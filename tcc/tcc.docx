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1B58D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02BEA823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4E5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5933FE85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3AB828F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08F7E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11B4723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E84EAF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7C372374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6A58009D" w14:textId="51A3451C" w:rsidR="00065A76" w:rsidRPr="00577606" w:rsidRDefault="002A0F2B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Saúde Pública</w:t>
      </w:r>
    </w:p>
    <w:p w14:paraId="4D1C8165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99CCAE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6F21814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736A17F9" w14:textId="47D134B2" w:rsidR="00065A76" w:rsidRPr="00577606" w:rsidRDefault="0065397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Caio Philipe Vargas de Souza</w:t>
      </w:r>
    </w:p>
    <w:p w14:paraId="4826A3DE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D69519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1C6BF4CF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749B72B3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A8C4480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22CA590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5D84E98" w14:textId="795CEFE5" w:rsidR="00065A76" w:rsidRPr="00577606" w:rsidRDefault="0065397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Julho de 2021</w:t>
      </w:r>
      <w:r w:rsidR="007D5140" w:rsidRPr="00577606">
        <w:rPr>
          <w:sz w:val="24"/>
          <w:szCs w:val="24"/>
        </w:rPr>
        <w:t>.</w:t>
      </w:r>
    </w:p>
    <w:p w14:paraId="164BE96C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78704529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7946A3A8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601528D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7D2410B8" w14:textId="4876E12B" w:rsidR="00AB749F" w:rsidRPr="003739E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78704529" w:history="1">
        <w:r w:rsidR="00AB749F" w:rsidRPr="001F5D26">
          <w:rPr>
            <w:rStyle w:val="Hyperlink"/>
            <w:noProof/>
          </w:rPr>
          <w:t>Trabalho de Conclusão de Curso</w:t>
        </w:r>
        <w:r w:rsidR="00AB749F">
          <w:rPr>
            <w:noProof/>
            <w:webHidden/>
          </w:rPr>
          <w:tab/>
        </w:r>
        <w:r w:rsidR="00AB749F">
          <w:rPr>
            <w:noProof/>
            <w:webHidden/>
          </w:rPr>
          <w:fldChar w:fldCharType="begin"/>
        </w:r>
        <w:r w:rsidR="00AB749F">
          <w:rPr>
            <w:noProof/>
            <w:webHidden/>
          </w:rPr>
          <w:instrText xml:space="preserve"> PAGEREF _Toc78704529 \h </w:instrText>
        </w:r>
        <w:r w:rsidR="00AB749F">
          <w:rPr>
            <w:noProof/>
            <w:webHidden/>
          </w:rPr>
        </w:r>
        <w:r w:rsidR="00AB749F"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</w:t>
        </w:r>
        <w:r w:rsidR="00AB749F">
          <w:rPr>
            <w:noProof/>
            <w:webHidden/>
          </w:rPr>
          <w:fldChar w:fldCharType="end"/>
        </w:r>
      </w:hyperlink>
    </w:p>
    <w:p w14:paraId="6BA25794" w14:textId="45922366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0" w:history="1">
        <w:r w:rsidRPr="001F5D26">
          <w:rPr>
            <w:rStyle w:val="Hyperlink"/>
            <w:noProof/>
          </w:rPr>
          <w:t>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06C8F8" w14:textId="41727E97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1" w:history="1">
        <w:r w:rsidRPr="001F5D26">
          <w:rPr>
            <w:rStyle w:val="Hyperlink"/>
            <w:noProof/>
          </w:rPr>
          <w:t>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58A3D6" w14:textId="249F1A88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2" w:history="1">
        <w:r w:rsidRPr="001F5D26">
          <w:rPr>
            <w:rStyle w:val="Hyperlink"/>
            <w:noProof/>
          </w:rPr>
          <w:t>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Especificação de requisitos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924F76" w14:textId="7E9E42DF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3" w:history="1">
        <w:r w:rsidRPr="001F5D26">
          <w:rPr>
            <w:rStyle w:val="Hyperlink"/>
            <w:noProof/>
          </w:rPr>
          <w:t>3.1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Interface de usuário: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FF527C" w14:textId="5BC4984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4" w:history="1">
        <w:r w:rsidRPr="001F5D26">
          <w:rPr>
            <w:rStyle w:val="Hyperlink"/>
            <w:bCs/>
            <w:iCs/>
            <w:noProof/>
          </w:rPr>
          <w:t>3.1.1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0C391C" w14:textId="75F492A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5" w:history="1">
        <w:r w:rsidRPr="001F5D26">
          <w:rPr>
            <w:rStyle w:val="Hyperlink"/>
            <w:bCs/>
            <w:iCs/>
            <w:noProof/>
          </w:rPr>
          <w:t>3.1.2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F7CDC1" w14:textId="3F755378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6" w:history="1">
        <w:r w:rsidRPr="001F5D26">
          <w:rPr>
            <w:rStyle w:val="Hyperlink"/>
            <w:bCs/>
            <w:iCs/>
            <w:noProof/>
          </w:rPr>
          <w:t>3.1.3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9D0BDA" w14:textId="680917D9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7" w:history="1">
        <w:r w:rsidRPr="001F5D26">
          <w:rPr>
            <w:rStyle w:val="Hyperlink"/>
            <w:noProof/>
          </w:rPr>
          <w:t>3.2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Interface de usuário: Busca de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DC8084" w14:textId="45F89E8B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8" w:history="1">
        <w:r w:rsidRPr="001F5D26">
          <w:rPr>
            <w:rStyle w:val="Hyperlink"/>
            <w:bCs/>
            <w:iCs/>
            <w:noProof/>
          </w:rPr>
          <w:t>3.2.1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3B0504" w14:textId="5426A2DF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39" w:history="1">
        <w:r w:rsidRPr="001F5D26">
          <w:rPr>
            <w:rStyle w:val="Hyperlink"/>
            <w:bCs/>
            <w:iCs/>
            <w:noProof/>
          </w:rPr>
          <w:t>3.2.2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3C6C13" w14:textId="5084918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0" w:history="1">
        <w:r w:rsidRPr="001F5D26">
          <w:rPr>
            <w:rStyle w:val="Hyperlink"/>
            <w:bCs/>
            <w:iCs/>
            <w:noProof/>
          </w:rPr>
          <w:t>3.2.3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0B1E3F" w14:textId="34372108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1" w:history="1">
        <w:r w:rsidRPr="001F5D26">
          <w:rPr>
            <w:rStyle w:val="Hyperlink"/>
            <w:bCs/>
            <w:iCs/>
            <w:noProof/>
          </w:rPr>
          <w:t>3.2.4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942EC8" w14:textId="52DAA24A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2" w:history="1">
        <w:r w:rsidRPr="001F5D26">
          <w:rPr>
            <w:rStyle w:val="Hyperlink"/>
            <w:bCs/>
            <w:iCs/>
            <w:noProof/>
          </w:rPr>
          <w:t>3.2.5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D3649A" w14:textId="542B7EFC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3" w:history="1">
        <w:r w:rsidRPr="001F5D26">
          <w:rPr>
            <w:rStyle w:val="Hyperlink"/>
            <w:bCs/>
            <w:iCs/>
            <w:noProof/>
          </w:rPr>
          <w:t>3.2.6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C75FC1" w14:textId="3420DCD4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4" w:history="1">
        <w:r w:rsidRPr="001F5D26">
          <w:rPr>
            <w:rStyle w:val="Hyperlink"/>
            <w:noProof/>
          </w:rPr>
          <w:t>3.3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Interface de usuário: Busca de agendamento de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B159F6" w14:textId="6B18E75F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5" w:history="1">
        <w:r w:rsidRPr="001F5D26">
          <w:rPr>
            <w:rStyle w:val="Hyperlink"/>
            <w:bCs/>
            <w:iCs/>
            <w:noProof/>
          </w:rPr>
          <w:t>3.3.1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D50D1B" w14:textId="4D53142A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6" w:history="1">
        <w:r w:rsidRPr="001F5D26">
          <w:rPr>
            <w:rStyle w:val="Hyperlink"/>
            <w:bCs/>
            <w:iCs/>
            <w:noProof/>
          </w:rPr>
          <w:t>3.3.2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649D60" w14:textId="3F8D60BF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7" w:history="1">
        <w:r w:rsidRPr="001F5D26">
          <w:rPr>
            <w:rStyle w:val="Hyperlink"/>
            <w:bCs/>
            <w:iCs/>
            <w:noProof/>
          </w:rPr>
          <w:t>3.3.3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F63A2D" w14:textId="07AC2FDB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8" w:history="1">
        <w:r w:rsidRPr="001F5D26">
          <w:rPr>
            <w:rStyle w:val="Hyperlink"/>
            <w:bCs/>
            <w:iCs/>
            <w:noProof/>
          </w:rPr>
          <w:t>3.3.4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22A312" w14:textId="74BA661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49" w:history="1">
        <w:r w:rsidRPr="001F5D26">
          <w:rPr>
            <w:rStyle w:val="Hyperlink"/>
            <w:bCs/>
            <w:iCs/>
            <w:noProof/>
          </w:rPr>
          <w:t>3.3.5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D6B165" w14:textId="4A62F8F0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0" w:history="1">
        <w:r w:rsidRPr="001F5D26">
          <w:rPr>
            <w:rStyle w:val="Hyperlink"/>
            <w:bCs/>
            <w:iCs/>
            <w:noProof/>
          </w:rPr>
          <w:t>3.3.6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 -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6050F2" w14:textId="3CF85391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1" w:history="1">
        <w:r w:rsidRPr="001F5D26">
          <w:rPr>
            <w:rStyle w:val="Hyperlink"/>
            <w:noProof/>
          </w:rPr>
          <w:t>3.4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Interface de usuário: Agendar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0E4B47" w14:textId="39DA294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2" w:history="1">
        <w:r w:rsidRPr="001F5D26">
          <w:rPr>
            <w:rStyle w:val="Hyperlink"/>
            <w:bCs/>
            <w:iCs/>
            <w:noProof/>
          </w:rPr>
          <w:t>3.4.1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Leiaute sugerido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6AA3D4" w14:textId="7A50742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3" w:history="1">
        <w:r w:rsidRPr="001F5D26">
          <w:rPr>
            <w:rStyle w:val="Hyperlink"/>
            <w:bCs/>
            <w:iCs/>
            <w:noProof/>
          </w:rPr>
          <w:t>3.4.2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1BEF56" w14:textId="43D93B37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4" w:history="1">
        <w:r w:rsidRPr="001F5D26">
          <w:rPr>
            <w:rStyle w:val="Hyperlink"/>
            <w:bCs/>
            <w:iCs/>
            <w:noProof/>
          </w:rPr>
          <w:t>3.4.3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B96F43" w14:textId="3DDF7DA7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5" w:history="1">
        <w:r w:rsidRPr="001F5D26">
          <w:rPr>
            <w:rStyle w:val="Hyperlink"/>
            <w:noProof/>
          </w:rPr>
          <w:t>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Especificação de requisitos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EE3FF1" w14:textId="6C46E485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6" w:history="1">
        <w:r w:rsidRPr="001F5D26">
          <w:rPr>
            <w:rStyle w:val="Hyperlink"/>
            <w:noProof/>
          </w:rPr>
          <w:t>4.1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180240" w14:textId="4C491E0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7" w:history="1">
        <w:r w:rsidRPr="001F5D26">
          <w:rPr>
            <w:rStyle w:val="Hyperlink"/>
            <w:bCs/>
            <w:iCs/>
            <w:noProof/>
          </w:rPr>
          <w:t>4.1.1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1B3B33" w14:textId="30CF2197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8" w:history="1">
        <w:r w:rsidRPr="001F5D26">
          <w:rPr>
            <w:rStyle w:val="Hyperlink"/>
            <w:bCs/>
            <w:iCs/>
            <w:noProof/>
          </w:rPr>
          <w:t>4.1.2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BAE760" w14:textId="187535B8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59" w:history="1">
        <w:r w:rsidRPr="001F5D26">
          <w:rPr>
            <w:rStyle w:val="Hyperlink"/>
            <w:bCs/>
            <w:iCs/>
            <w:noProof/>
          </w:rPr>
          <w:t>4.1.3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4B0B2B" w14:textId="3A2967C1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0" w:history="1">
        <w:r w:rsidRPr="001F5D26">
          <w:rPr>
            <w:rStyle w:val="Hyperlink"/>
            <w:bCs/>
            <w:iCs/>
            <w:noProof/>
          </w:rPr>
          <w:t>4.1.4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Fluxos alternativos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F83A6E" w14:textId="4184CE2D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1" w:history="1">
        <w:r w:rsidRPr="001F5D26">
          <w:rPr>
            <w:rStyle w:val="Hyperlink"/>
            <w:bCs/>
            <w:iCs/>
            <w:noProof/>
          </w:rPr>
          <w:t>4.1.5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E63E37" w14:textId="0688D6DC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2" w:history="1">
        <w:r w:rsidRPr="001F5D26">
          <w:rPr>
            <w:rStyle w:val="Hyperlink"/>
            <w:bCs/>
            <w:iCs/>
            <w:noProof/>
          </w:rPr>
          <w:t>4.1.6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ED9CEC" w14:textId="11C2D3E8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3" w:history="1">
        <w:r w:rsidRPr="001F5D26">
          <w:rPr>
            <w:rStyle w:val="Hyperlink"/>
            <w:noProof/>
          </w:rPr>
          <w:t>4.2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Link para Recuperar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A9EB83" w14:textId="3A5B1AF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4" w:history="1">
        <w:r w:rsidRPr="001F5D26">
          <w:rPr>
            <w:rStyle w:val="Hyperlink"/>
            <w:bCs/>
            <w:iCs/>
            <w:noProof/>
          </w:rPr>
          <w:t>4.2.1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BD025E" w14:textId="56C2AB07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5" w:history="1">
        <w:r w:rsidRPr="001F5D26">
          <w:rPr>
            <w:rStyle w:val="Hyperlink"/>
            <w:bCs/>
            <w:iCs/>
            <w:noProof/>
          </w:rPr>
          <w:t>4.2.2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109AB4" w14:textId="6EA4ECC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6" w:history="1">
        <w:r w:rsidRPr="001F5D26">
          <w:rPr>
            <w:rStyle w:val="Hyperlink"/>
            <w:bCs/>
            <w:iCs/>
            <w:noProof/>
          </w:rPr>
          <w:t>4.2.3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0BBAF6" w14:textId="7862C16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7" w:history="1">
        <w:r w:rsidRPr="001F5D26">
          <w:rPr>
            <w:rStyle w:val="Hyperlink"/>
            <w:bCs/>
            <w:iCs/>
            <w:noProof/>
          </w:rPr>
          <w:t>4.2.4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106BD2" w14:textId="04171DA5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8" w:history="1">
        <w:r w:rsidRPr="001F5D26">
          <w:rPr>
            <w:rStyle w:val="Hyperlink"/>
            <w:bCs/>
            <w:iCs/>
            <w:noProof/>
          </w:rPr>
          <w:t>4.2.5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054C2D" w14:textId="6DD44B2A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69" w:history="1">
        <w:r w:rsidRPr="001F5D26">
          <w:rPr>
            <w:rStyle w:val="Hyperlink"/>
            <w:bCs/>
            <w:iCs/>
            <w:noProof/>
          </w:rPr>
          <w:t>4.2.6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4841FA" w14:textId="37318691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0" w:history="1">
        <w:r w:rsidRPr="001F5D26">
          <w:rPr>
            <w:rStyle w:val="Hyperlink"/>
            <w:noProof/>
          </w:rPr>
          <w:t>4.3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Autenticar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17CF51" w14:textId="78A9716C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1" w:history="1">
        <w:r w:rsidRPr="001F5D26">
          <w:rPr>
            <w:rStyle w:val="Hyperlink"/>
            <w:bCs/>
            <w:iCs/>
            <w:noProof/>
          </w:rPr>
          <w:t>4.3.1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791273" w14:textId="6F1712B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2" w:history="1">
        <w:r w:rsidRPr="001F5D26">
          <w:rPr>
            <w:rStyle w:val="Hyperlink"/>
            <w:bCs/>
            <w:iCs/>
            <w:noProof/>
          </w:rPr>
          <w:t>4.3.2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C57CD9" w14:textId="116050F2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3" w:history="1">
        <w:r w:rsidRPr="001F5D26">
          <w:rPr>
            <w:rStyle w:val="Hyperlink"/>
            <w:bCs/>
            <w:iCs/>
            <w:noProof/>
          </w:rPr>
          <w:t>4.3.3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537E13" w14:textId="305DF79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4" w:history="1">
        <w:r w:rsidRPr="001F5D26">
          <w:rPr>
            <w:rStyle w:val="Hyperlink"/>
            <w:bCs/>
            <w:iCs/>
            <w:noProof/>
          </w:rPr>
          <w:t>4.3.4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1898CF" w14:textId="4AECF2C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5" w:history="1">
        <w:r w:rsidRPr="001F5D26">
          <w:rPr>
            <w:rStyle w:val="Hyperlink"/>
            <w:bCs/>
            <w:iCs/>
            <w:noProof/>
          </w:rPr>
          <w:t>4.3.5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AB2B6B" w14:textId="29231C8E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6" w:history="1">
        <w:r w:rsidRPr="001F5D26">
          <w:rPr>
            <w:rStyle w:val="Hyperlink"/>
            <w:noProof/>
          </w:rPr>
          <w:t>4.4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Buscar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AD8934" w14:textId="220DF2A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7" w:history="1">
        <w:r w:rsidRPr="001F5D26">
          <w:rPr>
            <w:rStyle w:val="Hyperlink"/>
            <w:bCs/>
            <w:iCs/>
            <w:noProof/>
          </w:rPr>
          <w:t>4.4.1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7567DC" w14:textId="126569F0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8" w:history="1">
        <w:r w:rsidRPr="001F5D26">
          <w:rPr>
            <w:rStyle w:val="Hyperlink"/>
            <w:bCs/>
            <w:iCs/>
            <w:noProof/>
          </w:rPr>
          <w:t>4.4.2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1E1FD7" w14:textId="600B923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79" w:history="1">
        <w:r w:rsidRPr="001F5D26">
          <w:rPr>
            <w:rStyle w:val="Hyperlink"/>
            <w:bCs/>
            <w:iCs/>
            <w:noProof/>
          </w:rPr>
          <w:t>4.4.3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B8486E" w14:textId="5F903F4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0" w:history="1">
        <w:r w:rsidRPr="001F5D26">
          <w:rPr>
            <w:rStyle w:val="Hyperlink"/>
            <w:bCs/>
            <w:iCs/>
            <w:noProof/>
          </w:rPr>
          <w:t>4.4.4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BF8F2F" w14:textId="671F6F6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1" w:history="1">
        <w:r w:rsidRPr="001F5D26">
          <w:rPr>
            <w:rStyle w:val="Hyperlink"/>
            <w:bCs/>
            <w:iCs/>
            <w:noProof/>
          </w:rPr>
          <w:t>4.4.5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E4D537" w14:textId="12E8B00E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2" w:history="1">
        <w:r w:rsidRPr="001F5D26">
          <w:rPr>
            <w:rStyle w:val="Hyperlink"/>
            <w:bCs/>
            <w:iCs/>
            <w:noProof/>
          </w:rPr>
          <w:t>4.4.6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D48256" w14:textId="16EAD547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3" w:history="1">
        <w:r w:rsidRPr="001F5D26">
          <w:rPr>
            <w:rStyle w:val="Hyperlink"/>
            <w:noProof/>
          </w:rPr>
          <w:t>4.5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Editar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98F189" w14:textId="32ECF76E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4" w:history="1">
        <w:r w:rsidRPr="001F5D26">
          <w:rPr>
            <w:rStyle w:val="Hyperlink"/>
            <w:bCs/>
            <w:iCs/>
            <w:noProof/>
          </w:rPr>
          <w:t>4.5.1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76FBDF" w14:textId="02904B8D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5" w:history="1">
        <w:r w:rsidRPr="001F5D26">
          <w:rPr>
            <w:rStyle w:val="Hyperlink"/>
            <w:bCs/>
            <w:iCs/>
            <w:noProof/>
          </w:rPr>
          <w:t>4.5.2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A97174" w14:textId="7BB60A25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6" w:history="1">
        <w:r w:rsidRPr="001F5D26">
          <w:rPr>
            <w:rStyle w:val="Hyperlink"/>
            <w:bCs/>
            <w:iCs/>
            <w:noProof/>
          </w:rPr>
          <w:t>4.5.3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724801" w14:textId="308E90C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7" w:history="1">
        <w:r w:rsidRPr="001F5D26">
          <w:rPr>
            <w:rStyle w:val="Hyperlink"/>
            <w:bCs/>
            <w:iCs/>
            <w:noProof/>
          </w:rPr>
          <w:t>4.5.4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413889" w14:textId="1774B0F1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8" w:history="1">
        <w:r w:rsidRPr="001F5D26">
          <w:rPr>
            <w:rStyle w:val="Hyperlink"/>
            <w:bCs/>
            <w:iCs/>
            <w:noProof/>
          </w:rPr>
          <w:t>4.5.5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22C85E" w14:textId="1E4679B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89" w:history="1">
        <w:r w:rsidRPr="001F5D26">
          <w:rPr>
            <w:rStyle w:val="Hyperlink"/>
            <w:bCs/>
            <w:iCs/>
            <w:noProof/>
          </w:rPr>
          <w:t>4.5.6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6DADDE" w14:textId="0D7F7D21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0" w:history="1">
        <w:r w:rsidRPr="001F5D26">
          <w:rPr>
            <w:rStyle w:val="Hyperlink"/>
            <w:bCs/>
            <w:iCs/>
            <w:noProof/>
          </w:rPr>
          <w:t>4.5.7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B3F0D2" w14:textId="08F7CD76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1" w:history="1">
        <w:r w:rsidRPr="001F5D26">
          <w:rPr>
            <w:rStyle w:val="Hyperlink"/>
            <w:noProof/>
          </w:rPr>
          <w:t>4.6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Buscar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2A7399" w14:textId="661D21B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2" w:history="1">
        <w:r w:rsidRPr="001F5D26">
          <w:rPr>
            <w:rStyle w:val="Hyperlink"/>
            <w:bCs/>
            <w:iCs/>
            <w:noProof/>
          </w:rPr>
          <w:t>4.6.1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A156C0" w14:textId="3B91E98E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3" w:history="1">
        <w:r w:rsidRPr="001F5D26">
          <w:rPr>
            <w:rStyle w:val="Hyperlink"/>
            <w:bCs/>
            <w:iCs/>
            <w:noProof/>
          </w:rPr>
          <w:t>4.6.2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89D6FE" w14:textId="5B8E25D2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4" w:history="1">
        <w:r w:rsidRPr="001F5D26">
          <w:rPr>
            <w:rStyle w:val="Hyperlink"/>
            <w:bCs/>
            <w:iCs/>
            <w:noProof/>
          </w:rPr>
          <w:t>4.6.3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09C6E8" w14:textId="018229C7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5" w:history="1">
        <w:r w:rsidRPr="001F5D26">
          <w:rPr>
            <w:rStyle w:val="Hyperlink"/>
            <w:bCs/>
            <w:iCs/>
            <w:noProof/>
          </w:rPr>
          <w:t>4.6.4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209D34" w14:textId="2A053FE5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6" w:history="1">
        <w:r w:rsidRPr="001F5D26">
          <w:rPr>
            <w:rStyle w:val="Hyperlink"/>
            <w:bCs/>
            <w:iCs/>
            <w:noProof/>
          </w:rPr>
          <w:t>4.6.5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3BB585" w14:textId="55CD4D4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7" w:history="1">
        <w:r w:rsidRPr="001F5D26">
          <w:rPr>
            <w:rStyle w:val="Hyperlink"/>
            <w:bCs/>
            <w:iCs/>
            <w:noProof/>
          </w:rPr>
          <w:t>4.6.6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AFA328" w14:textId="4D15F245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8" w:history="1">
        <w:r w:rsidRPr="001F5D26">
          <w:rPr>
            <w:rStyle w:val="Hyperlink"/>
            <w:noProof/>
          </w:rPr>
          <w:t>4.7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Editar estabelecimentos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130854" w14:textId="2F2D5F1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599" w:history="1">
        <w:r w:rsidRPr="001F5D26">
          <w:rPr>
            <w:rStyle w:val="Hyperlink"/>
            <w:bCs/>
            <w:iCs/>
            <w:noProof/>
          </w:rPr>
          <w:t>4.7.1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334D57" w14:textId="408A0235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0" w:history="1">
        <w:r w:rsidRPr="001F5D26">
          <w:rPr>
            <w:rStyle w:val="Hyperlink"/>
            <w:bCs/>
            <w:iCs/>
            <w:noProof/>
          </w:rPr>
          <w:t>4.7.2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2ADFBD" w14:textId="136DD43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1" w:history="1">
        <w:r w:rsidRPr="001F5D26">
          <w:rPr>
            <w:rStyle w:val="Hyperlink"/>
            <w:bCs/>
            <w:iCs/>
            <w:noProof/>
          </w:rPr>
          <w:t>4.7.3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D64D65" w14:textId="1F456E2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2" w:history="1">
        <w:r w:rsidRPr="001F5D26">
          <w:rPr>
            <w:rStyle w:val="Hyperlink"/>
            <w:bCs/>
            <w:iCs/>
            <w:noProof/>
          </w:rPr>
          <w:t>4.7.4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63FF93" w14:textId="03799E31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3" w:history="1">
        <w:r w:rsidRPr="001F5D26">
          <w:rPr>
            <w:rStyle w:val="Hyperlink"/>
            <w:noProof/>
          </w:rPr>
          <w:t>4.8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Consultar estoque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5062BF" w14:textId="500ACF2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4" w:history="1">
        <w:r w:rsidRPr="001F5D26">
          <w:rPr>
            <w:rStyle w:val="Hyperlink"/>
            <w:bCs/>
            <w:iCs/>
            <w:noProof/>
          </w:rPr>
          <w:t>4.8.1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E92A02" w14:textId="678B361D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5" w:history="1">
        <w:r w:rsidRPr="001F5D26">
          <w:rPr>
            <w:rStyle w:val="Hyperlink"/>
            <w:bCs/>
            <w:iCs/>
            <w:noProof/>
          </w:rPr>
          <w:t>4.8.2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D426E" w14:textId="5E8F5AE7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6" w:history="1">
        <w:r w:rsidRPr="001F5D26">
          <w:rPr>
            <w:rStyle w:val="Hyperlink"/>
            <w:bCs/>
            <w:iCs/>
            <w:noProof/>
          </w:rPr>
          <w:t>4.8.3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EA362C" w14:textId="435C2EC4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7" w:history="1">
        <w:r w:rsidRPr="001F5D26">
          <w:rPr>
            <w:rStyle w:val="Hyperlink"/>
            <w:bCs/>
            <w:iCs/>
            <w:noProof/>
          </w:rPr>
          <w:t>4.8.4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Pontos de 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2D2960" w14:textId="019E85C2" w:rsidR="00AB749F" w:rsidRPr="003739EC" w:rsidRDefault="00AB749F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8" w:history="1">
        <w:r w:rsidRPr="001F5D26">
          <w:rPr>
            <w:rStyle w:val="Hyperlink"/>
            <w:noProof/>
          </w:rPr>
          <w:t>4.9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Caso de uso: Buscar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991739" w14:textId="34B96686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09" w:history="1">
        <w:r w:rsidRPr="001F5D26">
          <w:rPr>
            <w:rStyle w:val="Hyperlink"/>
            <w:bCs/>
            <w:iCs/>
            <w:noProof/>
          </w:rPr>
          <w:t>4.9.1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Precondições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1CCD42" w14:textId="361710D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0" w:history="1">
        <w:r w:rsidRPr="001F5D26">
          <w:rPr>
            <w:rStyle w:val="Hyperlink"/>
            <w:bCs/>
            <w:iCs/>
            <w:noProof/>
          </w:rPr>
          <w:t>4.9.2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8FB37DE" w14:textId="2339C869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1" w:history="1">
        <w:r w:rsidRPr="001F5D26">
          <w:rPr>
            <w:rStyle w:val="Hyperlink"/>
            <w:bCs/>
            <w:iCs/>
            <w:noProof/>
          </w:rPr>
          <w:t>4.9.3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Pós 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9AFFC9" w14:textId="3A8AEBCC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2" w:history="1">
        <w:r w:rsidRPr="001F5D26">
          <w:rPr>
            <w:rStyle w:val="Hyperlink"/>
            <w:bCs/>
            <w:iCs/>
            <w:noProof/>
          </w:rPr>
          <w:t>4.9.4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53AE70" w14:textId="48F74C1A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3" w:history="1">
        <w:r w:rsidRPr="001F5D26">
          <w:rPr>
            <w:rStyle w:val="Hyperlink"/>
            <w:bCs/>
            <w:iCs/>
            <w:noProof/>
          </w:rPr>
          <w:t>4.9.5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Extensão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E57F886" w14:textId="7EBF4653" w:rsidR="00AB749F" w:rsidRPr="003739EC" w:rsidRDefault="00AB749F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4" w:history="1">
        <w:r w:rsidRPr="001F5D26">
          <w:rPr>
            <w:rStyle w:val="Hyperlink"/>
            <w:bCs/>
            <w:iCs/>
            <w:noProof/>
          </w:rPr>
          <w:t>4.9.6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E5EDA4" w14:textId="2EA05D22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5" w:history="1">
        <w:r w:rsidRPr="001F5D26">
          <w:rPr>
            <w:rStyle w:val="Hyperlink"/>
            <w:noProof/>
          </w:rPr>
          <w:t>5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2DA98ED" w14:textId="7EAF719D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6" w:history="1">
        <w:r w:rsidRPr="001F5D26">
          <w:rPr>
            <w:rStyle w:val="Hyperlink"/>
            <w:noProof/>
          </w:rPr>
          <w:t>6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Modelo Entidade-Relacionamento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298899" w14:textId="3243C674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7" w:history="1">
        <w:r w:rsidRPr="001F5D26">
          <w:rPr>
            <w:rStyle w:val="Hyperlink"/>
            <w:noProof/>
          </w:rPr>
          <w:t>7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F6A40E1" w14:textId="2D14EB31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8" w:history="1">
        <w:r w:rsidRPr="001F5D26">
          <w:rPr>
            <w:rStyle w:val="Hyperlink"/>
            <w:noProof/>
          </w:rPr>
          <w:t>8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Diagrama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A47D5C5" w14:textId="1B7C02F6" w:rsidR="00AB749F" w:rsidRPr="003739EC" w:rsidRDefault="00AB749F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19" w:history="1">
        <w:r w:rsidRPr="001F5D26">
          <w:rPr>
            <w:rStyle w:val="Hyperlink"/>
            <w:noProof/>
          </w:rPr>
          <w:t>9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Plano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0E0E532" w14:textId="798DF94F" w:rsidR="00AB749F" w:rsidRPr="003739EC" w:rsidRDefault="00AB749F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20" w:history="1">
        <w:r w:rsidRPr="001F5D26">
          <w:rPr>
            <w:rStyle w:val="Hyperlink"/>
            <w:noProof/>
          </w:rPr>
          <w:t>10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Estimativa de pontos de função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C587F5" w14:textId="27A35891" w:rsidR="00AB749F" w:rsidRPr="003739EC" w:rsidRDefault="00AB749F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704621" w:history="1">
        <w:r w:rsidRPr="001F5D26">
          <w:rPr>
            <w:rStyle w:val="Hyperlink"/>
            <w:noProof/>
          </w:rPr>
          <w:t>11</w:t>
        </w:r>
        <w:r w:rsidRPr="003739EC">
          <w:rPr>
            <w:rFonts w:ascii="Calibri" w:hAnsi="Calibri"/>
            <w:noProof/>
            <w:sz w:val="22"/>
            <w:szCs w:val="22"/>
          </w:rPr>
          <w:tab/>
        </w:r>
        <w:r w:rsidRPr="001F5D26">
          <w:rPr>
            <w:rStyle w:val="Hyperlink"/>
            <w:noProof/>
          </w:rPr>
          <w:t>Informações da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_Toc78704621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3FD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4D1F42" w14:textId="6AFD7ED8" w:rsidR="006512A0" w:rsidRPr="00577606" w:rsidRDefault="00065A76" w:rsidP="0064055F">
      <w:pPr>
        <w:pStyle w:val="BodyText"/>
        <w:rPr>
          <w:snapToGrid w:val="0"/>
        </w:rPr>
      </w:pPr>
      <w:r w:rsidRPr="00577606">
        <w:fldChar w:fldCharType="end"/>
      </w:r>
    </w:p>
    <w:p w14:paraId="55B4E40B" w14:textId="2A7AD0DB" w:rsidR="00065A76" w:rsidRDefault="009C427A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1" w:name="_Toc78704530"/>
      <w:r w:rsidR="000D77FF"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15CB02A3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5543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9DCA7F6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12439D1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6BA7D37B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2830D67F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74A19136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4CC4F7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D2D3DC8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27D0C8F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0DDF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E4F9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10C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  <w:p w14:paraId="5E877B7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3D49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3E394A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EB4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6D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89A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14:paraId="45B8D5F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4E434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B71E3B0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9F5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AF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6AD4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  <w:p w14:paraId="562032C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4453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A76973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D8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4FC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A4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  <w:p w14:paraId="1C14FC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531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5B2088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0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5E27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8E5A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  <w:p w14:paraId="5F8EBED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E88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C9CA27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937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0ED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D4D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  <w:p w14:paraId="5F98700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B2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1849D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4D2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B0A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8DA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</w:t>
            </w:r>
          </w:p>
          <w:p w14:paraId="3CFC167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40FB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D10431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3E2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1D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96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</w:t>
            </w:r>
          </w:p>
          <w:p w14:paraId="0C4F1C3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892C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51F9A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9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35C3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46B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</w:t>
            </w:r>
          </w:p>
          <w:p w14:paraId="5816C2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276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DEA0C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6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DE2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236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10.</w:t>
            </w:r>
          </w:p>
          <w:p w14:paraId="2F87313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C13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536211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9D7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55CB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A01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</w:t>
            </w:r>
          </w:p>
          <w:p w14:paraId="69871EC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316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C06BAB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C7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6B5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DCF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</w:t>
            </w:r>
          </w:p>
          <w:p w14:paraId="6933D99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B5F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864662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C1F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FA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8BB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</w:t>
            </w:r>
          </w:p>
          <w:p w14:paraId="604192A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83E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28183DA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5D21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AF3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D2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</w:t>
            </w:r>
          </w:p>
          <w:p w14:paraId="5B6084D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0B1E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E78F3F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6C5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075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C93BA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15.</w:t>
            </w:r>
          </w:p>
          <w:p w14:paraId="32FC369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078A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D6B466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A1A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E08A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6E8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</w:t>
            </w:r>
          </w:p>
          <w:p w14:paraId="5352B05E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4EE00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A8F0C8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8D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8D97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49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</w:t>
            </w:r>
          </w:p>
          <w:p w14:paraId="3D45FDB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3D4D6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AB3602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F6B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B481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A54C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</w:t>
            </w:r>
          </w:p>
          <w:p w14:paraId="37D2503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5C8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</w:tbl>
    <w:p w14:paraId="1E7C084B" w14:textId="77777777" w:rsidR="000D77FF" w:rsidRDefault="000D77FF" w:rsidP="0064055F">
      <w:pPr>
        <w:pStyle w:val="BodyText"/>
      </w:pPr>
    </w:p>
    <w:p w14:paraId="1756D61A" w14:textId="77777777" w:rsidR="000D77FF" w:rsidRPr="00577606" w:rsidRDefault="000D77FF" w:rsidP="000D77FF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78704531"/>
      <w:r>
        <w:rPr>
          <w:rFonts w:ascii="Times New Roman" w:hAnsi="Times New Roman"/>
        </w:rPr>
        <w:lastRenderedPageBreak/>
        <w:t>Diagrama de casos de uso</w:t>
      </w:r>
      <w:bookmarkEnd w:id="12"/>
    </w:p>
    <w:p w14:paraId="05F049A1" w14:textId="0F39CB81" w:rsidR="00065A76" w:rsidRPr="00577606" w:rsidRDefault="006A08A3" w:rsidP="0064055F">
      <w:pPr>
        <w:pStyle w:val="BodyText"/>
      </w:pPr>
      <w:r>
        <w:object w:dxaOrig="11391" w:dyaOrig="19530" w14:anchorId="4DEFD9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066" type="#_x0000_t75" style="width:381.65pt;height:653.35pt" o:ole="">
            <v:imagedata r:id="rId8" o:title=""/>
          </v:shape>
          <o:OLEObject Type="Embed" ProgID="Visio.Drawing.15" ShapeID="_x0000_i2066" DrawAspect="Content" ObjectID="_1689325086" r:id="rId9"/>
        </w:object>
      </w:r>
    </w:p>
    <w:p w14:paraId="6E45566A" w14:textId="4BB4994A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bookmarkStart w:id="13" w:name="_Toc78704532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751111CC" w14:textId="3EAA7041" w:rsidR="00065A76" w:rsidRPr="00577606" w:rsidRDefault="00065A76" w:rsidP="00523684">
      <w:pPr>
        <w:pStyle w:val="Heading3"/>
        <w:jc w:val="both"/>
      </w:pPr>
      <w:bookmarkStart w:id="14" w:name="_Toc78704533"/>
      <w:r w:rsidRPr="00577606">
        <w:t>Interface de usuário</w:t>
      </w:r>
      <w:r w:rsidR="000115BF">
        <w:t>:</w:t>
      </w:r>
      <w:r w:rsidRPr="00577606">
        <w:t xml:space="preserve"> </w:t>
      </w:r>
      <w:r w:rsidR="00C023B8">
        <w:t>Login</w:t>
      </w:r>
      <w:bookmarkEnd w:id="14"/>
    </w:p>
    <w:p w14:paraId="60783CBE" w14:textId="363EBA58" w:rsidR="00044A58" w:rsidRDefault="00065A76" w:rsidP="00C023B8">
      <w:pPr>
        <w:pStyle w:val="Heading4"/>
        <w:jc w:val="both"/>
      </w:pPr>
      <w:bookmarkStart w:id="15" w:name="_Toc78704534"/>
      <w:r w:rsidRPr="00577606">
        <w:t>Leiaute sugerido</w:t>
      </w:r>
      <w:bookmarkEnd w:id="15"/>
    </w:p>
    <w:p w14:paraId="1F7F863B" w14:textId="21065A3E" w:rsidR="00C023B8" w:rsidRPr="00064B5A" w:rsidRDefault="00183C52" w:rsidP="0064055F">
      <w:pPr>
        <w:pStyle w:val="BodyText"/>
        <w:rPr>
          <w:lang w:val="en-US"/>
        </w:rPr>
      </w:pPr>
      <w:r>
        <w:object w:dxaOrig="11000" w:dyaOrig="11720" w14:anchorId="6F631E6D">
          <v:shape id="_x0000_i2065" type="#_x0000_t75" style="width:315.65pt;height:335.65pt" o:ole="">
            <v:imagedata r:id="rId10" o:title=""/>
          </v:shape>
          <o:OLEObject Type="Embed" ProgID="Paint.Picture.1" ShapeID="_x0000_i2065" DrawAspect="Content" ObjectID="_1689325087" r:id="rId11"/>
        </w:object>
      </w:r>
    </w:p>
    <w:p w14:paraId="7FBF3364" w14:textId="374BD50F" w:rsidR="00065A76" w:rsidRPr="00577606" w:rsidRDefault="00065A76" w:rsidP="00523684">
      <w:pPr>
        <w:pStyle w:val="Heading4"/>
        <w:jc w:val="both"/>
      </w:pPr>
      <w:bookmarkStart w:id="16" w:name="_Toc78704535"/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134"/>
        <w:gridCol w:w="2268"/>
        <w:gridCol w:w="1134"/>
        <w:gridCol w:w="1276"/>
        <w:gridCol w:w="992"/>
        <w:gridCol w:w="1608"/>
      </w:tblGrid>
      <w:tr w:rsidR="00065A76" w:rsidRPr="00577606" w14:paraId="0A1D541D" w14:textId="77777777" w:rsidTr="007574A4">
        <w:trPr>
          <w:cantSplit/>
          <w:trHeight w:val="134"/>
        </w:trPr>
        <w:tc>
          <w:tcPr>
            <w:tcW w:w="779" w:type="dxa"/>
          </w:tcPr>
          <w:p w14:paraId="65237285" w14:textId="277D6B3A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</w:t>
            </w:r>
            <w:r w:rsidR="007574A4">
              <w:rPr>
                <w:snapToGrid w:val="0"/>
              </w:rPr>
              <w:t>.</w:t>
            </w:r>
          </w:p>
        </w:tc>
        <w:tc>
          <w:tcPr>
            <w:tcW w:w="1134" w:type="dxa"/>
          </w:tcPr>
          <w:p w14:paraId="1BED4770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78DA5579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B0DEF3A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14:paraId="109F700C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14:paraId="4F9A2618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608" w:type="dxa"/>
          </w:tcPr>
          <w:p w14:paraId="67B44739" w14:textId="77777777" w:rsidR="00065A76" w:rsidRPr="00577606" w:rsidRDefault="00065A76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5745D8CF" w14:textId="77777777" w:rsidTr="007574A4">
        <w:trPr>
          <w:cantSplit/>
        </w:trPr>
        <w:tc>
          <w:tcPr>
            <w:tcW w:w="779" w:type="dxa"/>
          </w:tcPr>
          <w:p w14:paraId="2230A06C" w14:textId="77777777" w:rsidR="00065A76" w:rsidRPr="00577606" w:rsidRDefault="00065A76" w:rsidP="0064055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E871871" w14:textId="0BC0AF41" w:rsidR="00065A76" w:rsidRPr="00577606" w:rsidRDefault="004A06DC" w:rsidP="0064055F">
            <w:pPr>
              <w:pStyle w:val="Tabela"/>
            </w:pPr>
            <w:r>
              <w:t>E</w:t>
            </w:r>
            <w:r w:rsidR="00183C52">
              <w:t>-</w:t>
            </w:r>
            <w:r>
              <w:t>mail</w:t>
            </w:r>
          </w:p>
        </w:tc>
        <w:tc>
          <w:tcPr>
            <w:tcW w:w="2268" w:type="dxa"/>
          </w:tcPr>
          <w:p w14:paraId="7C564ECC" w14:textId="6FF5F3E6" w:rsidR="004A06DC" w:rsidRDefault="004A06DC" w:rsidP="0064055F">
            <w:pPr>
              <w:pStyle w:val="Tabela"/>
            </w:pPr>
            <w:r>
              <w:t xml:space="preserve">E-mail do usuário que </w:t>
            </w:r>
          </w:p>
          <w:p w14:paraId="5FC16C48" w14:textId="1619EAF0" w:rsidR="00065A76" w:rsidRPr="00577606" w:rsidRDefault="004A06DC" w:rsidP="0064055F">
            <w:pPr>
              <w:pStyle w:val="Tabela"/>
            </w:pPr>
            <w:r>
              <w:t>deseja acesso</w:t>
            </w:r>
          </w:p>
        </w:tc>
        <w:tc>
          <w:tcPr>
            <w:tcW w:w="1134" w:type="dxa"/>
          </w:tcPr>
          <w:p w14:paraId="1A640011" w14:textId="499AA7D4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096353F6" w14:textId="4D2551CC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4298B84B" w14:textId="11DCC1CC" w:rsidR="00065A76" w:rsidRPr="00577606" w:rsidRDefault="004A06DC" w:rsidP="0064055F">
            <w:pPr>
              <w:pStyle w:val="Tabela"/>
            </w:pPr>
            <w:r>
              <w:t>E-mail</w:t>
            </w:r>
          </w:p>
        </w:tc>
        <w:tc>
          <w:tcPr>
            <w:tcW w:w="1608" w:type="dxa"/>
          </w:tcPr>
          <w:p w14:paraId="77E2EA5D" w14:textId="3B109D28" w:rsidR="005C5584" w:rsidRPr="00577606" w:rsidRDefault="004A06DC" w:rsidP="0064055F">
            <w:pPr>
              <w:pStyle w:val="Tabela"/>
            </w:pPr>
            <w:r>
              <w:t>E-mail válido</w:t>
            </w:r>
          </w:p>
        </w:tc>
      </w:tr>
      <w:tr w:rsidR="00065A76" w:rsidRPr="00577606" w14:paraId="6A4C7D63" w14:textId="77777777" w:rsidTr="007574A4">
        <w:trPr>
          <w:cantSplit/>
        </w:trPr>
        <w:tc>
          <w:tcPr>
            <w:tcW w:w="779" w:type="dxa"/>
          </w:tcPr>
          <w:p w14:paraId="2D9B741D" w14:textId="77777777" w:rsidR="00065A76" w:rsidRPr="00577606" w:rsidRDefault="00065A76" w:rsidP="0064055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134" w:type="dxa"/>
          </w:tcPr>
          <w:p w14:paraId="3FC23A20" w14:textId="691D662C" w:rsidR="00065A76" w:rsidRPr="00577606" w:rsidRDefault="004A06DC" w:rsidP="0064055F">
            <w:pPr>
              <w:pStyle w:val="Tabela"/>
            </w:pPr>
            <w:r w:rsidRPr="004A06DC">
              <w:t>Senha</w:t>
            </w:r>
          </w:p>
        </w:tc>
        <w:tc>
          <w:tcPr>
            <w:tcW w:w="2268" w:type="dxa"/>
          </w:tcPr>
          <w:p w14:paraId="193CC34E" w14:textId="6F528F56" w:rsidR="00065A76" w:rsidRPr="00577606" w:rsidRDefault="004A06DC" w:rsidP="0064055F">
            <w:pPr>
              <w:pStyle w:val="Tabela"/>
            </w:pPr>
            <w:r>
              <w:t>Senha referente ao e-mail informado</w:t>
            </w:r>
          </w:p>
        </w:tc>
        <w:tc>
          <w:tcPr>
            <w:tcW w:w="1134" w:type="dxa"/>
          </w:tcPr>
          <w:p w14:paraId="4B1D4D78" w14:textId="4D51BEFE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1276" w:type="dxa"/>
          </w:tcPr>
          <w:p w14:paraId="3E31CF08" w14:textId="5418EDB7" w:rsidR="00065A76" w:rsidRPr="00577606" w:rsidRDefault="004A06DC" w:rsidP="0064055F">
            <w:pPr>
              <w:pStyle w:val="Tabela"/>
            </w:pPr>
            <w:r>
              <w:t>-</w:t>
            </w:r>
          </w:p>
        </w:tc>
        <w:tc>
          <w:tcPr>
            <w:tcW w:w="992" w:type="dxa"/>
          </w:tcPr>
          <w:p w14:paraId="17E048F7" w14:textId="0CB52EDA" w:rsidR="00065A76" w:rsidRPr="00577606" w:rsidRDefault="004A06DC" w:rsidP="0064055F">
            <w:pPr>
              <w:pStyle w:val="Tabela"/>
            </w:pPr>
            <w:r>
              <w:t>Senha</w:t>
            </w:r>
          </w:p>
        </w:tc>
        <w:tc>
          <w:tcPr>
            <w:tcW w:w="1608" w:type="dxa"/>
          </w:tcPr>
          <w:p w14:paraId="125BE428" w14:textId="382B9DB4" w:rsidR="00065A76" w:rsidRPr="00577606" w:rsidRDefault="004A06DC" w:rsidP="0064055F">
            <w:pPr>
              <w:pStyle w:val="Tabela"/>
            </w:pPr>
            <w:r>
              <w:t>Pelo menos 8 caracteres</w:t>
            </w:r>
          </w:p>
        </w:tc>
      </w:tr>
    </w:tbl>
    <w:p w14:paraId="3C5F95E2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3A05D01A" w14:textId="77777777" w:rsidR="00065A76" w:rsidRPr="00577606" w:rsidRDefault="00065A76" w:rsidP="00523684">
      <w:pPr>
        <w:pStyle w:val="Heading4"/>
        <w:jc w:val="both"/>
      </w:pPr>
      <w:bookmarkStart w:id="17" w:name="_Toc78704536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5C7B0E7" w14:textId="77777777" w:rsidTr="00691FBD">
        <w:trPr>
          <w:cantSplit/>
        </w:trPr>
        <w:tc>
          <w:tcPr>
            <w:tcW w:w="779" w:type="dxa"/>
          </w:tcPr>
          <w:p w14:paraId="0C0D367D" w14:textId="453B6341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1EFFFFF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F3CC862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9E01D0F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1A5B04CA" w14:textId="77777777" w:rsidTr="00F56160">
        <w:trPr>
          <w:cantSplit/>
        </w:trPr>
        <w:tc>
          <w:tcPr>
            <w:tcW w:w="779" w:type="dxa"/>
          </w:tcPr>
          <w:p w14:paraId="78DA497C" w14:textId="77777777" w:rsidR="00691FBD" w:rsidRPr="00577606" w:rsidRDefault="00691FBD" w:rsidP="0064055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843" w:type="dxa"/>
          </w:tcPr>
          <w:p w14:paraId="69420365" w14:textId="7EAF3927" w:rsidR="00691FBD" w:rsidRPr="00577606" w:rsidRDefault="00691FBD" w:rsidP="0064055F">
            <w:pPr>
              <w:pStyle w:val="Tabela"/>
            </w:pPr>
            <w:r>
              <w:t>Entrar</w:t>
            </w:r>
          </w:p>
        </w:tc>
        <w:tc>
          <w:tcPr>
            <w:tcW w:w="4111" w:type="dxa"/>
          </w:tcPr>
          <w:p w14:paraId="24892285" w14:textId="005A1CB4" w:rsidR="00691FBD" w:rsidRPr="00577606" w:rsidRDefault="00691FBD" w:rsidP="0064055F">
            <w:pPr>
              <w:pStyle w:val="Tabela"/>
            </w:pPr>
            <w:r w:rsidRPr="00C43017">
              <w:t xml:space="preserve">Verifica a </w:t>
            </w:r>
            <w:r>
              <w:t xml:space="preserve">combinação de e-mail e </w:t>
            </w:r>
            <w:r w:rsidRPr="00C43017">
              <w:t>senha e autentica o usuário</w:t>
            </w:r>
          </w:p>
        </w:tc>
        <w:tc>
          <w:tcPr>
            <w:tcW w:w="2457" w:type="dxa"/>
          </w:tcPr>
          <w:p w14:paraId="3BFE0037" w14:textId="4801E063" w:rsidR="00691FBD" w:rsidRPr="00577606" w:rsidRDefault="00691FBD" w:rsidP="0064055F">
            <w:pPr>
              <w:pStyle w:val="Tabela"/>
            </w:pPr>
            <w:r>
              <w:t>Preencher o e-mail e senha</w:t>
            </w:r>
          </w:p>
        </w:tc>
      </w:tr>
    </w:tbl>
    <w:p w14:paraId="0B1E226C" w14:textId="77777777" w:rsidR="00FA5BCD" w:rsidRDefault="00FA5BCD" w:rsidP="00523684">
      <w:pPr>
        <w:pStyle w:val="Heading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14:paraId="1E1B3585" w14:textId="2BA13612" w:rsidR="006512A0" w:rsidRPr="00577606" w:rsidRDefault="006512A0" w:rsidP="00523684">
      <w:pPr>
        <w:pStyle w:val="Heading3"/>
        <w:jc w:val="both"/>
      </w:pPr>
      <w:r>
        <w:br w:type="page"/>
      </w:r>
      <w:bookmarkStart w:id="18" w:name="_Toc78704537"/>
      <w:r w:rsidRPr="00577606">
        <w:lastRenderedPageBreak/>
        <w:t>Interface de usuário</w:t>
      </w:r>
      <w:r w:rsidR="000115BF">
        <w:t>:</w:t>
      </w:r>
      <w:r w:rsidRPr="00577606">
        <w:t xml:space="preserve"> </w:t>
      </w:r>
      <w:r w:rsidR="00C023B8">
        <w:t>Busca de Estabelecimentos</w:t>
      </w:r>
      <w:bookmarkEnd w:id="18"/>
    </w:p>
    <w:p w14:paraId="2F6D55DD" w14:textId="1D264261" w:rsidR="006512A0" w:rsidRDefault="006512A0" w:rsidP="004E27AF">
      <w:pPr>
        <w:pStyle w:val="Heading4"/>
        <w:jc w:val="both"/>
      </w:pPr>
      <w:bookmarkStart w:id="19" w:name="_Toc78704538"/>
      <w:r w:rsidRPr="00577606">
        <w:t>Leiaute sugerido</w:t>
      </w:r>
      <w:bookmarkEnd w:id="19"/>
    </w:p>
    <w:p w14:paraId="5FCD52BC" w14:textId="71DC1630" w:rsidR="004E27AF" w:rsidRPr="004E27AF" w:rsidRDefault="000E33BB" w:rsidP="0064055F">
      <w:pPr>
        <w:pStyle w:val="BodyText"/>
      </w:pPr>
      <w:r>
        <w:object w:dxaOrig="16010" w:dyaOrig="17660" w14:anchorId="24BEDADF">
          <v:shape id="_x0000_i2067" type="#_x0000_t75" style="width:415.35pt;height:458.35pt" o:ole="">
            <v:imagedata r:id="rId12" o:title=""/>
          </v:shape>
          <o:OLEObject Type="Embed" ProgID="Paint.Picture.1" ShapeID="_x0000_i2067" DrawAspect="Content" ObjectID="_1689325088" r:id="rId13"/>
        </w:object>
      </w:r>
    </w:p>
    <w:p w14:paraId="778CB4DF" w14:textId="0BEC20ED" w:rsidR="00E40CC3" w:rsidRPr="00577606" w:rsidRDefault="00E40CC3" w:rsidP="00E40CC3">
      <w:pPr>
        <w:pStyle w:val="Heading4"/>
        <w:jc w:val="both"/>
      </w:pPr>
      <w:bookmarkStart w:id="20" w:name="_Toc78704539"/>
      <w:r w:rsidRPr="00577606">
        <w:lastRenderedPageBreak/>
        <w:t>Campos</w:t>
      </w:r>
      <w:r>
        <w:t xml:space="preserve"> - Filtros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04DDC6A5" w14:textId="77777777" w:rsidTr="00557309">
        <w:trPr>
          <w:cantSplit/>
          <w:trHeight w:val="134"/>
        </w:trPr>
        <w:tc>
          <w:tcPr>
            <w:tcW w:w="779" w:type="dxa"/>
          </w:tcPr>
          <w:p w14:paraId="6C03C82B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8230EE2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23FED848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02BC1661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4B34103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BD1C54A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98A975D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AC356A3" w14:textId="77777777" w:rsidTr="00557309">
        <w:trPr>
          <w:cantSplit/>
        </w:trPr>
        <w:tc>
          <w:tcPr>
            <w:tcW w:w="779" w:type="dxa"/>
          </w:tcPr>
          <w:p w14:paraId="4B1A6515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4EA4B8DC" w14:textId="77777777" w:rsidR="00E40CC3" w:rsidRPr="00577606" w:rsidRDefault="00E40CC3" w:rsidP="0064055F">
            <w:pPr>
              <w:pStyle w:val="Tabela"/>
            </w:pPr>
            <w:r>
              <w:t>Nome</w:t>
            </w:r>
          </w:p>
          <w:p w14:paraId="2054AEC9" w14:textId="77777777" w:rsidR="00E40CC3" w:rsidRPr="00577606" w:rsidRDefault="00E40CC3" w:rsidP="0064055F">
            <w:pPr>
              <w:pStyle w:val="Tabela"/>
            </w:pPr>
          </w:p>
        </w:tc>
        <w:tc>
          <w:tcPr>
            <w:tcW w:w="2126" w:type="dxa"/>
          </w:tcPr>
          <w:p w14:paraId="6BC206D8" w14:textId="77777777" w:rsidR="00E40CC3" w:rsidRPr="00577606" w:rsidRDefault="00E40CC3" w:rsidP="0064055F">
            <w:pPr>
              <w:pStyle w:val="Tabela"/>
            </w:pPr>
            <w:r>
              <w:t>Nome do estabelecimento desejado</w:t>
            </w:r>
          </w:p>
        </w:tc>
        <w:tc>
          <w:tcPr>
            <w:tcW w:w="1418" w:type="dxa"/>
          </w:tcPr>
          <w:p w14:paraId="0D8D84A8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926E1FF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B8B99F" w14:textId="7777777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0B5D543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0F09A724" w14:textId="77777777" w:rsidTr="00557309">
        <w:trPr>
          <w:cantSplit/>
        </w:trPr>
        <w:tc>
          <w:tcPr>
            <w:tcW w:w="779" w:type="dxa"/>
          </w:tcPr>
          <w:p w14:paraId="62DF8940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34A13484" w14:textId="77777777" w:rsidR="00E40CC3" w:rsidRPr="00DA66D3" w:rsidRDefault="00E40CC3" w:rsidP="0064055F">
            <w:pPr>
              <w:pStyle w:val="Tabela"/>
            </w:pPr>
            <w:r>
              <w:t>Bairro ou cidade</w:t>
            </w:r>
          </w:p>
        </w:tc>
        <w:tc>
          <w:tcPr>
            <w:tcW w:w="2126" w:type="dxa"/>
          </w:tcPr>
          <w:p w14:paraId="276884BF" w14:textId="7E1CBBF9" w:rsidR="00E40CC3" w:rsidRDefault="00E40CC3" w:rsidP="0064055F">
            <w:pPr>
              <w:pStyle w:val="Tabela"/>
            </w:pPr>
            <w:r>
              <w:t>Bairro ou cidade do</w:t>
            </w:r>
            <w:r w:rsidR="0032012F">
              <w:t xml:space="preserve"> </w:t>
            </w:r>
            <w:r>
              <w:t>estabelecimento desejado</w:t>
            </w:r>
          </w:p>
        </w:tc>
        <w:tc>
          <w:tcPr>
            <w:tcW w:w="1418" w:type="dxa"/>
          </w:tcPr>
          <w:p w14:paraId="6FB9503A" w14:textId="77777777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47ADCB" w14:textId="77777777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5FE30DCD" w14:textId="77777777" w:rsidR="00E40CC3" w:rsidRPr="00DA66D3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4954F23" w14:textId="77777777" w:rsidR="00E40CC3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58E32E08" w14:textId="77777777" w:rsidTr="00557309">
        <w:trPr>
          <w:cantSplit/>
        </w:trPr>
        <w:tc>
          <w:tcPr>
            <w:tcW w:w="779" w:type="dxa"/>
          </w:tcPr>
          <w:p w14:paraId="005DD71D" w14:textId="77777777" w:rsidR="00E40CC3" w:rsidRPr="00577606" w:rsidRDefault="00E40CC3" w:rsidP="0064055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276" w:type="dxa"/>
          </w:tcPr>
          <w:p w14:paraId="2B122E81" w14:textId="77777777" w:rsidR="00E40CC3" w:rsidRPr="00577606" w:rsidRDefault="00E40CC3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738EE2D4" w14:textId="77777777" w:rsidR="00E40CC3" w:rsidRPr="00577606" w:rsidRDefault="00E40CC3" w:rsidP="0064055F">
            <w:pPr>
              <w:pStyle w:val="Tabela"/>
            </w:pPr>
            <w:r>
              <w:t>Tipo do estabelecimento desejado</w:t>
            </w:r>
          </w:p>
        </w:tc>
        <w:tc>
          <w:tcPr>
            <w:tcW w:w="1418" w:type="dxa"/>
          </w:tcPr>
          <w:p w14:paraId="4BA0D0AE" w14:textId="77777777" w:rsidR="00E40CC3" w:rsidRPr="00577606" w:rsidRDefault="00E40CC3" w:rsidP="0064055F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7372922D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5EC8EE" w14:textId="77777777" w:rsidR="00E40CC3" w:rsidRPr="00577606" w:rsidRDefault="00E40CC3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84EFA40" w14:textId="3AC4330F" w:rsidR="00E40CC3" w:rsidRPr="00577606" w:rsidRDefault="0098131B" w:rsidP="0064055F">
            <w:pPr>
              <w:pStyle w:val="Tabela"/>
            </w:pPr>
            <w:r>
              <w:t>Pelo menos um valor da lista</w:t>
            </w:r>
          </w:p>
        </w:tc>
      </w:tr>
    </w:tbl>
    <w:p w14:paraId="1E69DF5F" w14:textId="77777777" w:rsidR="00E40CC3" w:rsidRPr="00577606" w:rsidRDefault="00E40CC3" w:rsidP="0064055F">
      <w:pPr>
        <w:pStyle w:val="BodyText"/>
      </w:pPr>
    </w:p>
    <w:p w14:paraId="5EAAF9A8" w14:textId="0E0331AB" w:rsidR="00E40CC3" w:rsidRPr="00577606" w:rsidRDefault="00E40CC3" w:rsidP="00E40CC3">
      <w:pPr>
        <w:pStyle w:val="Heading4"/>
        <w:jc w:val="both"/>
      </w:pPr>
      <w:bookmarkStart w:id="21" w:name="_Toc78704540"/>
      <w:r w:rsidRPr="00577606">
        <w:t>Comandos</w:t>
      </w:r>
      <w:r>
        <w:t xml:space="preserve"> - Filtros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4253"/>
        <w:gridCol w:w="2457"/>
      </w:tblGrid>
      <w:tr w:rsidR="00691FBD" w:rsidRPr="00577606" w14:paraId="1C96D7C6" w14:textId="77777777" w:rsidTr="00691FBD">
        <w:trPr>
          <w:cantSplit/>
        </w:trPr>
        <w:tc>
          <w:tcPr>
            <w:tcW w:w="779" w:type="dxa"/>
          </w:tcPr>
          <w:p w14:paraId="60387A12" w14:textId="11024F27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71AFEEC9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253" w:type="dxa"/>
          </w:tcPr>
          <w:p w14:paraId="05688497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5B35A2B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290AD2E" w14:textId="77777777" w:rsidTr="003D02A7">
        <w:trPr>
          <w:cantSplit/>
        </w:trPr>
        <w:tc>
          <w:tcPr>
            <w:tcW w:w="779" w:type="dxa"/>
          </w:tcPr>
          <w:p w14:paraId="61E08A97" w14:textId="77777777" w:rsidR="00691FBD" w:rsidRPr="00577606" w:rsidRDefault="00691FBD" w:rsidP="0064055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701" w:type="dxa"/>
          </w:tcPr>
          <w:p w14:paraId="7E319D84" w14:textId="77777777" w:rsidR="00691FBD" w:rsidRPr="00577606" w:rsidRDefault="00691FBD" w:rsidP="0064055F">
            <w:pPr>
              <w:pStyle w:val="Tabela"/>
            </w:pPr>
            <w:r>
              <w:t>Buscar</w:t>
            </w:r>
          </w:p>
        </w:tc>
        <w:tc>
          <w:tcPr>
            <w:tcW w:w="4253" w:type="dxa"/>
          </w:tcPr>
          <w:p w14:paraId="5074C8EA" w14:textId="01657BAF" w:rsidR="00691FBD" w:rsidRPr="00577606" w:rsidRDefault="00691FBD" w:rsidP="0064055F">
            <w:pPr>
              <w:pStyle w:val="Tabela"/>
            </w:pPr>
            <w:r>
              <w:t>Exibe os resultados conforme os filtros preenchidos em ordem alfabética do nome</w:t>
            </w:r>
          </w:p>
        </w:tc>
        <w:tc>
          <w:tcPr>
            <w:tcW w:w="2457" w:type="dxa"/>
          </w:tcPr>
          <w:p w14:paraId="2B4C8B81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</w:tbl>
    <w:p w14:paraId="735084F7" w14:textId="77777777" w:rsidR="00E40CC3" w:rsidRDefault="00E40CC3" w:rsidP="0064055F">
      <w:pPr>
        <w:pStyle w:val="BodyText"/>
        <w:rPr>
          <w:highlight w:val="yellow"/>
        </w:rPr>
      </w:pPr>
    </w:p>
    <w:p w14:paraId="7309EDF7" w14:textId="35506A9B" w:rsidR="00E40CC3" w:rsidRPr="00577606" w:rsidRDefault="00E40CC3" w:rsidP="00E40CC3">
      <w:pPr>
        <w:pStyle w:val="Heading4"/>
        <w:jc w:val="both"/>
      </w:pPr>
      <w:bookmarkStart w:id="22" w:name="_Toc78704541"/>
      <w:r w:rsidRPr="00577606">
        <w:t>Campos</w:t>
      </w:r>
      <w:r>
        <w:t xml:space="preserve"> - Resultado</w:t>
      </w:r>
      <w:bookmarkEnd w:id="22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3C89109F" w14:textId="77777777" w:rsidTr="00557309">
        <w:trPr>
          <w:cantSplit/>
          <w:trHeight w:val="134"/>
        </w:trPr>
        <w:tc>
          <w:tcPr>
            <w:tcW w:w="779" w:type="dxa"/>
          </w:tcPr>
          <w:p w14:paraId="5EFB0ED8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276" w:type="dxa"/>
          </w:tcPr>
          <w:p w14:paraId="607566E2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26" w:type="dxa"/>
          </w:tcPr>
          <w:p w14:paraId="12F8D3F5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EE80809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56893DA6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A0EF739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5B2F3174" w14:textId="77777777" w:rsidR="00E40CC3" w:rsidRPr="00577606" w:rsidRDefault="00E40CC3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40CC3" w:rsidRPr="00577606" w14:paraId="645A4815" w14:textId="77777777" w:rsidTr="00557309">
        <w:trPr>
          <w:cantSplit/>
        </w:trPr>
        <w:tc>
          <w:tcPr>
            <w:tcW w:w="779" w:type="dxa"/>
          </w:tcPr>
          <w:p w14:paraId="714F89A9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136119CC" w14:textId="77777777" w:rsidR="00E40CC3" w:rsidRPr="00577606" w:rsidRDefault="00E40CC3" w:rsidP="0064055F">
            <w:pPr>
              <w:pStyle w:val="Tabela"/>
            </w:pPr>
            <w:r>
              <w:t>Nome</w:t>
            </w:r>
          </w:p>
          <w:p w14:paraId="0F277543" w14:textId="77777777" w:rsidR="00E40CC3" w:rsidRPr="00577606" w:rsidRDefault="00E40CC3" w:rsidP="0064055F">
            <w:pPr>
              <w:pStyle w:val="Tabela"/>
            </w:pPr>
          </w:p>
        </w:tc>
        <w:tc>
          <w:tcPr>
            <w:tcW w:w="2126" w:type="dxa"/>
          </w:tcPr>
          <w:p w14:paraId="77CA501F" w14:textId="1BFAC307" w:rsidR="00E40CC3" w:rsidRPr="00577606" w:rsidRDefault="00E40CC3" w:rsidP="0064055F">
            <w:pPr>
              <w:pStyle w:val="Tabela"/>
            </w:pPr>
            <w:r>
              <w:t>Nome do estabelecimento encontrado</w:t>
            </w:r>
          </w:p>
        </w:tc>
        <w:tc>
          <w:tcPr>
            <w:tcW w:w="1418" w:type="dxa"/>
          </w:tcPr>
          <w:p w14:paraId="2770ABBA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78B8CB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A55FC64" w14:textId="7777777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FC06E75" w14:textId="77777777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  <w:tr w:rsidR="00E40CC3" w:rsidRPr="00577606" w14:paraId="03E0A103" w14:textId="77777777" w:rsidTr="00557309">
        <w:trPr>
          <w:cantSplit/>
        </w:trPr>
        <w:tc>
          <w:tcPr>
            <w:tcW w:w="779" w:type="dxa"/>
          </w:tcPr>
          <w:p w14:paraId="768C35B4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7BF51FB1" w14:textId="436ACD54" w:rsidR="00E40CC3" w:rsidRPr="00DA66D3" w:rsidRDefault="00E40CC3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05CDB953" w14:textId="33E66A5C" w:rsidR="00E40CC3" w:rsidRDefault="00E40CC3" w:rsidP="0064055F">
            <w:pPr>
              <w:pStyle w:val="Tabela"/>
            </w:pPr>
            <w:r>
              <w:t xml:space="preserve">Tipo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404B478B" w14:textId="4BE003E4" w:rsidR="00E40CC3" w:rsidRDefault="00E40CC3" w:rsidP="0064055F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230487A6" w14:textId="265CB2C5" w:rsidR="00E40CC3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7FD4B136" w14:textId="1F59B1A1" w:rsidR="00E40CC3" w:rsidRPr="00DA66D3" w:rsidRDefault="00E40CC3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1D9F5084" w14:textId="1D23A79A" w:rsidR="00E40CC3" w:rsidRDefault="0098131B" w:rsidP="0064055F">
            <w:pPr>
              <w:pStyle w:val="Tabela"/>
            </w:pPr>
            <w:r>
              <w:t>Exatamente um valor da lista</w:t>
            </w:r>
          </w:p>
        </w:tc>
      </w:tr>
      <w:tr w:rsidR="00E40CC3" w:rsidRPr="00577606" w14:paraId="07A7D5E2" w14:textId="77777777" w:rsidTr="00557309">
        <w:trPr>
          <w:cantSplit/>
        </w:trPr>
        <w:tc>
          <w:tcPr>
            <w:tcW w:w="779" w:type="dxa"/>
          </w:tcPr>
          <w:p w14:paraId="5B8DA763" w14:textId="77777777" w:rsidR="00E40CC3" w:rsidRPr="00577606" w:rsidRDefault="00E40CC3" w:rsidP="003739EC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276" w:type="dxa"/>
          </w:tcPr>
          <w:p w14:paraId="645B5CC0" w14:textId="2D32C66E" w:rsidR="00E40CC3" w:rsidRPr="00577606" w:rsidRDefault="007B7BE5" w:rsidP="0064055F">
            <w:pPr>
              <w:pStyle w:val="Tabela"/>
            </w:pPr>
            <w:r>
              <w:t>Endereço</w:t>
            </w:r>
          </w:p>
        </w:tc>
        <w:tc>
          <w:tcPr>
            <w:tcW w:w="2126" w:type="dxa"/>
          </w:tcPr>
          <w:p w14:paraId="20021F26" w14:textId="7E5A1391" w:rsidR="00E40CC3" w:rsidRPr="00577606" w:rsidRDefault="007B7BE5" w:rsidP="0064055F">
            <w:pPr>
              <w:pStyle w:val="Tabela"/>
            </w:pPr>
            <w:r>
              <w:t>Endereço</w:t>
            </w:r>
            <w:r w:rsidR="00F64379">
              <w:t xml:space="preserve"> completo</w:t>
            </w:r>
            <w:r w:rsidR="00E40CC3">
              <w:t xml:space="preserve">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0C71AFC7" w14:textId="68388946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07116E6" w14:textId="34827807" w:rsidR="00E40CC3" w:rsidRPr="00577606" w:rsidRDefault="00E40CC3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D88327A" w14:textId="15233DF7" w:rsidR="00E40CC3" w:rsidRPr="00577606" w:rsidRDefault="00E40CC3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D051949" w14:textId="7E77D21C" w:rsidR="00E40CC3" w:rsidRPr="00577606" w:rsidRDefault="00E40CC3" w:rsidP="0064055F">
            <w:pPr>
              <w:pStyle w:val="Tabela"/>
            </w:pPr>
            <w:r>
              <w:t>-</w:t>
            </w:r>
          </w:p>
        </w:tc>
      </w:tr>
    </w:tbl>
    <w:p w14:paraId="4CC4FE7E" w14:textId="77777777" w:rsidR="00E40CC3" w:rsidRPr="00577606" w:rsidRDefault="00E40CC3" w:rsidP="0064055F">
      <w:pPr>
        <w:pStyle w:val="BodyText"/>
      </w:pPr>
    </w:p>
    <w:p w14:paraId="3C63F4E0" w14:textId="79DC2F32" w:rsidR="00E40CC3" w:rsidRPr="00577606" w:rsidRDefault="00E40CC3" w:rsidP="00E40CC3">
      <w:pPr>
        <w:pStyle w:val="Heading4"/>
        <w:jc w:val="both"/>
      </w:pPr>
      <w:bookmarkStart w:id="23" w:name="_Toc78704542"/>
      <w:r w:rsidRPr="00577606">
        <w:lastRenderedPageBreak/>
        <w:t>Comandos</w:t>
      </w:r>
      <w:r>
        <w:t xml:space="preserve"> - </w:t>
      </w:r>
      <w:r w:rsidR="00B323B0">
        <w:t>Resultado</w:t>
      </w:r>
      <w:bookmarkEnd w:id="23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18EE5143" w14:textId="77777777" w:rsidTr="00691FBD">
        <w:trPr>
          <w:cantSplit/>
        </w:trPr>
        <w:tc>
          <w:tcPr>
            <w:tcW w:w="779" w:type="dxa"/>
          </w:tcPr>
          <w:p w14:paraId="61B60BB1" w14:textId="64E728FA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FEB68BC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1DA933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DF0C624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374EE030" w14:textId="77777777" w:rsidTr="00691FBD">
        <w:trPr>
          <w:cantSplit/>
        </w:trPr>
        <w:tc>
          <w:tcPr>
            <w:tcW w:w="779" w:type="dxa"/>
          </w:tcPr>
          <w:p w14:paraId="09B02653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45BAED5B" w14:textId="3B5FFE36" w:rsidR="00691FBD" w:rsidRPr="00577606" w:rsidRDefault="00691FBD" w:rsidP="0064055F">
            <w:pPr>
              <w:pStyle w:val="Tabela"/>
            </w:pPr>
            <w:r>
              <w:t>Visualizar (círculo)</w:t>
            </w:r>
          </w:p>
        </w:tc>
        <w:tc>
          <w:tcPr>
            <w:tcW w:w="4111" w:type="dxa"/>
          </w:tcPr>
          <w:p w14:paraId="2F30A688" w14:textId="3C4242E9" w:rsidR="00691FBD" w:rsidRPr="00577606" w:rsidRDefault="00691FBD" w:rsidP="0064055F">
            <w:pPr>
              <w:pStyle w:val="Tabela"/>
            </w:pPr>
            <w:r>
              <w:t>Abre uma nova tela com as informações detalhadas do estabelecimento para visualização</w:t>
            </w:r>
          </w:p>
        </w:tc>
        <w:tc>
          <w:tcPr>
            <w:tcW w:w="2457" w:type="dxa"/>
          </w:tcPr>
          <w:p w14:paraId="78718D83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  <w:tr w:rsidR="00691FBD" w:rsidRPr="00577606" w14:paraId="3AFF27B1" w14:textId="77777777" w:rsidTr="00691FBD">
        <w:trPr>
          <w:cantSplit/>
        </w:trPr>
        <w:tc>
          <w:tcPr>
            <w:tcW w:w="779" w:type="dxa"/>
          </w:tcPr>
          <w:p w14:paraId="6F8D3421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1715B6E0" w14:textId="777DE2C0" w:rsidR="00691FBD" w:rsidRDefault="00691FBD" w:rsidP="0064055F">
            <w:pPr>
              <w:pStyle w:val="Tabela"/>
            </w:pPr>
            <w:r>
              <w:t>Editar (lápis)</w:t>
            </w:r>
          </w:p>
        </w:tc>
        <w:tc>
          <w:tcPr>
            <w:tcW w:w="4111" w:type="dxa"/>
          </w:tcPr>
          <w:p w14:paraId="37155D9B" w14:textId="16D70014" w:rsidR="00691FBD" w:rsidRDefault="00691FBD" w:rsidP="0064055F">
            <w:pPr>
              <w:pStyle w:val="Tabela"/>
            </w:pPr>
            <w:r>
              <w:t>Abre uma nova tela com as informações detalhadas do estabelecimento para edição</w:t>
            </w:r>
          </w:p>
        </w:tc>
        <w:tc>
          <w:tcPr>
            <w:tcW w:w="2457" w:type="dxa"/>
          </w:tcPr>
          <w:p w14:paraId="49B4DFEB" w14:textId="169D23AC" w:rsidR="00691FBD" w:rsidRDefault="00691FBD" w:rsidP="0064055F">
            <w:pPr>
              <w:pStyle w:val="Tabela"/>
            </w:pPr>
            <w:r>
              <w:t>Somente exibido para administradores ou superadministradores</w:t>
            </w:r>
          </w:p>
        </w:tc>
      </w:tr>
      <w:tr w:rsidR="00691FBD" w:rsidRPr="00577606" w14:paraId="68B8EEA6" w14:textId="77777777" w:rsidTr="00691FBD">
        <w:trPr>
          <w:cantSplit/>
        </w:trPr>
        <w:tc>
          <w:tcPr>
            <w:tcW w:w="779" w:type="dxa"/>
          </w:tcPr>
          <w:p w14:paraId="48E946AC" w14:textId="77777777" w:rsidR="00691FBD" w:rsidRPr="00577606" w:rsidRDefault="00691FBD" w:rsidP="003739EC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843" w:type="dxa"/>
          </w:tcPr>
          <w:p w14:paraId="384909AE" w14:textId="64050CBE" w:rsidR="00691FBD" w:rsidRDefault="00691FBD" w:rsidP="0064055F">
            <w:pPr>
              <w:pStyle w:val="Tabela"/>
            </w:pPr>
            <w:r>
              <w:t>Excluir (xis)</w:t>
            </w:r>
          </w:p>
        </w:tc>
        <w:tc>
          <w:tcPr>
            <w:tcW w:w="4111" w:type="dxa"/>
          </w:tcPr>
          <w:p w14:paraId="65051FD7" w14:textId="22912BB4" w:rsidR="00691FBD" w:rsidRDefault="00691FBD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10A36DD3" w14:textId="256E2DBE" w:rsidR="00691FBD" w:rsidRDefault="00691FBD" w:rsidP="0064055F">
            <w:pPr>
              <w:pStyle w:val="Tabela"/>
            </w:pPr>
            <w:r>
              <w:t>Somente exibido para administradores ou superadministradores</w:t>
            </w:r>
          </w:p>
        </w:tc>
      </w:tr>
    </w:tbl>
    <w:p w14:paraId="67FB662E" w14:textId="77777777" w:rsidR="00E40CC3" w:rsidRDefault="00E40CC3" w:rsidP="0064055F">
      <w:pPr>
        <w:pStyle w:val="BodyText"/>
        <w:rPr>
          <w:highlight w:val="yellow"/>
        </w:rPr>
      </w:pPr>
    </w:p>
    <w:p w14:paraId="6161E055" w14:textId="422C6A90" w:rsidR="003E09B1" w:rsidRPr="00577606" w:rsidRDefault="003E09B1" w:rsidP="003E09B1">
      <w:pPr>
        <w:pStyle w:val="Heading4"/>
        <w:jc w:val="both"/>
      </w:pPr>
      <w:bookmarkStart w:id="24" w:name="_Toc78704543"/>
      <w:r w:rsidRPr="00577606">
        <w:t>Comandos</w:t>
      </w:r>
      <w:r>
        <w:t xml:space="preserve"> - Rodapé</w:t>
      </w:r>
      <w:bookmarkEnd w:id="2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12AEB6F" w14:textId="77777777" w:rsidTr="00691FBD">
        <w:trPr>
          <w:cantSplit/>
        </w:trPr>
        <w:tc>
          <w:tcPr>
            <w:tcW w:w="779" w:type="dxa"/>
          </w:tcPr>
          <w:p w14:paraId="02E81332" w14:textId="36D0F54A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1C351160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AE849CC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63F13F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512EAF55" w14:textId="77777777" w:rsidTr="00691FBD">
        <w:trPr>
          <w:cantSplit/>
        </w:trPr>
        <w:tc>
          <w:tcPr>
            <w:tcW w:w="779" w:type="dxa"/>
          </w:tcPr>
          <w:p w14:paraId="0696CA62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61DEC8E6" w14:textId="0257D224" w:rsidR="00691FBD" w:rsidRPr="00577606" w:rsidRDefault="00691FBD" w:rsidP="0064055F">
            <w:pPr>
              <w:pStyle w:val="Tabela"/>
            </w:pPr>
            <w:r>
              <w:t>&lt;&lt; Prev</w:t>
            </w:r>
          </w:p>
        </w:tc>
        <w:tc>
          <w:tcPr>
            <w:tcW w:w="4111" w:type="dxa"/>
          </w:tcPr>
          <w:p w14:paraId="3ACDFB58" w14:textId="293F4F42" w:rsidR="00691FBD" w:rsidRPr="00577606" w:rsidRDefault="00691FBD" w:rsidP="0064055F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0B302601" w14:textId="4FC32FA1" w:rsidR="00691FBD" w:rsidRPr="00577606" w:rsidRDefault="00691FBD" w:rsidP="0064055F">
            <w:pPr>
              <w:pStyle w:val="Tabela"/>
            </w:pPr>
            <w:r>
              <w:t>Não estar na primeira página</w:t>
            </w:r>
          </w:p>
        </w:tc>
      </w:tr>
      <w:tr w:rsidR="00691FBD" w:rsidRPr="00577606" w14:paraId="3BE35DB1" w14:textId="77777777" w:rsidTr="00691FBD">
        <w:trPr>
          <w:cantSplit/>
        </w:trPr>
        <w:tc>
          <w:tcPr>
            <w:tcW w:w="779" w:type="dxa"/>
          </w:tcPr>
          <w:p w14:paraId="070927D9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54A6CC1" w14:textId="3B945635" w:rsidR="00691FBD" w:rsidRDefault="00691FBD" w:rsidP="0064055F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33ACF14" w14:textId="4D6E2309" w:rsidR="00691FBD" w:rsidRDefault="00691FBD" w:rsidP="0064055F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5226F720" w14:textId="4CAB88EB" w:rsidR="00691FBD" w:rsidRDefault="00691FBD" w:rsidP="0064055F">
            <w:pPr>
              <w:pStyle w:val="Tabela"/>
            </w:pPr>
            <w:r>
              <w:t>-</w:t>
            </w:r>
          </w:p>
        </w:tc>
      </w:tr>
      <w:tr w:rsidR="00691FBD" w:rsidRPr="00577606" w14:paraId="1ACDFBA3" w14:textId="77777777" w:rsidTr="00691FBD">
        <w:trPr>
          <w:cantSplit/>
        </w:trPr>
        <w:tc>
          <w:tcPr>
            <w:tcW w:w="779" w:type="dxa"/>
          </w:tcPr>
          <w:p w14:paraId="1C8E2BB1" w14:textId="77777777" w:rsidR="00691FBD" w:rsidRPr="00577606" w:rsidRDefault="00691FBD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152ED75B" w14:textId="714F5148" w:rsidR="00691FBD" w:rsidRDefault="00691FBD" w:rsidP="0064055F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41087E6C" w14:textId="77777777" w:rsidR="00691FBD" w:rsidRDefault="00691FBD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DE6D032" w14:textId="089398FE" w:rsidR="00691FBD" w:rsidRDefault="00691FBD" w:rsidP="0064055F">
            <w:pPr>
              <w:pStyle w:val="Tabela"/>
            </w:pPr>
            <w:r>
              <w:t>Não estar na última página</w:t>
            </w:r>
          </w:p>
        </w:tc>
      </w:tr>
    </w:tbl>
    <w:p w14:paraId="1C58BC3E" w14:textId="77777777" w:rsidR="006512A0" w:rsidRDefault="006512A0" w:rsidP="0064055F">
      <w:pPr>
        <w:pStyle w:val="BodyText"/>
        <w:rPr>
          <w:highlight w:val="yellow"/>
        </w:rPr>
      </w:pPr>
    </w:p>
    <w:p w14:paraId="133A4548" w14:textId="490F9A28" w:rsidR="006512A0" w:rsidRPr="00577606" w:rsidRDefault="006512A0" w:rsidP="00523684">
      <w:pPr>
        <w:pStyle w:val="Heading3"/>
        <w:jc w:val="both"/>
      </w:pPr>
      <w:r>
        <w:br w:type="page"/>
      </w:r>
      <w:bookmarkStart w:id="25" w:name="_Toc78704544"/>
      <w:r w:rsidRPr="00577606">
        <w:lastRenderedPageBreak/>
        <w:t>Interface de usuário</w:t>
      </w:r>
      <w:r w:rsidR="00C92530">
        <w:t>:</w:t>
      </w:r>
      <w:r w:rsidRPr="00577606">
        <w:t xml:space="preserve"> </w:t>
      </w:r>
      <w:r w:rsidR="00282891">
        <w:t>Busca de agendamento de procedimento</w:t>
      </w:r>
      <w:bookmarkEnd w:id="25"/>
    </w:p>
    <w:p w14:paraId="651BB873" w14:textId="517BCB88" w:rsidR="006512A0" w:rsidRDefault="006512A0" w:rsidP="00282891">
      <w:pPr>
        <w:pStyle w:val="Heading4"/>
        <w:jc w:val="both"/>
        <w:rPr>
          <w:b w:val="0"/>
          <w:i w:val="0"/>
          <w:kern w:val="0"/>
          <w:szCs w:val="24"/>
        </w:rPr>
      </w:pPr>
      <w:bookmarkStart w:id="26" w:name="_Toc78704545"/>
      <w:r w:rsidRPr="00577606">
        <w:t>Leiaute sugerido</w:t>
      </w:r>
      <w:bookmarkEnd w:id="26"/>
    </w:p>
    <w:p w14:paraId="153BF933" w14:textId="2455B953" w:rsidR="00282891" w:rsidRPr="00282891" w:rsidRDefault="001A2E34" w:rsidP="0064055F">
      <w:pPr>
        <w:pStyle w:val="BodyText"/>
      </w:pPr>
      <w:r>
        <w:object w:dxaOrig="14340" w:dyaOrig="14730" w14:anchorId="18958F96">
          <v:shape id="_x0000_i2068" type="#_x0000_t75" style="width:454pt;height:466.35pt" o:ole="">
            <v:imagedata r:id="rId14" o:title=""/>
          </v:shape>
          <o:OLEObject Type="Embed" ProgID="Paint.Picture.1" ShapeID="_x0000_i2068" DrawAspect="Content" ObjectID="_1689325089" r:id="rId15"/>
        </w:object>
      </w:r>
    </w:p>
    <w:p w14:paraId="5AB70142" w14:textId="24961075" w:rsidR="0032012F" w:rsidRPr="00577606" w:rsidRDefault="0032012F" w:rsidP="0032012F">
      <w:pPr>
        <w:pStyle w:val="Heading4"/>
        <w:jc w:val="both"/>
      </w:pPr>
      <w:bookmarkStart w:id="27" w:name="_Toc78704546"/>
      <w:r w:rsidRPr="00577606">
        <w:lastRenderedPageBreak/>
        <w:t>Campos</w:t>
      </w:r>
      <w:r>
        <w:t xml:space="preserve"> - Filtros</w:t>
      </w:r>
      <w:bookmarkEnd w:id="2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559"/>
        <w:gridCol w:w="1843"/>
        <w:gridCol w:w="1418"/>
        <w:gridCol w:w="1134"/>
        <w:gridCol w:w="1134"/>
        <w:gridCol w:w="1324"/>
      </w:tblGrid>
      <w:tr w:rsidR="0032012F" w:rsidRPr="00577606" w14:paraId="14DF2026" w14:textId="77777777" w:rsidTr="0032012F">
        <w:trPr>
          <w:cantSplit/>
          <w:trHeight w:val="134"/>
        </w:trPr>
        <w:tc>
          <w:tcPr>
            <w:tcW w:w="779" w:type="dxa"/>
          </w:tcPr>
          <w:p w14:paraId="39B8392A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559" w:type="dxa"/>
          </w:tcPr>
          <w:p w14:paraId="6B75C138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1F826DB1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9B6EBF3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986C283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31E0F162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D99159E" w14:textId="77777777" w:rsidR="0032012F" w:rsidRPr="00577606" w:rsidRDefault="0032012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012F" w:rsidRPr="00577606" w14:paraId="3B9DEF1E" w14:textId="77777777" w:rsidTr="0032012F">
        <w:trPr>
          <w:cantSplit/>
        </w:trPr>
        <w:tc>
          <w:tcPr>
            <w:tcW w:w="779" w:type="dxa"/>
          </w:tcPr>
          <w:p w14:paraId="4EE10BCC" w14:textId="77777777" w:rsidR="0032012F" w:rsidRPr="00577606" w:rsidRDefault="0032012F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2A8E8194" w14:textId="7D7EFB96" w:rsidR="0032012F" w:rsidRPr="00577606" w:rsidRDefault="0032012F" w:rsidP="0064055F">
            <w:pPr>
              <w:pStyle w:val="Tabela"/>
            </w:pPr>
            <w:r>
              <w:t>Procedimento</w:t>
            </w:r>
          </w:p>
          <w:p w14:paraId="380DD6E5" w14:textId="77777777" w:rsidR="0032012F" w:rsidRPr="00577606" w:rsidRDefault="0032012F" w:rsidP="0064055F">
            <w:pPr>
              <w:pStyle w:val="Tabela"/>
            </w:pPr>
          </w:p>
        </w:tc>
        <w:tc>
          <w:tcPr>
            <w:tcW w:w="1843" w:type="dxa"/>
          </w:tcPr>
          <w:p w14:paraId="05F9D7A7" w14:textId="513C6A4B" w:rsidR="0032012F" w:rsidRPr="00577606" w:rsidRDefault="0032012F" w:rsidP="0064055F">
            <w:pPr>
              <w:pStyle w:val="Tabela"/>
            </w:pPr>
            <w:r>
              <w:t>Nome do procedimento desejado</w:t>
            </w:r>
          </w:p>
        </w:tc>
        <w:tc>
          <w:tcPr>
            <w:tcW w:w="1418" w:type="dxa"/>
          </w:tcPr>
          <w:p w14:paraId="5CD2C795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1D3F7586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68C59B7" w14:textId="77777777" w:rsidR="0032012F" w:rsidRPr="00577606" w:rsidRDefault="0032012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715A989F" w14:textId="77777777" w:rsidR="0032012F" w:rsidRPr="00577606" w:rsidRDefault="0032012F" w:rsidP="0064055F">
            <w:pPr>
              <w:pStyle w:val="Tabela"/>
            </w:pPr>
            <w:r>
              <w:t>-</w:t>
            </w:r>
          </w:p>
        </w:tc>
      </w:tr>
      <w:tr w:rsidR="0032012F" w:rsidRPr="00577606" w14:paraId="4AD17472" w14:textId="77777777" w:rsidTr="0032012F">
        <w:trPr>
          <w:cantSplit/>
        </w:trPr>
        <w:tc>
          <w:tcPr>
            <w:tcW w:w="779" w:type="dxa"/>
          </w:tcPr>
          <w:p w14:paraId="34EB2658" w14:textId="77777777" w:rsidR="0032012F" w:rsidRPr="00577606" w:rsidRDefault="0032012F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3C2ACCA5" w14:textId="77777777" w:rsidR="0032012F" w:rsidRPr="00DA66D3" w:rsidRDefault="0032012F" w:rsidP="0064055F">
            <w:pPr>
              <w:pStyle w:val="Tabela"/>
            </w:pPr>
            <w:r>
              <w:t>Bairro ou cidade</w:t>
            </w:r>
          </w:p>
        </w:tc>
        <w:tc>
          <w:tcPr>
            <w:tcW w:w="1843" w:type="dxa"/>
          </w:tcPr>
          <w:p w14:paraId="50F9A524" w14:textId="374C315B" w:rsidR="0032012F" w:rsidRDefault="0032012F" w:rsidP="0064055F">
            <w:pPr>
              <w:pStyle w:val="Tabela"/>
            </w:pPr>
            <w:r>
              <w:t xml:space="preserve">Bairro ou cidade </w:t>
            </w:r>
            <w:r w:rsidR="00EA19FA">
              <w:t>onde deseja-se realizar o procedimento</w:t>
            </w:r>
          </w:p>
        </w:tc>
        <w:tc>
          <w:tcPr>
            <w:tcW w:w="1418" w:type="dxa"/>
          </w:tcPr>
          <w:p w14:paraId="14412FB2" w14:textId="77777777" w:rsidR="0032012F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3CF7C6F" w14:textId="77777777" w:rsidR="0032012F" w:rsidRDefault="0032012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9E56DB6" w14:textId="77777777" w:rsidR="0032012F" w:rsidRPr="00DA66D3" w:rsidRDefault="0032012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1AED295" w14:textId="77777777" w:rsidR="0032012F" w:rsidRDefault="0032012F" w:rsidP="0064055F">
            <w:pPr>
              <w:pStyle w:val="Tabela"/>
            </w:pPr>
            <w:r>
              <w:t>-</w:t>
            </w:r>
          </w:p>
        </w:tc>
      </w:tr>
      <w:tr w:rsidR="00A44C37" w:rsidRPr="00577606" w14:paraId="7F356F5B" w14:textId="77777777" w:rsidTr="0032012F">
        <w:trPr>
          <w:cantSplit/>
        </w:trPr>
        <w:tc>
          <w:tcPr>
            <w:tcW w:w="779" w:type="dxa"/>
          </w:tcPr>
          <w:p w14:paraId="606D1CD8" w14:textId="77777777" w:rsidR="00A44C37" w:rsidRPr="00577606" w:rsidRDefault="00A44C37" w:rsidP="003739EC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559" w:type="dxa"/>
          </w:tcPr>
          <w:p w14:paraId="54F865BB" w14:textId="77777777" w:rsidR="00A44C37" w:rsidRPr="00577606" w:rsidRDefault="00A44C37" w:rsidP="0064055F">
            <w:pPr>
              <w:pStyle w:val="Tabela"/>
            </w:pPr>
            <w:r w:rsidRPr="00DA66D3">
              <w:t>Tipo</w:t>
            </w:r>
          </w:p>
        </w:tc>
        <w:tc>
          <w:tcPr>
            <w:tcW w:w="1843" w:type="dxa"/>
          </w:tcPr>
          <w:p w14:paraId="586399EA" w14:textId="71AA28CC" w:rsidR="00A44C37" w:rsidRPr="00577606" w:rsidRDefault="00A44C37" w:rsidP="0064055F">
            <w:pPr>
              <w:pStyle w:val="Tabela"/>
            </w:pPr>
            <w:r>
              <w:t>Tipo do procedimento desejado</w:t>
            </w:r>
          </w:p>
        </w:tc>
        <w:tc>
          <w:tcPr>
            <w:tcW w:w="1418" w:type="dxa"/>
          </w:tcPr>
          <w:p w14:paraId="00147DD4" w14:textId="1FC5B3D4" w:rsidR="00A44C37" w:rsidRPr="00577606" w:rsidRDefault="00A44C37" w:rsidP="0064055F">
            <w:pPr>
              <w:pStyle w:val="Tabela"/>
            </w:pPr>
            <w:r>
              <w:t xml:space="preserve">Exame, </w:t>
            </w:r>
            <w:r w:rsidR="009B1B57">
              <w:t>c</w:t>
            </w:r>
            <w:r>
              <w:t xml:space="preserve">onsulta ou </w:t>
            </w:r>
            <w:r w:rsidR="009B1B57">
              <w:t>v</w:t>
            </w:r>
            <w:r>
              <w:t>acina</w:t>
            </w:r>
          </w:p>
        </w:tc>
        <w:tc>
          <w:tcPr>
            <w:tcW w:w="1134" w:type="dxa"/>
          </w:tcPr>
          <w:p w14:paraId="2D2BDCFF" w14:textId="77777777" w:rsidR="00A44C37" w:rsidRPr="00577606" w:rsidRDefault="00A44C37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6C9F836" w14:textId="77777777" w:rsidR="00A44C37" w:rsidRPr="00577606" w:rsidRDefault="00A44C37" w:rsidP="0064055F">
            <w:pPr>
              <w:pStyle w:val="Tabela"/>
            </w:pPr>
            <w:r w:rsidRPr="00DA66D3">
              <w:t>Lista fixa</w:t>
            </w:r>
          </w:p>
        </w:tc>
        <w:tc>
          <w:tcPr>
            <w:tcW w:w="1324" w:type="dxa"/>
          </w:tcPr>
          <w:p w14:paraId="0D43DB01" w14:textId="58C8CBB7" w:rsidR="00A44C37" w:rsidRPr="00577606" w:rsidRDefault="00A44C37" w:rsidP="0064055F">
            <w:pPr>
              <w:pStyle w:val="Tabela"/>
            </w:pPr>
            <w:r>
              <w:t>Pelo menos um valor da lista</w:t>
            </w:r>
          </w:p>
        </w:tc>
      </w:tr>
    </w:tbl>
    <w:p w14:paraId="0E59834E" w14:textId="77777777" w:rsidR="00691FBD" w:rsidRPr="00577606" w:rsidRDefault="00691FBD" w:rsidP="00691FBD">
      <w:pPr>
        <w:pStyle w:val="Heading4"/>
        <w:jc w:val="both"/>
      </w:pPr>
      <w:bookmarkStart w:id="28" w:name="_Toc78704547"/>
      <w:r w:rsidRPr="00577606">
        <w:t>Comandos</w:t>
      </w:r>
      <w:r>
        <w:t xml:space="preserve"> - Filtros</w:t>
      </w:r>
      <w:bookmarkEnd w:id="2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5103"/>
        <w:gridCol w:w="1607"/>
      </w:tblGrid>
      <w:tr w:rsidR="00691FBD" w:rsidRPr="00577606" w14:paraId="7D8727B7" w14:textId="77777777" w:rsidTr="00691FBD">
        <w:trPr>
          <w:cantSplit/>
        </w:trPr>
        <w:tc>
          <w:tcPr>
            <w:tcW w:w="779" w:type="dxa"/>
          </w:tcPr>
          <w:p w14:paraId="1B0EF38C" w14:textId="0BFDF873" w:rsidR="00691FBD" w:rsidRPr="00577606" w:rsidRDefault="00691FBD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701" w:type="dxa"/>
          </w:tcPr>
          <w:p w14:paraId="27A1FBC8" w14:textId="77777777" w:rsidR="00691FBD" w:rsidRPr="00577606" w:rsidRDefault="00691FBD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5103" w:type="dxa"/>
          </w:tcPr>
          <w:p w14:paraId="0C44EACC" w14:textId="77777777" w:rsidR="00691FBD" w:rsidRPr="00577606" w:rsidRDefault="00691FBD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1607" w:type="dxa"/>
          </w:tcPr>
          <w:p w14:paraId="4AF03DFE" w14:textId="77777777" w:rsidR="00691FBD" w:rsidRPr="00577606" w:rsidRDefault="00691FBD" w:rsidP="0064055F">
            <w:pPr>
              <w:pStyle w:val="Tabela"/>
            </w:pPr>
            <w:r w:rsidRPr="00577606">
              <w:t>Restrições</w:t>
            </w:r>
          </w:p>
        </w:tc>
      </w:tr>
      <w:tr w:rsidR="00691FBD" w:rsidRPr="00577606" w14:paraId="694E2266" w14:textId="77777777" w:rsidTr="00691FBD">
        <w:trPr>
          <w:cantSplit/>
        </w:trPr>
        <w:tc>
          <w:tcPr>
            <w:tcW w:w="779" w:type="dxa"/>
          </w:tcPr>
          <w:p w14:paraId="450B8DA4" w14:textId="77777777" w:rsidR="00691FBD" w:rsidRPr="00577606" w:rsidRDefault="00691FBD" w:rsidP="003739EC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701" w:type="dxa"/>
          </w:tcPr>
          <w:p w14:paraId="6745B7A6" w14:textId="77777777" w:rsidR="00691FBD" w:rsidRPr="00577606" w:rsidRDefault="00691FBD" w:rsidP="0064055F">
            <w:pPr>
              <w:pStyle w:val="Tabela"/>
            </w:pPr>
            <w:r>
              <w:t>Buscar</w:t>
            </w:r>
          </w:p>
        </w:tc>
        <w:tc>
          <w:tcPr>
            <w:tcW w:w="5103" w:type="dxa"/>
          </w:tcPr>
          <w:p w14:paraId="78A34ACB" w14:textId="6DF5011D" w:rsidR="00691FBD" w:rsidRPr="00577606" w:rsidRDefault="00691FBD" w:rsidP="0064055F">
            <w:pPr>
              <w:pStyle w:val="Tabela"/>
            </w:pPr>
            <w:r>
              <w:t>Exibe os resultados conforme os filtros preenchidos em ordem alfabética do procedimento</w:t>
            </w:r>
          </w:p>
        </w:tc>
        <w:tc>
          <w:tcPr>
            <w:tcW w:w="1607" w:type="dxa"/>
          </w:tcPr>
          <w:p w14:paraId="2B7958BD" w14:textId="77777777" w:rsidR="00691FBD" w:rsidRPr="00577606" w:rsidRDefault="00691FBD" w:rsidP="0064055F">
            <w:pPr>
              <w:pStyle w:val="Tabela"/>
            </w:pPr>
            <w:r>
              <w:t>-</w:t>
            </w:r>
          </w:p>
        </w:tc>
      </w:tr>
    </w:tbl>
    <w:p w14:paraId="5A015FAE" w14:textId="6811BE1A" w:rsidR="004F520F" w:rsidRPr="00577606" w:rsidRDefault="006512A0" w:rsidP="004F520F">
      <w:pPr>
        <w:pStyle w:val="Heading4"/>
        <w:jc w:val="both"/>
      </w:pPr>
      <w:bookmarkStart w:id="29" w:name="_Toc78704548"/>
      <w:r w:rsidRPr="00577606">
        <w:t>Campos</w:t>
      </w:r>
      <w:r w:rsidR="00BD332E">
        <w:t xml:space="preserve"> - Resultado</w:t>
      </w:r>
      <w:bookmarkEnd w:id="2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2268"/>
        <w:gridCol w:w="992"/>
        <w:gridCol w:w="1134"/>
        <w:gridCol w:w="851"/>
        <w:gridCol w:w="1324"/>
      </w:tblGrid>
      <w:tr w:rsidR="00B44BC9" w:rsidRPr="00577606" w14:paraId="2F90CC12" w14:textId="77777777" w:rsidTr="00F54152">
        <w:trPr>
          <w:cantSplit/>
          <w:trHeight w:val="134"/>
        </w:trPr>
        <w:tc>
          <w:tcPr>
            <w:tcW w:w="779" w:type="dxa"/>
          </w:tcPr>
          <w:p w14:paraId="01C08243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</w:t>
            </w:r>
            <w:r>
              <w:rPr>
                <w:snapToGrid w:val="0"/>
              </w:rPr>
              <w:t>úm.</w:t>
            </w:r>
          </w:p>
        </w:tc>
        <w:tc>
          <w:tcPr>
            <w:tcW w:w="1843" w:type="dxa"/>
          </w:tcPr>
          <w:p w14:paraId="5151F4F8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268" w:type="dxa"/>
          </w:tcPr>
          <w:p w14:paraId="502FA384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4EA0CC21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9C3EB47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851" w:type="dxa"/>
          </w:tcPr>
          <w:p w14:paraId="3C25BBBD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0EA01D4D" w14:textId="77777777" w:rsidR="004F520F" w:rsidRPr="00577606" w:rsidRDefault="004F520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B44BC9" w:rsidRPr="00577606" w14:paraId="7C016E7A" w14:textId="77777777" w:rsidTr="00F54152">
        <w:trPr>
          <w:cantSplit/>
        </w:trPr>
        <w:tc>
          <w:tcPr>
            <w:tcW w:w="779" w:type="dxa"/>
          </w:tcPr>
          <w:p w14:paraId="60F191C0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2E7149F8" w14:textId="77777777" w:rsidR="004F520F" w:rsidRPr="00577606" w:rsidRDefault="004F520F" w:rsidP="0064055F">
            <w:pPr>
              <w:pStyle w:val="Tabela"/>
            </w:pPr>
            <w:r w:rsidRPr="00AA5E59">
              <w:t>Procediment</w:t>
            </w:r>
            <w:r>
              <w:t>o</w:t>
            </w:r>
          </w:p>
        </w:tc>
        <w:tc>
          <w:tcPr>
            <w:tcW w:w="2268" w:type="dxa"/>
          </w:tcPr>
          <w:p w14:paraId="4B2F730E" w14:textId="4F2CDAE2" w:rsidR="004F520F" w:rsidRPr="00577606" w:rsidRDefault="004F520F" w:rsidP="0064055F">
            <w:pPr>
              <w:pStyle w:val="Tabela"/>
            </w:pPr>
            <w:r>
              <w:t>Nome do</w:t>
            </w:r>
            <w:r w:rsidR="003F3BDF">
              <w:t xml:space="preserve"> </w:t>
            </w:r>
            <w:r>
              <w:t>procedimento</w:t>
            </w:r>
          </w:p>
        </w:tc>
        <w:tc>
          <w:tcPr>
            <w:tcW w:w="992" w:type="dxa"/>
          </w:tcPr>
          <w:p w14:paraId="765DB042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33FBB75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3F072523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287AF3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  <w:tr w:rsidR="00B44BC9" w:rsidRPr="00577606" w14:paraId="15AE96C2" w14:textId="77777777" w:rsidTr="00F54152">
        <w:trPr>
          <w:cantSplit/>
        </w:trPr>
        <w:tc>
          <w:tcPr>
            <w:tcW w:w="779" w:type="dxa"/>
          </w:tcPr>
          <w:p w14:paraId="5DF832FB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5187BECB" w14:textId="73419AC0" w:rsidR="004F520F" w:rsidRPr="00577606" w:rsidRDefault="00B44BC9" w:rsidP="0064055F">
            <w:pPr>
              <w:pStyle w:val="Tabela"/>
            </w:pPr>
            <w:r>
              <w:t>Profissional</w:t>
            </w:r>
          </w:p>
        </w:tc>
        <w:tc>
          <w:tcPr>
            <w:tcW w:w="2268" w:type="dxa"/>
          </w:tcPr>
          <w:p w14:paraId="5FAF4EE1" w14:textId="7C03C677" w:rsidR="004F520F" w:rsidRPr="00577606" w:rsidRDefault="00B44BC9" w:rsidP="0064055F">
            <w:pPr>
              <w:pStyle w:val="Tabela"/>
            </w:pPr>
            <w:r>
              <w:t>Nome do profissional que realiza o procedimento</w:t>
            </w:r>
          </w:p>
        </w:tc>
        <w:tc>
          <w:tcPr>
            <w:tcW w:w="992" w:type="dxa"/>
          </w:tcPr>
          <w:p w14:paraId="63720579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848D6D7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0D66AE74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73F6265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  <w:tr w:rsidR="00B44BC9" w:rsidRPr="00577606" w14:paraId="0F1FE2E1" w14:textId="77777777" w:rsidTr="00F54152">
        <w:trPr>
          <w:cantSplit/>
        </w:trPr>
        <w:tc>
          <w:tcPr>
            <w:tcW w:w="779" w:type="dxa"/>
          </w:tcPr>
          <w:p w14:paraId="65DA50B0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03566355" w14:textId="4FCCBBD0" w:rsidR="004F520F" w:rsidRPr="00577606" w:rsidRDefault="00B44BC9" w:rsidP="0064055F">
            <w:pPr>
              <w:pStyle w:val="Tabela"/>
            </w:pPr>
            <w:r>
              <w:t>Estabelecimento</w:t>
            </w:r>
          </w:p>
        </w:tc>
        <w:tc>
          <w:tcPr>
            <w:tcW w:w="2268" w:type="dxa"/>
          </w:tcPr>
          <w:p w14:paraId="242D5CDE" w14:textId="107B7593" w:rsidR="004F520F" w:rsidRPr="00577606" w:rsidRDefault="00B44BC9" w:rsidP="0064055F">
            <w:pPr>
              <w:pStyle w:val="Tabela"/>
            </w:pPr>
            <w:r>
              <w:t>Nome do estabelecimento</w:t>
            </w:r>
            <w:r w:rsidR="00F54152">
              <w:t xml:space="preserve"> onde é realizado o procedimento</w:t>
            </w:r>
          </w:p>
        </w:tc>
        <w:tc>
          <w:tcPr>
            <w:tcW w:w="992" w:type="dxa"/>
          </w:tcPr>
          <w:p w14:paraId="2A147C11" w14:textId="2FC559FD" w:rsidR="004F520F" w:rsidRPr="00577606" w:rsidRDefault="00A2534B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EE86533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647F4B3D" w14:textId="3E0CF364" w:rsidR="004F520F" w:rsidRPr="00577606" w:rsidRDefault="00A2534B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02764ACA" w14:textId="2B68E214" w:rsidR="004F520F" w:rsidRPr="00577606" w:rsidRDefault="00A2534B" w:rsidP="0064055F">
            <w:pPr>
              <w:pStyle w:val="Tabela"/>
            </w:pPr>
            <w:r>
              <w:t>-</w:t>
            </w:r>
          </w:p>
        </w:tc>
      </w:tr>
      <w:tr w:rsidR="00B44BC9" w:rsidRPr="00577606" w14:paraId="595CFC26" w14:textId="77777777" w:rsidTr="00F54152">
        <w:trPr>
          <w:cantSplit/>
        </w:trPr>
        <w:tc>
          <w:tcPr>
            <w:tcW w:w="779" w:type="dxa"/>
          </w:tcPr>
          <w:p w14:paraId="03C3681B" w14:textId="77777777" w:rsidR="004F520F" w:rsidRPr="00577606" w:rsidRDefault="004F520F" w:rsidP="003739EC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843" w:type="dxa"/>
          </w:tcPr>
          <w:p w14:paraId="7A7D7E71" w14:textId="77777777" w:rsidR="004F520F" w:rsidRPr="00577606" w:rsidRDefault="004F520F" w:rsidP="0064055F">
            <w:pPr>
              <w:pStyle w:val="Tabela"/>
            </w:pPr>
            <w:r w:rsidRPr="00F40C72">
              <w:t>Endereço</w:t>
            </w:r>
          </w:p>
        </w:tc>
        <w:tc>
          <w:tcPr>
            <w:tcW w:w="2268" w:type="dxa"/>
          </w:tcPr>
          <w:p w14:paraId="3B689C74" w14:textId="0B63B6D1" w:rsidR="004F520F" w:rsidRPr="00577606" w:rsidRDefault="004F520F" w:rsidP="0064055F">
            <w:pPr>
              <w:pStyle w:val="Tabela"/>
            </w:pPr>
            <w:r>
              <w:t>Endereço completo do estabelecimento</w:t>
            </w:r>
            <w:r w:rsidR="00DE15FD">
              <w:t xml:space="preserve"> onde é realizado o procedimento</w:t>
            </w:r>
          </w:p>
        </w:tc>
        <w:tc>
          <w:tcPr>
            <w:tcW w:w="992" w:type="dxa"/>
          </w:tcPr>
          <w:p w14:paraId="3746DB18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44FF01A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  <w:tc>
          <w:tcPr>
            <w:tcW w:w="851" w:type="dxa"/>
          </w:tcPr>
          <w:p w14:paraId="79BADAC0" w14:textId="77777777" w:rsidR="004F520F" w:rsidRPr="00577606" w:rsidRDefault="004F520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1066F8A1" w14:textId="77777777" w:rsidR="004F520F" w:rsidRPr="00577606" w:rsidRDefault="004F520F" w:rsidP="0064055F">
            <w:pPr>
              <w:pStyle w:val="Tabela"/>
            </w:pPr>
            <w:r>
              <w:t>-</w:t>
            </w:r>
          </w:p>
        </w:tc>
      </w:tr>
    </w:tbl>
    <w:p w14:paraId="1ACD1D72" w14:textId="2CB39BFC" w:rsidR="006512A0" w:rsidRPr="00577606" w:rsidRDefault="006512A0" w:rsidP="00523684">
      <w:pPr>
        <w:pStyle w:val="Heading4"/>
        <w:jc w:val="both"/>
      </w:pPr>
      <w:bookmarkStart w:id="30" w:name="_Toc78704549"/>
      <w:r w:rsidRPr="00577606">
        <w:t>Comandos</w:t>
      </w:r>
      <w:r w:rsidR="00E900BA">
        <w:t xml:space="preserve"> - </w:t>
      </w:r>
      <w:r w:rsidR="00BD332E">
        <w:t>Resultado</w:t>
      </w:r>
      <w:bookmarkEnd w:id="3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976"/>
        <w:gridCol w:w="3828"/>
        <w:gridCol w:w="1323"/>
      </w:tblGrid>
      <w:tr w:rsidR="006512A0" w:rsidRPr="00577606" w14:paraId="061278C3" w14:textId="77777777" w:rsidTr="00F2508E">
        <w:trPr>
          <w:cantSplit/>
        </w:trPr>
        <w:tc>
          <w:tcPr>
            <w:tcW w:w="1063" w:type="dxa"/>
          </w:tcPr>
          <w:p w14:paraId="49EF5556" w14:textId="77777777" w:rsidR="006512A0" w:rsidRPr="00577606" w:rsidRDefault="006512A0" w:rsidP="0064055F">
            <w:pPr>
              <w:pStyle w:val="Tabela"/>
            </w:pPr>
            <w:r w:rsidRPr="00577606">
              <w:t>Número</w:t>
            </w:r>
          </w:p>
        </w:tc>
        <w:tc>
          <w:tcPr>
            <w:tcW w:w="2976" w:type="dxa"/>
          </w:tcPr>
          <w:p w14:paraId="7DA9A38C" w14:textId="77777777" w:rsidR="006512A0" w:rsidRPr="00577606" w:rsidRDefault="006512A0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3828" w:type="dxa"/>
          </w:tcPr>
          <w:p w14:paraId="6FF433DB" w14:textId="77777777" w:rsidR="006512A0" w:rsidRPr="00577606" w:rsidRDefault="006512A0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1323" w:type="dxa"/>
          </w:tcPr>
          <w:p w14:paraId="06765E76" w14:textId="77777777" w:rsidR="006512A0" w:rsidRPr="00577606" w:rsidRDefault="006512A0" w:rsidP="0064055F">
            <w:pPr>
              <w:pStyle w:val="Tabela"/>
            </w:pPr>
            <w:r w:rsidRPr="00577606">
              <w:t>Restrições</w:t>
            </w:r>
          </w:p>
        </w:tc>
      </w:tr>
      <w:tr w:rsidR="006512A0" w:rsidRPr="00577606" w14:paraId="495E71EF" w14:textId="77777777" w:rsidTr="00F2508E">
        <w:trPr>
          <w:cantSplit/>
        </w:trPr>
        <w:tc>
          <w:tcPr>
            <w:tcW w:w="1063" w:type="dxa"/>
          </w:tcPr>
          <w:p w14:paraId="0DAF848B" w14:textId="77777777" w:rsidR="006512A0" w:rsidRPr="00577606" w:rsidRDefault="006512A0" w:rsidP="003739EC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2976" w:type="dxa"/>
          </w:tcPr>
          <w:p w14:paraId="217C88B6" w14:textId="4159FE18" w:rsidR="006512A0" w:rsidRPr="00577606" w:rsidRDefault="00BD332E" w:rsidP="0064055F">
            <w:pPr>
              <w:pStyle w:val="Tabela"/>
            </w:pPr>
            <w:r>
              <w:t>Agendar (clique em qualquer lugar de uma linha)</w:t>
            </w:r>
          </w:p>
        </w:tc>
        <w:tc>
          <w:tcPr>
            <w:tcW w:w="3828" w:type="dxa"/>
          </w:tcPr>
          <w:p w14:paraId="41957B25" w14:textId="7B03FE90" w:rsidR="006512A0" w:rsidRPr="00577606" w:rsidRDefault="00BD332E" w:rsidP="0064055F">
            <w:pPr>
              <w:pStyle w:val="Tabela"/>
            </w:pPr>
            <w:r>
              <w:t>Abre a tela de agendamento</w:t>
            </w:r>
          </w:p>
        </w:tc>
        <w:tc>
          <w:tcPr>
            <w:tcW w:w="1323" w:type="dxa"/>
          </w:tcPr>
          <w:p w14:paraId="1EA209CB" w14:textId="6349C755" w:rsidR="006512A0" w:rsidRPr="00577606" w:rsidRDefault="00BD332E" w:rsidP="0064055F">
            <w:pPr>
              <w:pStyle w:val="Tabela"/>
            </w:pPr>
            <w:r>
              <w:t>-</w:t>
            </w:r>
          </w:p>
        </w:tc>
      </w:tr>
    </w:tbl>
    <w:p w14:paraId="26829D88" w14:textId="77777777" w:rsidR="001A2E34" w:rsidRDefault="001A2E34" w:rsidP="0064055F">
      <w:pPr>
        <w:pStyle w:val="BodyText"/>
        <w:rPr>
          <w:highlight w:val="yellow"/>
        </w:rPr>
      </w:pPr>
    </w:p>
    <w:p w14:paraId="7BE2393A" w14:textId="330C0548" w:rsidR="001A2E34" w:rsidRPr="00577606" w:rsidRDefault="001A2E34" w:rsidP="001A2E34">
      <w:pPr>
        <w:pStyle w:val="Heading4"/>
        <w:jc w:val="both"/>
      </w:pPr>
      <w:bookmarkStart w:id="31" w:name="_Toc78704550"/>
      <w:r w:rsidRPr="00577606">
        <w:lastRenderedPageBreak/>
        <w:t>Comandos</w:t>
      </w:r>
      <w:r>
        <w:t xml:space="preserve"> - Rodapé</w:t>
      </w:r>
      <w:bookmarkEnd w:id="3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1A2E34" w:rsidRPr="00577606" w14:paraId="0A5F0C08" w14:textId="77777777" w:rsidTr="00557309">
        <w:trPr>
          <w:cantSplit/>
        </w:trPr>
        <w:tc>
          <w:tcPr>
            <w:tcW w:w="779" w:type="dxa"/>
          </w:tcPr>
          <w:p w14:paraId="30BA6992" w14:textId="77777777" w:rsidR="001A2E34" w:rsidRPr="00577606" w:rsidRDefault="001A2E34" w:rsidP="0064055F">
            <w:pPr>
              <w:pStyle w:val="Tabela"/>
            </w:pPr>
            <w:r w:rsidRPr="00577606">
              <w:t>Núm</w:t>
            </w:r>
            <w:r>
              <w:t>.</w:t>
            </w:r>
          </w:p>
        </w:tc>
        <w:tc>
          <w:tcPr>
            <w:tcW w:w="1843" w:type="dxa"/>
          </w:tcPr>
          <w:p w14:paraId="7A70D77C" w14:textId="77777777" w:rsidR="001A2E34" w:rsidRPr="00577606" w:rsidRDefault="001A2E34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6079AE5" w14:textId="77777777" w:rsidR="001A2E34" w:rsidRPr="00577606" w:rsidRDefault="001A2E34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CCE1DED" w14:textId="77777777" w:rsidR="001A2E34" w:rsidRPr="00577606" w:rsidRDefault="001A2E34" w:rsidP="0064055F">
            <w:pPr>
              <w:pStyle w:val="Tabela"/>
            </w:pPr>
            <w:r w:rsidRPr="00577606">
              <w:t>Restrições</w:t>
            </w:r>
          </w:p>
        </w:tc>
      </w:tr>
      <w:tr w:rsidR="001A2E34" w:rsidRPr="00577606" w14:paraId="7779E266" w14:textId="77777777" w:rsidTr="00557309">
        <w:trPr>
          <w:cantSplit/>
        </w:trPr>
        <w:tc>
          <w:tcPr>
            <w:tcW w:w="779" w:type="dxa"/>
          </w:tcPr>
          <w:p w14:paraId="7B5D36FD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42138EEE" w14:textId="77777777" w:rsidR="001A2E34" w:rsidRPr="00577606" w:rsidRDefault="001A2E34" w:rsidP="0064055F">
            <w:pPr>
              <w:pStyle w:val="Tabela"/>
            </w:pPr>
            <w:r>
              <w:t>&lt;&lt; Prev</w:t>
            </w:r>
          </w:p>
        </w:tc>
        <w:tc>
          <w:tcPr>
            <w:tcW w:w="4111" w:type="dxa"/>
          </w:tcPr>
          <w:p w14:paraId="035F2698" w14:textId="77777777" w:rsidR="001A2E34" w:rsidRPr="00577606" w:rsidRDefault="001A2E34" w:rsidP="0064055F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7458386F" w14:textId="77777777" w:rsidR="001A2E34" w:rsidRPr="00577606" w:rsidRDefault="001A2E34" w:rsidP="0064055F">
            <w:pPr>
              <w:pStyle w:val="Tabela"/>
            </w:pPr>
            <w:r>
              <w:t>Não estar na primeira página</w:t>
            </w:r>
          </w:p>
        </w:tc>
      </w:tr>
      <w:tr w:rsidR="001A2E34" w:rsidRPr="00577606" w14:paraId="155307B0" w14:textId="77777777" w:rsidTr="00557309">
        <w:trPr>
          <w:cantSplit/>
        </w:trPr>
        <w:tc>
          <w:tcPr>
            <w:tcW w:w="779" w:type="dxa"/>
          </w:tcPr>
          <w:p w14:paraId="19EF486F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BBA9B07" w14:textId="77777777" w:rsidR="001A2E34" w:rsidRDefault="001A2E34" w:rsidP="0064055F">
            <w:pPr>
              <w:pStyle w:val="Tabela"/>
            </w:pPr>
            <w:r>
              <w:t>“números”</w:t>
            </w:r>
          </w:p>
        </w:tc>
        <w:tc>
          <w:tcPr>
            <w:tcW w:w="4111" w:type="dxa"/>
          </w:tcPr>
          <w:p w14:paraId="10DA00B6" w14:textId="77777777" w:rsidR="001A2E34" w:rsidRDefault="001A2E34" w:rsidP="0064055F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1659FD31" w14:textId="77777777" w:rsidR="001A2E34" w:rsidRDefault="001A2E34" w:rsidP="0064055F">
            <w:pPr>
              <w:pStyle w:val="Tabela"/>
            </w:pPr>
            <w:r>
              <w:t>-</w:t>
            </w:r>
          </w:p>
        </w:tc>
      </w:tr>
      <w:tr w:rsidR="001A2E34" w:rsidRPr="00577606" w14:paraId="5543EF81" w14:textId="77777777" w:rsidTr="00557309">
        <w:trPr>
          <w:cantSplit/>
        </w:trPr>
        <w:tc>
          <w:tcPr>
            <w:tcW w:w="779" w:type="dxa"/>
          </w:tcPr>
          <w:p w14:paraId="2D5A97F9" w14:textId="77777777" w:rsidR="001A2E34" w:rsidRPr="00577606" w:rsidRDefault="001A2E34" w:rsidP="003739EC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843" w:type="dxa"/>
          </w:tcPr>
          <w:p w14:paraId="0784E54E" w14:textId="77777777" w:rsidR="001A2E34" w:rsidRDefault="001A2E34" w:rsidP="0064055F">
            <w:pPr>
              <w:pStyle w:val="Tabela"/>
            </w:pPr>
            <w:r>
              <w:t>Next &gt;&gt;</w:t>
            </w:r>
          </w:p>
        </w:tc>
        <w:tc>
          <w:tcPr>
            <w:tcW w:w="4111" w:type="dxa"/>
          </w:tcPr>
          <w:p w14:paraId="105D9D82" w14:textId="77777777" w:rsidR="001A2E34" w:rsidRDefault="001A2E34" w:rsidP="0064055F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270323B" w14:textId="77777777" w:rsidR="001A2E34" w:rsidRDefault="001A2E34" w:rsidP="0064055F">
            <w:pPr>
              <w:pStyle w:val="Tabela"/>
            </w:pPr>
            <w:r>
              <w:t>Não estar na última página</w:t>
            </w:r>
          </w:p>
        </w:tc>
      </w:tr>
    </w:tbl>
    <w:p w14:paraId="262DEFC8" w14:textId="29983B0C" w:rsidR="00C92530" w:rsidRDefault="00C92530" w:rsidP="0064055F">
      <w:pPr>
        <w:pStyle w:val="BodyText"/>
        <w:rPr>
          <w:highlight w:val="yellow"/>
        </w:rPr>
      </w:pPr>
    </w:p>
    <w:p w14:paraId="1E3463A5" w14:textId="16D373D6" w:rsidR="00C92530" w:rsidRPr="00577606" w:rsidRDefault="00C92530" w:rsidP="00C92530">
      <w:pPr>
        <w:pStyle w:val="Heading3"/>
        <w:jc w:val="both"/>
      </w:pPr>
      <w:r>
        <w:rPr>
          <w:highlight w:val="yellow"/>
        </w:rPr>
        <w:br w:type="page"/>
      </w:r>
      <w:bookmarkStart w:id="32" w:name="_Toc78704551"/>
      <w:r w:rsidRPr="00577606">
        <w:lastRenderedPageBreak/>
        <w:t>Interface de usuário</w:t>
      </w:r>
      <w:r>
        <w:t>:</w:t>
      </w:r>
      <w:r w:rsidRPr="00577606">
        <w:t xml:space="preserve"> </w:t>
      </w:r>
      <w:r>
        <w:t>Agendar procedimento</w:t>
      </w:r>
      <w:bookmarkEnd w:id="32"/>
    </w:p>
    <w:p w14:paraId="5ADF731A" w14:textId="2DDA48C5" w:rsidR="00C92530" w:rsidRDefault="00C92530" w:rsidP="00C92530">
      <w:pPr>
        <w:pStyle w:val="Heading4"/>
        <w:jc w:val="both"/>
      </w:pPr>
      <w:bookmarkStart w:id="33" w:name="_Toc78704552"/>
      <w:r w:rsidRPr="00577606">
        <w:t>Leiaute sugerido</w:t>
      </w:r>
      <w:bookmarkEnd w:id="33"/>
    </w:p>
    <w:p w14:paraId="2A2683A9" w14:textId="5303C028" w:rsidR="00C92530" w:rsidRDefault="00DA334F" w:rsidP="0064055F">
      <w:pPr>
        <w:pStyle w:val="BodyText"/>
      </w:pPr>
      <w:r>
        <w:object w:dxaOrig="17340" w:dyaOrig="8060" w14:anchorId="7A66A28A">
          <v:shape id="_x0000_i2069" type="#_x0000_t75" style="width:457pt;height:212pt" o:ole="">
            <v:imagedata r:id="rId16" o:title=""/>
          </v:shape>
          <o:OLEObject Type="Embed" ProgID="Paint.Picture.1" ShapeID="_x0000_i2069" DrawAspect="Content" ObjectID="_1689325090" r:id="rId17"/>
        </w:object>
      </w:r>
    </w:p>
    <w:p w14:paraId="0072B1C8" w14:textId="2DFA44EB" w:rsidR="00DA334F" w:rsidRDefault="00DA334F" w:rsidP="00DA334F">
      <w:pPr>
        <w:pStyle w:val="Heading4"/>
        <w:jc w:val="both"/>
      </w:pPr>
      <w:bookmarkStart w:id="34" w:name="_Toc78704553"/>
      <w:r w:rsidRPr="00577606">
        <w:t>Campos</w:t>
      </w:r>
      <w:bookmarkEnd w:id="3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2268"/>
        <w:gridCol w:w="1701"/>
        <w:gridCol w:w="992"/>
        <w:gridCol w:w="1418"/>
        <w:gridCol w:w="709"/>
        <w:gridCol w:w="1324"/>
      </w:tblGrid>
      <w:tr w:rsidR="00DA334F" w:rsidRPr="00577606" w14:paraId="312B16A6" w14:textId="77777777" w:rsidTr="00557309">
        <w:trPr>
          <w:cantSplit/>
          <w:trHeight w:val="134"/>
        </w:trPr>
        <w:tc>
          <w:tcPr>
            <w:tcW w:w="779" w:type="dxa"/>
          </w:tcPr>
          <w:p w14:paraId="4B1AF097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</w:t>
            </w:r>
            <w:r>
              <w:rPr>
                <w:snapToGrid w:val="0"/>
              </w:rPr>
              <w:t>m.</w:t>
            </w:r>
          </w:p>
        </w:tc>
        <w:tc>
          <w:tcPr>
            <w:tcW w:w="2268" w:type="dxa"/>
          </w:tcPr>
          <w:p w14:paraId="638CADC4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701" w:type="dxa"/>
          </w:tcPr>
          <w:p w14:paraId="26F32680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5918BE5C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254BC2AA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709" w:type="dxa"/>
          </w:tcPr>
          <w:p w14:paraId="6677B52B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196E226B" w14:textId="77777777" w:rsidR="00DA334F" w:rsidRPr="00577606" w:rsidRDefault="00DA334F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DA334F" w:rsidRPr="00577606" w14:paraId="22666189" w14:textId="77777777" w:rsidTr="00557309">
        <w:trPr>
          <w:cantSplit/>
        </w:trPr>
        <w:tc>
          <w:tcPr>
            <w:tcW w:w="779" w:type="dxa"/>
          </w:tcPr>
          <w:p w14:paraId="5D10A57C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62A97550" w14:textId="77777777" w:rsidR="00DA334F" w:rsidRPr="00577606" w:rsidRDefault="00DA334F" w:rsidP="0064055F">
            <w:pPr>
              <w:pStyle w:val="Tabela"/>
            </w:pPr>
            <w:r>
              <w:t>Médico (este nome deve refletir o selecionado na busca de agendamentos)</w:t>
            </w:r>
          </w:p>
        </w:tc>
        <w:tc>
          <w:tcPr>
            <w:tcW w:w="1701" w:type="dxa"/>
          </w:tcPr>
          <w:p w14:paraId="1A067427" w14:textId="77777777" w:rsidR="00DA334F" w:rsidRPr="00577606" w:rsidRDefault="00DA334F" w:rsidP="0064055F">
            <w:pPr>
              <w:pStyle w:val="Tabela"/>
            </w:pPr>
            <w:r>
              <w:t>Nome do profissional que fará o procedimento</w:t>
            </w:r>
          </w:p>
        </w:tc>
        <w:tc>
          <w:tcPr>
            <w:tcW w:w="992" w:type="dxa"/>
          </w:tcPr>
          <w:p w14:paraId="04A2B9D7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1C00D06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6FC0878D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81D2D79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448ED25A" w14:textId="77777777" w:rsidTr="00557309">
        <w:trPr>
          <w:cantSplit/>
        </w:trPr>
        <w:tc>
          <w:tcPr>
            <w:tcW w:w="779" w:type="dxa"/>
          </w:tcPr>
          <w:p w14:paraId="4CB891CC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FBE0E75" w14:textId="77777777" w:rsidR="00DA334F" w:rsidRPr="00577606" w:rsidRDefault="00DA334F" w:rsidP="0064055F">
            <w:pPr>
              <w:pStyle w:val="Tabela"/>
            </w:pPr>
            <w:r>
              <w:t>Clínica (este nome deve refletir o selecionado na busca de agendamentos)</w:t>
            </w:r>
          </w:p>
        </w:tc>
        <w:tc>
          <w:tcPr>
            <w:tcW w:w="1701" w:type="dxa"/>
          </w:tcPr>
          <w:p w14:paraId="193D860F" w14:textId="77777777" w:rsidR="00DA334F" w:rsidRPr="00577606" w:rsidRDefault="00DA334F" w:rsidP="0064055F">
            <w:pPr>
              <w:pStyle w:val="Tabela"/>
            </w:pPr>
            <w:r>
              <w:t>Nome do estabelecimento que fará o agendamento</w:t>
            </w:r>
          </w:p>
        </w:tc>
        <w:tc>
          <w:tcPr>
            <w:tcW w:w="992" w:type="dxa"/>
          </w:tcPr>
          <w:p w14:paraId="684CA1F9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5EEEB3F5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067AAA6E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AE8EB12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6D0EB3E6" w14:textId="77777777" w:rsidTr="00557309">
        <w:trPr>
          <w:cantSplit/>
        </w:trPr>
        <w:tc>
          <w:tcPr>
            <w:tcW w:w="779" w:type="dxa"/>
          </w:tcPr>
          <w:p w14:paraId="3628A51B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5052D18D" w14:textId="77777777" w:rsidR="00DA334F" w:rsidRPr="00577606" w:rsidRDefault="00DA334F" w:rsidP="0064055F">
            <w:pPr>
              <w:pStyle w:val="Tabela"/>
            </w:pPr>
            <w:r>
              <w:t>Endereço</w:t>
            </w:r>
          </w:p>
        </w:tc>
        <w:tc>
          <w:tcPr>
            <w:tcW w:w="1701" w:type="dxa"/>
          </w:tcPr>
          <w:p w14:paraId="143DF8C6" w14:textId="77777777" w:rsidR="00DA334F" w:rsidRPr="00577606" w:rsidRDefault="00DA334F" w:rsidP="0064055F">
            <w:pPr>
              <w:pStyle w:val="Tabela"/>
            </w:pPr>
            <w:r>
              <w:t>Endereço completo de onde é realizado o procedimento</w:t>
            </w:r>
          </w:p>
        </w:tc>
        <w:tc>
          <w:tcPr>
            <w:tcW w:w="992" w:type="dxa"/>
          </w:tcPr>
          <w:p w14:paraId="287D82A5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7209CF0D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709" w:type="dxa"/>
          </w:tcPr>
          <w:p w14:paraId="7D592120" w14:textId="77777777" w:rsidR="00DA334F" w:rsidRPr="00577606" w:rsidRDefault="00DA334F" w:rsidP="0064055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F58CF1F" w14:textId="77777777" w:rsidR="00DA334F" w:rsidRPr="00577606" w:rsidRDefault="00DA334F" w:rsidP="0064055F">
            <w:pPr>
              <w:pStyle w:val="Tabela"/>
            </w:pPr>
            <w:r>
              <w:t>Somente leitura</w:t>
            </w:r>
          </w:p>
        </w:tc>
      </w:tr>
      <w:tr w:rsidR="00DA334F" w:rsidRPr="00577606" w14:paraId="3A77C23C" w14:textId="77777777" w:rsidTr="00557309">
        <w:trPr>
          <w:cantSplit/>
        </w:trPr>
        <w:tc>
          <w:tcPr>
            <w:tcW w:w="779" w:type="dxa"/>
          </w:tcPr>
          <w:p w14:paraId="68185E03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09DB82D1" w14:textId="77777777" w:rsidR="00DA334F" w:rsidRPr="00577606" w:rsidRDefault="00DA334F" w:rsidP="0064055F">
            <w:pPr>
              <w:pStyle w:val="Tabela"/>
            </w:pPr>
            <w:r>
              <w:t>Data</w:t>
            </w:r>
          </w:p>
        </w:tc>
        <w:tc>
          <w:tcPr>
            <w:tcW w:w="1701" w:type="dxa"/>
          </w:tcPr>
          <w:p w14:paraId="45364AB7" w14:textId="77777777" w:rsidR="00DA334F" w:rsidRPr="00577606" w:rsidRDefault="00DA334F" w:rsidP="0064055F">
            <w:pPr>
              <w:pStyle w:val="Tabela"/>
            </w:pPr>
            <w:r>
              <w:t>Data escolhida para realizar o procedimento</w:t>
            </w:r>
          </w:p>
        </w:tc>
        <w:tc>
          <w:tcPr>
            <w:tcW w:w="992" w:type="dxa"/>
          </w:tcPr>
          <w:p w14:paraId="4EDD3090" w14:textId="77777777" w:rsidR="00DA334F" w:rsidRPr="00577606" w:rsidRDefault="00DA334F" w:rsidP="0064055F">
            <w:pPr>
              <w:pStyle w:val="Tabela"/>
            </w:pPr>
            <w:r>
              <w:t>-</w:t>
            </w:r>
          </w:p>
        </w:tc>
        <w:tc>
          <w:tcPr>
            <w:tcW w:w="1418" w:type="dxa"/>
          </w:tcPr>
          <w:p w14:paraId="169CD53D" w14:textId="77777777" w:rsidR="00DA334F" w:rsidRPr="00577606" w:rsidRDefault="00DA334F" w:rsidP="0064055F">
            <w:pPr>
              <w:pStyle w:val="Tabela"/>
            </w:pPr>
            <w:r>
              <w:t>DD/MM/AAAA</w:t>
            </w:r>
          </w:p>
        </w:tc>
        <w:tc>
          <w:tcPr>
            <w:tcW w:w="709" w:type="dxa"/>
          </w:tcPr>
          <w:p w14:paraId="19AD3F3B" w14:textId="77777777" w:rsidR="00DA334F" w:rsidRPr="00577606" w:rsidRDefault="00DA334F" w:rsidP="0064055F">
            <w:pPr>
              <w:pStyle w:val="Tabela"/>
            </w:pPr>
            <w:r>
              <w:t>Data</w:t>
            </w:r>
          </w:p>
        </w:tc>
        <w:tc>
          <w:tcPr>
            <w:tcW w:w="1324" w:type="dxa"/>
          </w:tcPr>
          <w:p w14:paraId="265F8B82" w14:textId="77777777" w:rsidR="00DA334F" w:rsidRPr="00577606" w:rsidRDefault="00DA334F" w:rsidP="0064055F">
            <w:pPr>
              <w:pStyle w:val="Tabela"/>
            </w:pPr>
            <w:r>
              <w:t>Dentre as datas disponíveis</w:t>
            </w:r>
          </w:p>
        </w:tc>
      </w:tr>
      <w:tr w:rsidR="00DA334F" w:rsidRPr="00577606" w14:paraId="70E0D73B" w14:textId="77777777" w:rsidTr="00557309">
        <w:trPr>
          <w:cantSplit/>
        </w:trPr>
        <w:tc>
          <w:tcPr>
            <w:tcW w:w="779" w:type="dxa"/>
          </w:tcPr>
          <w:p w14:paraId="1F6340A1" w14:textId="77777777" w:rsidR="00DA334F" w:rsidRPr="00577606" w:rsidRDefault="00DA334F" w:rsidP="003739EC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2268" w:type="dxa"/>
          </w:tcPr>
          <w:p w14:paraId="3DB3293E" w14:textId="77777777" w:rsidR="00DA334F" w:rsidRPr="00577606" w:rsidRDefault="00DA334F" w:rsidP="0064055F">
            <w:pPr>
              <w:pStyle w:val="Tabela"/>
            </w:pPr>
            <w:r>
              <w:t>Hora</w:t>
            </w:r>
          </w:p>
        </w:tc>
        <w:tc>
          <w:tcPr>
            <w:tcW w:w="1701" w:type="dxa"/>
          </w:tcPr>
          <w:p w14:paraId="1D4217AD" w14:textId="77777777" w:rsidR="00DA334F" w:rsidRPr="00577606" w:rsidRDefault="00DA334F" w:rsidP="0064055F">
            <w:pPr>
              <w:pStyle w:val="Tabela"/>
            </w:pPr>
            <w:r>
              <w:t>Hora escolhida para realizar o procedimento</w:t>
            </w:r>
          </w:p>
        </w:tc>
        <w:tc>
          <w:tcPr>
            <w:tcW w:w="992" w:type="dxa"/>
          </w:tcPr>
          <w:p w14:paraId="0B930DC2" w14:textId="77777777" w:rsidR="00DA334F" w:rsidRPr="00577606" w:rsidRDefault="00DA334F" w:rsidP="0064055F">
            <w:pPr>
              <w:pStyle w:val="Tabela"/>
            </w:pPr>
          </w:p>
        </w:tc>
        <w:tc>
          <w:tcPr>
            <w:tcW w:w="1418" w:type="dxa"/>
          </w:tcPr>
          <w:p w14:paraId="23839103" w14:textId="77777777" w:rsidR="00DA334F" w:rsidRPr="00577606" w:rsidRDefault="00DA334F" w:rsidP="0064055F">
            <w:pPr>
              <w:pStyle w:val="Tabela"/>
            </w:pPr>
            <w:r>
              <w:t>HH:MM</w:t>
            </w:r>
          </w:p>
        </w:tc>
        <w:tc>
          <w:tcPr>
            <w:tcW w:w="709" w:type="dxa"/>
          </w:tcPr>
          <w:p w14:paraId="095EE926" w14:textId="77777777" w:rsidR="00DA334F" w:rsidRPr="00577606" w:rsidRDefault="00DA334F" w:rsidP="0064055F">
            <w:pPr>
              <w:pStyle w:val="Tabela"/>
            </w:pPr>
            <w:r>
              <w:t>Hora</w:t>
            </w:r>
          </w:p>
        </w:tc>
        <w:tc>
          <w:tcPr>
            <w:tcW w:w="1324" w:type="dxa"/>
          </w:tcPr>
          <w:p w14:paraId="19230E1B" w14:textId="77777777" w:rsidR="00DA334F" w:rsidRPr="00577606" w:rsidRDefault="00DA334F" w:rsidP="0064055F">
            <w:pPr>
              <w:pStyle w:val="Tabela"/>
            </w:pPr>
            <w:r>
              <w:t>Dentre os horários disponíveis</w:t>
            </w:r>
          </w:p>
        </w:tc>
      </w:tr>
    </w:tbl>
    <w:p w14:paraId="599A0CF7" w14:textId="77777777" w:rsidR="00DA334F" w:rsidRPr="00C92530" w:rsidRDefault="00DA334F" w:rsidP="0064055F">
      <w:pPr>
        <w:pStyle w:val="BodyText"/>
      </w:pPr>
    </w:p>
    <w:p w14:paraId="621A454D" w14:textId="77777777" w:rsidR="00DA334F" w:rsidRDefault="00DA334F" w:rsidP="00DA334F">
      <w:pPr>
        <w:pStyle w:val="Heading4"/>
        <w:numPr>
          <w:ilvl w:val="0"/>
          <w:numId w:val="0"/>
        </w:numPr>
        <w:ind w:left="567"/>
        <w:jc w:val="both"/>
      </w:pPr>
    </w:p>
    <w:p w14:paraId="224C7BB0" w14:textId="1471857A" w:rsidR="00C92530" w:rsidRPr="00577606" w:rsidRDefault="00C92530" w:rsidP="00C92530">
      <w:pPr>
        <w:pStyle w:val="Heading4"/>
        <w:jc w:val="both"/>
      </w:pPr>
      <w:bookmarkStart w:id="35" w:name="_Toc78704554"/>
      <w:r w:rsidRPr="00577606">
        <w:t>Comandos</w:t>
      </w:r>
      <w:bookmarkEnd w:id="3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C92530" w:rsidRPr="00577606" w14:paraId="2992D2A7" w14:textId="77777777" w:rsidTr="00403B77">
        <w:trPr>
          <w:cantSplit/>
        </w:trPr>
        <w:tc>
          <w:tcPr>
            <w:tcW w:w="779" w:type="dxa"/>
          </w:tcPr>
          <w:p w14:paraId="6B31CB41" w14:textId="3B0B9ACB" w:rsidR="00C92530" w:rsidRPr="00577606" w:rsidRDefault="00C92530" w:rsidP="0064055F">
            <w:pPr>
              <w:pStyle w:val="Tabela"/>
            </w:pPr>
            <w:r w:rsidRPr="00577606">
              <w:t>Núm</w:t>
            </w:r>
            <w:r w:rsidR="00403B77">
              <w:t>.</w:t>
            </w:r>
          </w:p>
        </w:tc>
        <w:tc>
          <w:tcPr>
            <w:tcW w:w="1843" w:type="dxa"/>
          </w:tcPr>
          <w:p w14:paraId="704F5EEB" w14:textId="77777777" w:rsidR="00C92530" w:rsidRPr="00577606" w:rsidRDefault="00C92530" w:rsidP="0064055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FF94333" w14:textId="77777777" w:rsidR="00C92530" w:rsidRPr="00577606" w:rsidRDefault="00C92530" w:rsidP="0064055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893CFAD" w14:textId="77777777" w:rsidR="00C92530" w:rsidRPr="00577606" w:rsidRDefault="00C92530" w:rsidP="0064055F">
            <w:pPr>
              <w:pStyle w:val="Tabela"/>
            </w:pPr>
            <w:r w:rsidRPr="00577606">
              <w:t>Restrições</w:t>
            </w:r>
          </w:p>
        </w:tc>
      </w:tr>
      <w:tr w:rsidR="00C92530" w:rsidRPr="00577606" w14:paraId="5903FEE6" w14:textId="77777777" w:rsidTr="00403B77">
        <w:trPr>
          <w:cantSplit/>
        </w:trPr>
        <w:tc>
          <w:tcPr>
            <w:tcW w:w="779" w:type="dxa"/>
          </w:tcPr>
          <w:p w14:paraId="00A809FE" w14:textId="77777777" w:rsidR="00C92530" w:rsidRPr="00577606" w:rsidRDefault="00C92530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49940707" w14:textId="333D2878" w:rsidR="00C92530" w:rsidRPr="00577606" w:rsidRDefault="00B22A4F" w:rsidP="0064055F">
            <w:pPr>
              <w:pStyle w:val="Tabela"/>
            </w:pPr>
            <w:r>
              <w:t>Escolher data (calendário)</w:t>
            </w:r>
          </w:p>
        </w:tc>
        <w:tc>
          <w:tcPr>
            <w:tcW w:w="4111" w:type="dxa"/>
          </w:tcPr>
          <w:p w14:paraId="4EDE6266" w14:textId="46C73D0D" w:rsidR="00C92530" w:rsidRPr="00577606" w:rsidRDefault="00B22A4F" w:rsidP="0064055F">
            <w:pPr>
              <w:pStyle w:val="Tabela"/>
            </w:pPr>
            <w:r>
              <w:t>Exibe as datas disponíveis para realizar o procedimento</w:t>
            </w:r>
          </w:p>
        </w:tc>
        <w:tc>
          <w:tcPr>
            <w:tcW w:w="2457" w:type="dxa"/>
          </w:tcPr>
          <w:p w14:paraId="4471B39A" w14:textId="647E091E" w:rsidR="00C92530" w:rsidRPr="00577606" w:rsidRDefault="00B22A4F" w:rsidP="0064055F">
            <w:pPr>
              <w:pStyle w:val="Tabela"/>
            </w:pPr>
            <w:r>
              <w:t>-</w:t>
            </w:r>
          </w:p>
        </w:tc>
      </w:tr>
      <w:tr w:rsidR="00C92530" w:rsidRPr="00577606" w14:paraId="45547775" w14:textId="77777777" w:rsidTr="00403B77">
        <w:trPr>
          <w:cantSplit/>
        </w:trPr>
        <w:tc>
          <w:tcPr>
            <w:tcW w:w="779" w:type="dxa"/>
          </w:tcPr>
          <w:p w14:paraId="0956A33C" w14:textId="77777777" w:rsidR="00C92530" w:rsidRPr="00577606" w:rsidRDefault="00C92530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5BC0FAEE" w14:textId="0002AE6A" w:rsidR="00C92530" w:rsidRPr="00577606" w:rsidRDefault="00B22A4F" w:rsidP="0064055F">
            <w:pPr>
              <w:pStyle w:val="Tabela"/>
            </w:pPr>
            <w:r>
              <w:t>Escolher hora (relógio)</w:t>
            </w:r>
          </w:p>
        </w:tc>
        <w:tc>
          <w:tcPr>
            <w:tcW w:w="4111" w:type="dxa"/>
          </w:tcPr>
          <w:p w14:paraId="156756E7" w14:textId="6B45DD71" w:rsidR="00C92530" w:rsidRPr="00577606" w:rsidRDefault="00B22A4F" w:rsidP="0064055F">
            <w:pPr>
              <w:pStyle w:val="Tabela"/>
            </w:pPr>
            <w:r>
              <w:t>Exibe as horas disponíveis na data para realizar o procedimento</w:t>
            </w:r>
          </w:p>
        </w:tc>
        <w:tc>
          <w:tcPr>
            <w:tcW w:w="2457" w:type="dxa"/>
          </w:tcPr>
          <w:p w14:paraId="387D989C" w14:textId="16849B2E" w:rsidR="00C92530" w:rsidRPr="00577606" w:rsidRDefault="00B22A4F" w:rsidP="0064055F">
            <w:pPr>
              <w:pStyle w:val="Tabela"/>
            </w:pPr>
            <w:r>
              <w:t>Necessário escolher data</w:t>
            </w:r>
          </w:p>
        </w:tc>
      </w:tr>
      <w:tr w:rsidR="00B22A4F" w:rsidRPr="00577606" w14:paraId="53096C1B" w14:textId="77777777" w:rsidTr="00403B77">
        <w:trPr>
          <w:cantSplit/>
        </w:trPr>
        <w:tc>
          <w:tcPr>
            <w:tcW w:w="779" w:type="dxa"/>
          </w:tcPr>
          <w:p w14:paraId="547794BA" w14:textId="77777777" w:rsidR="00B22A4F" w:rsidRPr="00577606" w:rsidRDefault="00B22A4F" w:rsidP="003739EC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843" w:type="dxa"/>
          </w:tcPr>
          <w:p w14:paraId="0A917984" w14:textId="1F93ABF4" w:rsidR="00B22A4F" w:rsidRPr="00577606" w:rsidRDefault="00B22A4F" w:rsidP="0064055F">
            <w:pPr>
              <w:pStyle w:val="Tabela"/>
            </w:pPr>
            <w:r>
              <w:t>Agendar</w:t>
            </w:r>
          </w:p>
        </w:tc>
        <w:tc>
          <w:tcPr>
            <w:tcW w:w="4111" w:type="dxa"/>
          </w:tcPr>
          <w:p w14:paraId="09EF7D8C" w14:textId="248714CC" w:rsidR="00B22A4F" w:rsidRPr="00577606" w:rsidRDefault="00B22A4F" w:rsidP="0064055F">
            <w:pPr>
              <w:pStyle w:val="Tabela"/>
            </w:pPr>
            <w:r>
              <w:t>Agenda o procedimento</w:t>
            </w:r>
          </w:p>
        </w:tc>
        <w:tc>
          <w:tcPr>
            <w:tcW w:w="2457" w:type="dxa"/>
          </w:tcPr>
          <w:p w14:paraId="43B00700" w14:textId="2209B890" w:rsidR="00B22A4F" w:rsidRPr="00577606" w:rsidRDefault="00B22A4F" w:rsidP="0064055F">
            <w:pPr>
              <w:pStyle w:val="Tabela"/>
            </w:pPr>
            <w:r>
              <w:t>Necessário escolher data e hora</w:t>
            </w:r>
          </w:p>
        </w:tc>
      </w:tr>
    </w:tbl>
    <w:p w14:paraId="4B54A20C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36" w:name="_Toc78704555"/>
      <w:r>
        <w:rPr>
          <w:rFonts w:ascii="Times New Roman" w:hAnsi="Times New Roman"/>
        </w:rPr>
        <w:lastRenderedPageBreak/>
        <w:t>Especificação de requisitos de casos de uso</w:t>
      </w:r>
      <w:bookmarkEnd w:id="36"/>
      <w:r w:rsidRPr="006512A0">
        <w:rPr>
          <w:rFonts w:ascii="Times New Roman" w:hAnsi="Times New Roman"/>
        </w:rPr>
        <w:t xml:space="preserve"> </w:t>
      </w:r>
    </w:p>
    <w:p w14:paraId="08D990C3" w14:textId="2468E870" w:rsidR="009E4682" w:rsidRPr="006512A0" w:rsidRDefault="009E4682" w:rsidP="00523684">
      <w:pPr>
        <w:pStyle w:val="Heading3"/>
        <w:jc w:val="both"/>
      </w:pPr>
      <w:bookmarkStart w:id="37" w:name="_Toc78704556"/>
      <w:r w:rsidRPr="006512A0">
        <w:t>Caso de uso</w:t>
      </w:r>
      <w:r w:rsidR="006702CA">
        <w:t>:</w:t>
      </w:r>
      <w:r w:rsidR="00064B5A">
        <w:t xml:space="preserve"> Criar conta</w:t>
      </w:r>
      <w:bookmarkEnd w:id="37"/>
    </w:p>
    <w:p w14:paraId="1D93399F" w14:textId="77777777" w:rsidR="009E4682" w:rsidRPr="00577606" w:rsidRDefault="009E4682" w:rsidP="00523684">
      <w:pPr>
        <w:pStyle w:val="Heading4"/>
        <w:jc w:val="both"/>
      </w:pPr>
      <w:bookmarkStart w:id="38" w:name="_Toc78704557"/>
      <w:r w:rsidRPr="00577606">
        <w:t>Precondições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557ED168" w14:textId="77777777" w:rsidTr="00415233">
        <w:trPr>
          <w:trHeight w:val="67"/>
        </w:trPr>
        <w:tc>
          <w:tcPr>
            <w:tcW w:w="9212" w:type="dxa"/>
          </w:tcPr>
          <w:p w14:paraId="341645C1" w14:textId="47D43E43" w:rsidR="009059F7" w:rsidRPr="006702CA" w:rsidRDefault="00064B5A" w:rsidP="0064055F">
            <w:pPr>
              <w:pStyle w:val="Tabela"/>
              <w:numPr>
                <w:ilvl w:val="0"/>
                <w:numId w:val="7"/>
              </w:numPr>
            </w:pPr>
            <w:r w:rsidRPr="006702CA">
              <w:t>Não possui precondições</w:t>
            </w:r>
            <w:r w:rsidR="006702CA" w:rsidRPr="006702CA">
              <w:t>.</w:t>
            </w:r>
          </w:p>
        </w:tc>
      </w:tr>
    </w:tbl>
    <w:p w14:paraId="7D3469E1" w14:textId="77777777" w:rsidR="009E4682" w:rsidRPr="00577606" w:rsidRDefault="009E4682" w:rsidP="0064055F">
      <w:pPr>
        <w:pStyle w:val="BodyText"/>
      </w:pPr>
    </w:p>
    <w:p w14:paraId="5ECEDA8B" w14:textId="25C40839" w:rsidR="009E4682" w:rsidRPr="00577606" w:rsidRDefault="009E4682" w:rsidP="00523684">
      <w:pPr>
        <w:pStyle w:val="Heading4"/>
        <w:jc w:val="both"/>
      </w:pPr>
      <w:bookmarkStart w:id="39" w:name="_Toc78704558"/>
      <w:r w:rsidRPr="00577606">
        <w:t>Fluxo principal</w:t>
      </w:r>
      <w:bookmarkEnd w:id="3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43629677" w14:textId="77777777">
        <w:trPr>
          <w:trHeight w:val="797"/>
        </w:trPr>
        <w:tc>
          <w:tcPr>
            <w:tcW w:w="9212" w:type="dxa"/>
          </w:tcPr>
          <w:p w14:paraId="3DC32394" w14:textId="7777777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caso de uso se inicia quando o usuário tem interesse em criar uma conta para acesso ao sistema.</w:t>
            </w:r>
          </w:p>
          <w:p w14:paraId="0238C3C7" w14:textId="3FD38BC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usuário informa o seu nome completo, CPF</w:t>
            </w:r>
            <w:r w:rsidR="00AF03DB">
              <w:t>,</w:t>
            </w:r>
            <w:r>
              <w:t xml:space="preserve"> endereço residencial, e-mail, senha e a confirmação de senha. [A1] [A2] [A3]</w:t>
            </w:r>
            <w:r w:rsidR="00AF03DB">
              <w:t xml:space="preserve"> [A4]</w:t>
            </w:r>
          </w:p>
          <w:p w14:paraId="56BB690E" w14:textId="77777777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sistema valida se já existe algum usuário com CPF ou e-mail informado.</w:t>
            </w:r>
          </w:p>
          <w:p w14:paraId="6EBA2E07" w14:textId="64ADF604" w:rsidR="006702CA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sistema cria uma conta inativa para o usuário e envia um e-mail a ele para confirmar o acesso o endereço informado</w:t>
            </w:r>
            <w:r w:rsidR="00415233">
              <w:t xml:space="preserve"> e ativar a conta</w:t>
            </w:r>
            <w:r>
              <w:t xml:space="preserve">. </w:t>
            </w:r>
          </w:p>
          <w:p w14:paraId="43CBBE83" w14:textId="77777777" w:rsidR="00AF03DB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 xml:space="preserve">O sistema exibe a mensagem de confirmação [MSG1]. </w:t>
            </w:r>
          </w:p>
          <w:p w14:paraId="40A2DF70" w14:textId="7748ED7D" w:rsidR="00FA7EF5" w:rsidRPr="00577606" w:rsidRDefault="006702CA" w:rsidP="0064055F">
            <w:pPr>
              <w:pStyle w:val="Tabela"/>
              <w:numPr>
                <w:ilvl w:val="0"/>
                <w:numId w:val="8"/>
              </w:numPr>
            </w:pPr>
            <w:r>
              <w:t>O caso de uso se encerra.</w:t>
            </w:r>
          </w:p>
        </w:tc>
      </w:tr>
    </w:tbl>
    <w:p w14:paraId="383337B6" w14:textId="77777777" w:rsidR="009E4682" w:rsidRPr="00577606" w:rsidRDefault="009E4682" w:rsidP="0064055F">
      <w:pPr>
        <w:pStyle w:val="BodyText"/>
      </w:pPr>
    </w:p>
    <w:p w14:paraId="78EABB07" w14:textId="6F829490" w:rsidR="00CF2C33" w:rsidRPr="00577606" w:rsidRDefault="000B3151" w:rsidP="00CF2C33">
      <w:pPr>
        <w:pStyle w:val="Heading4"/>
        <w:jc w:val="both"/>
      </w:pPr>
      <w:bookmarkStart w:id="40" w:name="_Toc78704559"/>
      <w:r>
        <w:t>Pós condições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F2C33" w:rsidRPr="00577606" w14:paraId="430C26BA" w14:textId="77777777" w:rsidTr="006739C5">
        <w:trPr>
          <w:trHeight w:val="67"/>
        </w:trPr>
        <w:tc>
          <w:tcPr>
            <w:tcW w:w="9212" w:type="dxa"/>
          </w:tcPr>
          <w:p w14:paraId="6015E557" w14:textId="09AF0431" w:rsidR="00CF2C33" w:rsidRPr="00CF2C33" w:rsidRDefault="00CF2C33" w:rsidP="003739EC">
            <w:pPr>
              <w:pStyle w:val="Tabela"/>
              <w:numPr>
                <w:ilvl w:val="0"/>
                <w:numId w:val="20"/>
              </w:numPr>
            </w:pPr>
            <w:r w:rsidRPr="00D66FCE">
              <w:t xml:space="preserve">É criada conta </w:t>
            </w:r>
            <w:r>
              <w:t>inativa</w:t>
            </w:r>
            <w:r w:rsidRPr="00D66FCE">
              <w:t xml:space="preserve"> p</w:t>
            </w:r>
            <w:r>
              <w:t>a</w:t>
            </w:r>
            <w:r w:rsidRPr="00D66FCE">
              <w:t>r</w:t>
            </w:r>
            <w:r>
              <w:t>a o</w:t>
            </w:r>
            <w:r w:rsidRPr="00D66FCE">
              <w:t xml:space="preserve"> usuário com as informações prestadas</w:t>
            </w:r>
            <w:r w:rsidR="007B0FED">
              <w:t xml:space="preserve"> e enviado e-mail com instruções para prosseguir</w:t>
            </w:r>
            <w:r w:rsidRPr="00D66FCE">
              <w:t>.</w:t>
            </w:r>
          </w:p>
        </w:tc>
      </w:tr>
    </w:tbl>
    <w:p w14:paraId="46250F7D" w14:textId="44368B88" w:rsidR="000B3151" w:rsidRDefault="000B3151" w:rsidP="00CF2C33">
      <w:pPr>
        <w:pStyle w:val="Heading4"/>
        <w:numPr>
          <w:ilvl w:val="0"/>
          <w:numId w:val="0"/>
        </w:numPr>
        <w:jc w:val="both"/>
      </w:pPr>
    </w:p>
    <w:p w14:paraId="34C0C4E2" w14:textId="17669A01" w:rsidR="0082187F" w:rsidRDefault="006512A0" w:rsidP="0082187F">
      <w:pPr>
        <w:pStyle w:val="Heading4"/>
        <w:jc w:val="both"/>
      </w:pPr>
      <w:bookmarkStart w:id="41" w:name="_Toc78704560"/>
      <w:r>
        <w:t>Fluxo</w:t>
      </w:r>
      <w:r w:rsidR="0082187F">
        <w:t>s</w:t>
      </w:r>
      <w:r>
        <w:t xml:space="preserve"> alternativo</w:t>
      </w:r>
      <w:r w:rsidR="0082187F">
        <w:t>s</w:t>
      </w:r>
      <w:bookmarkEnd w:id="41"/>
    </w:p>
    <w:p w14:paraId="624DF202" w14:textId="77777777" w:rsidR="0082187F" w:rsidRPr="00D60BF7" w:rsidRDefault="0082187F" w:rsidP="0064055F">
      <w:pPr>
        <w:pStyle w:val="BodyText"/>
      </w:pPr>
      <w:r w:rsidRPr="00D60BF7">
        <w:t>[A1] O CPF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82187F" w:rsidRPr="00577606" w14:paraId="63640A57" w14:textId="77777777" w:rsidTr="0082187F">
        <w:trPr>
          <w:trHeight w:val="797"/>
        </w:trPr>
        <w:tc>
          <w:tcPr>
            <w:tcW w:w="9212" w:type="dxa"/>
          </w:tcPr>
          <w:p w14:paraId="634A23BF" w14:textId="77777777" w:rsidR="0082187F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 xml:space="preserve">O fluxo se inicia no passo 2 do fluxo principal caso o usuário informe um CPF inválido. </w:t>
            </w:r>
          </w:p>
          <w:p w14:paraId="2E4A3B3E" w14:textId="77777777" w:rsidR="0082187F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 xml:space="preserve">O sistema exibe a mensagem de erro [MSG2]. </w:t>
            </w:r>
          </w:p>
          <w:p w14:paraId="70CF7FBB" w14:textId="77777777" w:rsidR="0082187F" w:rsidRPr="00577606" w:rsidRDefault="0082187F" w:rsidP="0064055F">
            <w:pPr>
              <w:pStyle w:val="Tabela"/>
              <w:numPr>
                <w:ilvl w:val="0"/>
                <w:numId w:val="9"/>
              </w:numPr>
            </w:pPr>
            <w:r>
              <w:t>O caso de uso retorna ao passo 2 do fluxo principal.</w:t>
            </w:r>
          </w:p>
        </w:tc>
      </w:tr>
    </w:tbl>
    <w:p w14:paraId="151F5893" w14:textId="44CFF247" w:rsidR="00E1367A" w:rsidRPr="00D60BF7" w:rsidRDefault="00E1367A" w:rsidP="0064055F">
      <w:pPr>
        <w:pStyle w:val="BodyText"/>
      </w:pPr>
      <w:r>
        <w:br/>
      </w:r>
      <w:r w:rsidRPr="0082187F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E1367A" w:rsidRPr="00577606" w14:paraId="6CE69941" w14:textId="77777777" w:rsidTr="00E1367A">
        <w:trPr>
          <w:trHeight w:val="797"/>
        </w:trPr>
        <w:tc>
          <w:tcPr>
            <w:tcW w:w="9212" w:type="dxa"/>
          </w:tcPr>
          <w:p w14:paraId="6E95BB91" w14:textId="77777777" w:rsidR="00E1367A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 xml:space="preserve">O fluxo se inicia no passo 2 do fluxo principal caso o usuário informe um e-mail inválido. </w:t>
            </w:r>
          </w:p>
          <w:p w14:paraId="0149A46A" w14:textId="77777777" w:rsidR="00E1367A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 xml:space="preserve">O sistema exibe a mensagem de erro [MSG3]. </w:t>
            </w:r>
          </w:p>
          <w:p w14:paraId="01351801" w14:textId="77777777" w:rsidR="00E1367A" w:rsidRPr="00577606" w:rsidRDefault="00E1367A" w:rsidP="003739EC">
            <w:pPr>
              <w:pStyle w:val="Tabela"/>
              <w:numPr>
                <w:ilvl w:val="0"/>
                <w:numId w:val="21"/>
              </w:numPr>
            </w:pPr>
            <w:r>
              <w:t>O caso de uso retorna ao passo 2 do fluxo principal.</w:t>
            </w:r>
          </w:p>
        </w:tc>
      </w:tr>
    </w:tbl>
    <w:p w14:paraId="5E3A9DCD" w14:textId="77777777" w:rsidR="00597156" w:rsidRPr="00D60BF7" w:rsidRDefault="00E1367A" w:rsidP="0064055F">
      <w:pPr>
        <w:pStyle w:val="BodyText"/>
      </w:pPr>
      <w:r>
        <w:br/>
      </w:r>
      <w:r w:rsidR="00597156" w:rsidRPr="00E1367A">
        <w:t>[A3] Senha e confirmação de senha são diferentes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5619835A" w14:textId="77777777" w:rsidTr="00557309">
        <w:trPr>
          <w:trHeight w:val="797"/>
        </w:trPr>
        <w:tc>
          <w:tcPr>
            <w:tcW w:w="9212" w:type="dxa"/>
          </w:tcPr>
          <w:p w14:paraId="09C49B04" w14:textId="77777777" w:rsidR="0059715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lastRenderedPageBreak/>
              <w:t xml:space="preserve">O fluxo se inicia no passo 2 do fluxo principal caso o usuário informe a confirmação da senha diferente da senha. </w:t>
            </w:r>
          </w:p>
          <w:p w14:paraId="567B9E40" w14:textId="77777777" w:rsidR="0059715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t xml:space="preserve">O sistema exibe a mensagem de erro [MSG4]. </w:t>
            </w:r>
          </w:p>
          <w:p w14:paraId="5F72E71F" w14:textId="77777777" w:rsidR="00597156" w:rsidRPr="00577606" w:rsidRDefault="00597156" w:rsidP="003739EC">
            <w:pPr>
              <w:pStyle w:val="Tabela"/>
              <w:numPr>
                <w:ilvl w:val="0"/>
                <w:numId w:val="22"/>
              </w:numPr>
            </w:pPr>
            <w:r>
              <w:t>O caso de uso retorna ao passo 2 do fluxo principal.</w:t>
            </w:r>
          </w:p>
        </w:tc>
      </w:tr>
    </w:tbl>
    <w:p w14:paraId="09357272" w14:textId="6D6FB34C" w:rsidR="00597156" w:rsidRPr="00D60BF7" w:rsidRDefault="00597156" w:rsidP="0064055F">
      <w:pPr>
        <w:pStyle w:val="BodyText"/>
      </w:pPr>
      <w:r>
        <w:br/>
      </w:r>
      <w:r w:rsidRPr="00E1367A">
        <w:t>[A</w:t>
      </w:r>
      <w:r>
        <w:t>4</w:t>
      </w:r>
      <w:r w:rsidRPr="00E1367A">
        <w:t xml:space="preserve">] Senha </w:t>
      </w:r>
      <w:r w:rsidR="00253258">
        <w:t>com menos de 8 caracteres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185678D7" w14:textId="77777777" w:rsidTr="00557309">
        <w:trPr>
          <w:trHeight w:val="797"/>
        </w:trPr>
        <w:tc>
          <w:tcPr>
            <w:tcW w:w="9212" w:type="dxa"/>
          </w:tcPr>
          <w:p w14:paraId="62743270" w14:textId="1574CD4F" w:rsidR="0059715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 xml:space="preserve">O fluxo se inicia no passo 2 do fluxo principal caso o usuário informe uma senha com menos de 8 caracteres. </w:t>
            </w:r>
          </w:p>
          <w:p w14:paraId="1EBFE747" w14:textId="21592690" w:rsidR="0059715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 xml:space="preserve">O sistema exibe a mensagem de erro [MSG5]. </w:t>
            </w:r>
          </w:p>
          <w:p w14:paraId="43185A8C" w14:textId="77777777" w:rsidR="00597156" w:rsidRPr="00577606" w:rsidRDefault="00597156" w:rsidP="003739EC">
            <w:pPr>
              <w:pStyle w:val="Tabela"/>
              <w:numPr>
                <w:ilvl w:val="0"/>
                <w:numId w:val="48"/>
              </w:numPr>
            </w:pPr>
            <w:r>
              <w:t>O caso de uso retorna ao passo 2 do fluxo principal.</w:t>
            </w:r>
          </w:p>
        </w:tc>
      </w:tr>
    </w:tbl>
    <w:p w14:paraId="1A8FBE2F" w14:textId="2BD0ED89" w:rsidR="00940A4B" w:rsidRDefault="00940A4B" w:rsidP="0064055F">
      <w:pPr>
        <w:pStyle w:val="BodyText"/>
      </w:pPr>
    </w:p>
    <w:p w14:paraId="177FD4E3" w14:textId="144537CB" w:rsidR="00940A4B" w:rsidRDefault="00940A4B" w:rsidP="00940A4B">
      <w:pPr>
        <w:pStyle w:val="Heading4"/>
        <w:jc w:val="both"/>
      </w:pPr>
      <w:bookmarkStart w:id="42" w:name="_Toc78704561"/>
      <w:r>
        <w:t>Pontos de extensão</w:t>
      </w:r>
      <w:bookmarkEnd w:id="42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86D8690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16CAB4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B6B24BE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6C793F9E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CCFE766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7EED30E2" w14:textId="0D0B8D26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Ocorre no passo 3 do fluxo principal.</w:t>
            </w:r>
          </w:p>
        </w:tc>
      </w:tr>
    </w:tbl>
    <w:p w14:paraId="028A716F" w14:textId="77777777" w:rsidR="00940A4B" w:rsidRDefault="00940A4B" w:rsidP="00940A4B">
      <w:pPr>
        <w:pStyle w:val="Heading4"/>
        <w:numPr>
          <w:ilvl w:val="0"/>
          <w:numId w:val="0"/>
        </w:numPr>
        <w:jc w:val="both"/>
      </w:pPr>
    </w:p>
    <w:p w14:paraId="142E6B7F" w14:textId="29F2899A" w:rsidR="00940A4B" w:rsidRDefault="00940A4B" w:rsidP="00940A4B">
      <w:pPr>
        <w:pStyle w:val="Heading4"/>
        <w:jc w:val="both"/>
      </w:pPr>
      <w:bookmarkStart w:id="43" w:name="_Toc78704562"/>
      <w:r>
        <w:t>Mensagens</w:t>
      </w:r>
      <w:bookmarkEnd w:id="4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543216D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3DE9525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D0C8B27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3D6B968A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B66064B" w14:textId="608AFC0F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40C7830" w14:textId="1ABFE7A5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940A4B" w:rsidRPr="001616A9" w14:paraId="5B84DE45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3A134F0" w14:textId="05C5F12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87DF4" w14:textId="18ABF0F4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940A4B" w:rsidRPr="001616A9" w14:paraId="54C1B46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24B9233" w14:textId="5031211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38349841" w14:textId="2F3073D2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940A4B" w:rsidRPr="001616A9" w14:paraId="3B66B0A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780D2B51" w14:textId="5AD86EF9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C43AD93" w14:textId="145D1359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A senha e confirmação de senha informadas não são iguais.</w:t>
            </w:r>
          </w:p>
        </w:tc>
      </w:tr>
      <w:tr w:rsidR="004579F9" w:rsidRPr="001616A9" w14:paraId="7137E4F1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6882DF7" w14:textId="09AF7AA9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583D63" w14:textId="302FE8FF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senha precisa ter pelo menos 8 caracteres</w:t>
            </w:r>
            <w:r w:rsidR="00A26B6F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FE2D9CC" w14:textId="77777777" w:rsidR="00F60F02" w:rsidRDefault="00F60F02" w:rsidP="00F60F02">
      <w:pPr>
        <w:pStyle w:val="Heading3"/>
        <w:numPr>
          <w:ilvl w:val="0"/>
          <w:numId w:val="0"/>
        </w:numPr>
        <w:ind w:left="567" w:hanging="567"/>
        <w:jc w:val="both"/>
      </w:pPr>
    </w:p>
    <w:p w14:paraId="56CB0362" w14:textId="61D0F3BC" w:rsidR="006512A0" w:rsidRPr="006512A0" w:rsidRDefault="00F60F02" w:rsidP="00523684">
      <w:pPr>
        <w:pStyle w:val="Heading3"/>
        <w:jc w:val="both"/>
      </w:pPr>
      <w:r>
        <w:br w:type="page"/>
      </w:r>
      <w:bookmarkStart w:id="44" w:name="_Toc78704563"/>
      <w:r w:rsidR="006512A0" w:rsidRPr="006512A0">
        <w:lastRenderedPageBreak/>
        <w:t>Caso de uso</w:t>
      </w:r>
      <w:r w:rsidR="00281573" w:rsidRPr="00281573">
        <w:t xml:space="preserve">: </w:t>
      </w:r>
      <w:r w:rsidR="00A94B3D">
        <w:t>L</w:t>
      </w:r>
      <w:r w:rsidR="00381D7C">
        <w:t xml:space="preserve">ink </w:t>
      </w:r>
      <w:r w:rsidR="00A94B3D">
        <w:t xml:space="preserve">para </w:t>
      </w:r>
      <w:r w:rsidR="00281573" w:rsidRPr="00281573">
        <w:t>Recuperar senha.</w:t>
      </w:r>
      <w:bookmarkEnd w:id="44"/>
    </w:p>
    <w:p w14:paraId="454DA4F0" w14:textId="77777777" w:rsidR="006512A0" w:rsidRPr="00577606" w:rsidRDefault="006512A0" w:rsidP="00523684">
      <w:pPr>
        <w:pStyle w:val="Heading4"/>
        <w:jc w:val="both"/>
      </w:pPr>
      <w:bookmarkStart w:id="45" w:name="_Toc78704564"/>
      <w:r w:rsidRPr="00577606">
        <w:t>Precondições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0AC409" w14:textId="77777777" w:rsidTr="00D66FCE">
        <w:trPr>
          <w:trHeight w:val="371"/>
        </w:trPr>
        <w:tc>
          <w:tcPr>
            <w:tcW w:w="9212" w:type="dxa"/>
          </w:tcPr>
          <w:p w14:paraId="4EBD58F6" w14:textId="42F82CC8" w:rsidR="006512A0" w:rsidRPr="00281573" w:rsidRDefault="00281573" w:rsidP="003739EC">
            <w:pPr>
              <w:pStyle w:val="Tabela"/>
              <w:numPr>
                <w:ilvl w:val="0"/>
                <w:numId w:val="16"/>
              </w:numPr>
            </w:pPr>
            <w:r w:rsidRPr="00281573">
              <w:t>Não possui precondições.</w:t>
            </w:r>
          </w:p>
        </w:tc>
      </w:tr>
    </w:tbl>
    <w:p w14:paraId="250F71FA" w14:textId="77777777" w:rsidR="006512A0" w:rsidRPr="00577606" w:rsidRDefault="006512A0" w:rsidP="0064055F">
      <w:pPr>
        <w:pStyle w:val="BodyText"/>
      </w:pPr>
    </w:p>
    <w:p w14:paraId="2C46A9EF" w14:textId="7B71F55E" w:rsidR="00FC6686" w:rsidRPr="00FC6686" w:rsidRDefault="006512A0" w:rsidP="00DC6CDD">
      <w:pPr>
        <w:pStyle w:val="Heading4"/>
        <w:jc w:val="both"/>
      </w:pPr>
      <w:bookmarkStart w:id="46" w:name="_Toc78704565"/>
      <w:r w:rsidRPr="00577606">
        <w:t>Fluxo principal</w:t>
      </w:r>
      <w:bookmarkEnd w:id="4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2558C8C" w14:textId="77777777" w:rsidTr="00281573">
        <w:trPr>
          <w:trHeight w:val="797"/>
        </w:trPr>
        <w:tc>
          <w:tcPr>
            <w:tcW w:w="9212" w:type="dxa"/>
          </w:tcPr>
          <w:p w14:paraId="2BCD233A" w14:textId="77777777" w:rsidR="0028157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 xml:space="preserve">O caso de uso se inicia quando o usuário deseja recupera acesso à sua conta por ter esquecido a senha. </w:t>
            </w:r>
          </w:p>
          <w:p w14:paraId="77CD3F82" w14:textId="77777777" w:rsidR="0028157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 xml:space="preserve">O usuário informa o e-mail ou CPF da conta que deseja recuperar acesso. [A1] [A2] </w:t>
            </w:r>
          </w:p>
          <w:p w14:paraId="340F92E4" w14:textId="77777777" w:rsidR="00650503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>O sistema informa que será enviado um e-mail com instruções para gerar nova senha e envia o e-mail.</w:t>
            </w:r>
          </w:p>
          <w:p w14:paraId="3DD22801" w14:textId="53105166" w:rsidR="006512A0" w:rsidRPr="00577606" w:rsidRDefault="00281573" w:rsidP="003739EC">
            <w:pPr>
              <w:pStyle w:val="Tabela"/>
              <w:numPr>
                <w:ilvl w:val="0"/>
                <w:numId w:val="17"/>
              </w:numPr>
            </w:pPr>
            <w:r>
              <w:t>O caso de uso se encerra.</w:t>
            </w:r>
          </w:p>
        </w:tc>
      </w:tr>
    </w:tbl>
    <w:p w14:paraId="71203A70" w14:textId="77777777" w:rsidR="00281573" w:rsidRPr="00577606" w:rsidRDefault="00281573" w:rsidP="0064055F">
      <w:pPr>
        <w:pStyle w:val="BodyText"/>
      </w:pPr>
    </w:p>
    <w:p w14:paraId="7C6EC3A9" w14:textId="6D73835C" w:rsidR="00281573" w:rsidRPr="00577606" w:rsidRDefault="00281573" w:rsidP="00281573">
      <w:pPr>
        <w:pStyle w:val="Heading4"/>
        <w:jc w:val="both"/>
      </w:pPr>
      <w:bookmarkStart w:id="47" w:name="_Toc78704566"/>
      <w:r>
        <w:t>Pós condições</w:t>
      </w:r>
      <w:bookmarkEnd w:id="4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B5363BB" w14:textId="77777777" w:rsidTr="00281573">
        <w:trPr>
          <w:trHeight w:val="83"/>
        </w:trPr>
        <w:tc>
          <w:tcPr>
            <w:tcW w:w="9212" w:type="dxa"/>
          </w:tcPr>
          <w:p w14:paraId="405516AB" w14:textId="383BB458" w:rsidR="00281573" w:rsidRPr="00577606" w:rsidRDefault="007B0FED" w:rsidP="003739EC">
            <w:pPr>
              <w:pStyle w:val="Tabela"/>
              <w:numPr>
                <w:ilvl w:val="0"/>
                <w:numId w:val="18"/>
              </w:numPr>
            </w:pPr>
            <w:r>
              <w:t>É enviado e-mail com instruções para prosseguir a alteração da senha.</w:t>
            </w:r>
          </w:p>
        </w:tc>
      </w:tr>
    </w:tbl>
    <w:p w14:paraId="6925CCF4" w14:textId="77777777" w:rsidR="00281573" w:rsidRPr="00577606" w:rsidRDefault="00281573" w:rsidP="0064055F">
      <w:pPr>
        <w:pStyle w:val="BodyText"/>
      </w:pPr>
    </w:p>
    <w:p w14:paraId="6A34AC8A" w14:textId="3537D079" w:rsidR="00281573" w:rsidRDefault="00281573" w:rsidP="00281573">
      <w:pPr>
        <w:pStyle w:val="Heading4"/>
        <w:jc w:val="both"/>
      </w:pPr>
      <w:bookmarkStart w:id="48" w:name="_Toc78704567"/>
      <w:r>
        <w:t>Fluxo alternativo</w:t>
      </w:r>
      <w:bookmarkEnd w:id="48"/>
    </w:p>
    <w:p w14:paraId="0118E5FC" w14:textId="786134D2" w:rsidR="00281573" w:rsidRPr="00281573" w:rsidRDefault="00281573" w:rsidP="0064055F">
      <w:pPr>
        <w:pStyle w:val="BodyText"/>
      </w:pPr>
      <w:r w:rsidRPr="00281573">
        <w:t>[A1]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0DA12E8" w14:textId="77777777" w:rsidTr="006739C5">
        <w:trPr>
          <w:trHeight w:val="797"/>
        </w:trPr>
        <w:tc>
          <w:tcPr>
            <w:tcW w:w="9212" w:type="dxa"/>
          </w:tcPr>
          <w:p w14:paraId="124520A9" w14:textId="77777777" w:rsidR="00281573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2 do fluxo principal caso o usuário informe um CPF inválido. </w:t>
            </w:r>
          </w:p>
          <w:p w14:paraId="0102B8DB" w14:textId="77777777" w:rsidR="00281573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01CC2CA9" w14:textId="607A6BA5" w:rsidR="00281573" w:rsidRPr="00577606" w:rsidRDefault="00281573" w:rsidP="003739EC">
            <w:pPr>
              <w:pStyle w:val="Tabela"/>
              <w:numPr>
                <w:ilvl w:val="0"/>
                <w:numId w:val="23"/>
              </w:numPr>
            </w:pPr>
            <w:r>
              <w:t>O caso de uso retorna ao passo 2 do fluxo principal.</w:t>
            </w:r>
          </w:p>
        </w:tc>
      </w:tr>
    </w:tbl>
    <w:p w14:paraId="0C61A2E0" w14:textId="77777777" w:rsidR="00281573" w:rsidRPr="00281573" w:rsidRDefault="00281573" w:rsidP="0064055F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682A42FB" w14:textId="77777777" w:rsidTr="002F1A71">
        <w:trPr>
          <w:trHeight w:val="797"/>
        </w:trPr>
        <w:tc>
          <w:tcPr>
            <w:tcW w:w="9212" w:type="dxa"/>
          </w:tcPr>
          <w:p w14:paraId="161B738E" w14:textId="77777777" w:rsidR="00281573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2 do fluxo principal caso o usuário informe um e-mail inválido. </w:t>
            </w:r>
          </w:p>
          <w:p w14:paraId="362CCB5B" w14:textId="77777777" w:rsidR="00281573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9CC92D7" w14:textId="6F822172" w:rsidR="00281573" w:rsidRPr="00577606" w:rsidRDefault="00281573" w:rsidP="003739EC">
            <w:pPr>
              <w:pStyle w:val="Tabela"/>
              <w:numPr>
                <w:ilvl w:val="0"/>
                <w:numId w:val="24"/>
              </w:numPr>
            </w:pPr>
            <w:r>
              <w:t>O caso de uso retorna ao passo 2 do fluxo principal.</w:t>
            </w:r>
          </w:p>
        </w:tc>
      </w:tr>
    </w:tbl>
    <w:p w14:paraId="3BF6C0EE" w14:textId="77777777" w:rsidR="002F1A71" w:rsidRDefault="002F1A71" w:rsidP="002F1A71">
      <w:pPr>
        <w:pStyle w:val="Heading4"/>
        <w:numPr>
          <w:ilvl w:val="0"/>
          <w:numId w:val="0"/>
        </w:numPr>
        <w:jc w:val="both"/>
      </w:pPr>
    </w:p>
    <w:p w14:paraId="045431CC" w14:textId="77777777" w:rsidR="002F1A71" w:rsidRDefault="002F1A71" w:rsidP="002F1A71">
      <w:pPr>
        <w:pStyle w:val="Heading4"/>
        <w:jc w:val="both"/>
      </w:pPr>
      <w:bookmarkStart w:id="49" w:name="_Toc78704568"/>
      <w:r>
        <w:t>Extensão</w:t>
      </w:r>
      <w:bookmarkEnd w:id="49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2F1A71" w:rsidRPr="001616A9" w14:paraId="6033457A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D070F97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02EDDB57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7A045704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38B406D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F1A71" w:rsidRPr="001616A9" w14:paraId="02513A8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9FD35C9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7205190A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Criar conta</w:t>
            </w:r>
          </w:p>
        </w:tc>
        <w:tc>
          <w:tcPr>
            <w:tcW w:w="5244" w:type="dxa"/>
          </w:tcPr>
          <w:p w14:paraId="489E773D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tenta criar conta com um e-mail ou CPF já cadastrado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224C7F18" w14:textId="62E53DC2" w:rsidR="00A854A2" w:rsidRDefault="00A854A2" w:rsidP="0064055F">
      <w:pPr>
        <w:pStyle w:val="BodyText"/>
      </w:pPr>
    </w:p>
    <w:p w14:paraId="6BB48838" w14:textId="6E74DE38" w:rsidR="00A854A2" w:rsidRDefault="00A854A2" w:rsidP="00A854A2">
      <w:pPr>
        <w:pStyle w:val="Heading4"/>
        <w:jc w:val="both"/>
      </w:pPr>
      <w:bookmarkStart w:id="50" w:name="_Toc78704569"/>
      <w:r>
        <w:t>Mensagens</w:t>
      </w:r>
      <w:bookmarkEnd w:id="5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A854A2" w:rsidRPr="001616A9" w14:paraId="33591B4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7DAB7A5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CC3EC9C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A854A2" w:rsidRPr="001616A9" w14:paraId="59640BA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C7931E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07CA8C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A854A2" w:rsidRPr="001616A9" w14:paraId="160E3D2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6E1FB6F8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1BB35DD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A854A2" w:rsidRPr="001616A9" w14:paraId="288E442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3B4D8B50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8E65D1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</w:tbl>
    <w:p w14:paraId="18DDD29D" w14:textId="77777777" w:rsidR="0044758F" w:rsidRDefault="0044758F" w:rsidP="0044758F">
      <w:pPr>
        <w:pStyle w:val="Heading3"/>
        <w:numPr>
          <w:ilvl w:val="0"/>
          <w:numId w:val="0"/>
        </w:numPr>
        <w:ind w:left="567" w:hanging="567"/>
        <w:jc w:val="both"/>
      </w:pPr>
    </w:p>
    <w:p w14:paraId="7BE15D66" w14:textId="10E58051" w:rsidR="006512A0" w:rsidRPr="006512A0" w:rsidRDefault="0044758F" w:rsidP="00523684">
      <w:pPr>
        <w:pStyle w:val="Heading3"/>
        <w:jc w:val="both"/>
      </w:pPr>
      <w:r>
        <w:br w:type="page"/>
      </w:r>
      <w:bookmarkStart w:id="51" w:name="_Toc78704570"/>
      <w:r w:rsidR="006512A0" w:rsidRPr="006512A0">
        <w:lastRenderedPageBreak/>
        <w:t>Caso de uso</w:t>
      </w:r>
      <w:r w:rsidR="00A854A2">
        <w:t>: Autenticar</w:t>
      </w:r>
      <w:bookmarkEnd w:id="51"/>
    </w:p>
    <w:p w14:paraId="0FC909A5" w14:textId="77777777" w:rsidR="006512A0" w:rsidRPr="00577606" w:rsidRDefault="006512A0" w:rsidP="00523684">
      <w:pPr>
        <w:pStyle w:val="Heading4"/>
        <w:jc w:val="both"/>
      </w:pPr>
      <w:bookmarkStart w:id="52" w:name="_Toc78704571"/>
      <w:r w:rsidRPr="00577606">
        <w:t>Precondições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0CCB0B45" w14:textId="77777777" w:rsidTr="00A854A2">
        <w:trPr>
          <w:trHeight w:val="98"/>
        </w:trPr>
        <w:tc>
          <w:tcPr>
            <w:tcW w:w="9212" w:type="dxa"/>
          </w:tcPr>
          <w:p w14:paraId="2E83AE86" w14:textId="122D5B3C" w:rsidR="006512A0" w:rsidRPr="00A854A2" w:rsidRDefault="00A854A2" w:rsidP="003739EC">
            <w:pPr>
              <w:pStyle w:val="Tabela"/>
              <w:numPr>
                <w:ilvl w:val="0"/>
                <w:numId w:val="13"/>
              </w:numPr>
            </w:pPr>
            <w:r w:rsidRPr="00A854A2">
              <w:t>Não possui precondições.</w:t>
            </w:r>
          </w:p>
        </w:tc>
      </w:tr>
    </w:tbl>
    <w:p w14:paraId="647C1F92" w14:textId="77777777" w:rsidR="006512A0" w:rsidRPr="00577606" w:rsidRDefault="006512A0" w:rsidP="0064055F">
      <w:pPr>
        <w:pStyle w:val="BodyText"/>
      </w:pPr>
    </w:p>
    <w:p w14:paraId="08D40526" w14:textId="230AEB92" w:rsidR="006512A0" w:rsidRPr="00577606" w:rsidRDefault="006512A0" w:rsidP="00523684">
      <w:pPr>
        <w:pStyle w:val="Heading4"/>
        <w:jc w:val="both"/>
      </w:pPr>
      <w:bookmarkStart w:id="53" w:name="_Toc78704572"/>
      <w:r w:rsidRPr="00577606">
        <w:t>Fluxo principal</w:t>
      </w:r>
      <w:bookmarkEnd w:id="53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F431EED" w14:textId="77777777" w:rsidTr="003D351A">
        <w:trPr>
          <w:trHeight w:val="797"/>
        </w:trPr>
        <w:tc>
          <w:tcPr>
            <w:tcW w:w="9212" w:type="dxa"/>
          </w:tcPr>
          <w:p w14:paraId="51E4F314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caso de uso se inicia quando o usuário deseja acessar o sistema e não está autenticado. </w:t>
            </w:r>
          </w:p>
          <w:p w14:paraId="574E3409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usuário informa o e-mail e a senha. [A1] [A2] </w:t>
            </w:r>
          </w:p>
          <w:p w14:paraId="6E2F3215" w14:textId="77777777" w:rsidR="003D351A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 xml:space="preserve">O sistema direciona o cliente para a página principal. </w:t>
            </w:r>
          </w:p>
          <w:p w14:paraId="48D645DE" w14:textId="23A1304A" w:rsidR="006512A0" w:rsidRPr="00577606" w:rsidRDefault="003D351A" w:rsidP="003739EC">
            <w:pPr>
              <w:pStyle w:val="Tabela"/>
              <w:numPr>
                <w:ilvl w:val="0"/>
                <w:numId w:val="14"/>
              </w:numPr>
            </w:pPr>
            <w:r>
              <w:t>O caso de uso se encerra.</w:t>
            </w:r>
          </w:p>
        </w:tc>
      </w:tr>
    </w:tbl>
    <w:p w14:paraId="1B5F093E" w14:textId="77777777" w:rsidR="003D351A" w:rsidRPr="0042458F" w:rsidRDefault="003D351A" w:rsidP="0064055F">
      <w:pPr>
        <w:pStyle w:val="BodyText"/>
      </w:pPr>
    </w:p>
    <w:p w14:paraId="27F2434E" w14:textId="09A36C02" w:rsidR="003D351A" w:rsidRPr="0042458F" w:rsidRDefault="003D351A" w:rsidP="003D351A">
      <w:pPr>
        <w:pStyle w:val="Heading4"/>
        <w:jc w:val="both"/>
      </w:pPr>
      <w:bookmarkStart w:id="54" w:name="_Toc78704573"/>
      <w:r>
        <w:t>Pós condições</w:t>
      </w:r>
      <w:bookmarkEnd w:id="5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480E47BC" w14:textId="77777777" w:rsidTr="003D351A">
        <w:trPr>
          <w:trHeight w:val="110"/>
        </w:trPr>
        <w:tc>
          <w:tcPr>
            <w:tcW w:w="9212" w:type="dxa"/>
          </w:tcPr>
          <w:p w14:paraId="140CBF29" w14:textId="23242AE2" w:rsidR="003D351A" w:rsidRPr="0042458F" w:rsidRDefault="003D351A" w:rsidP="003739EC">
            <w:pPr>
              <w:pStyle w:val="Tabela"/>
              <w:numPr>
                <w:ilvl w:val="0"/>
                <w:numId w:val="15"/>
              </w:numPr>
            </w:pPr>
            <w:r w:rsidRPr="003D351A">
              <w:t>O usuário é autenticado no sistema.</w:t>
            </w:r>
          </w:p>
        </w:tc>
      </w:tr>
    </w:tbl>
    <w:p w14:paraId="66E2C7D8" w14:textId="77777777" w:rsidR="003D351A" w:rsidRPr="0042458F" w:rsidRDefault="003D351A" w:rsidP="0064055F">
      <w:pPr>
        <w:pStyle w:val="BodyText"/>
      </w:pPr>
    </w:p>
    <w:p w14:paraId="25198D6D" w14:textId="2CAD44E9" w:rsidR="003D351A" w:rsidRDefault="003D351A" w:rsidP="003D351A">
      <w:pPr>
        <w:pStyle w:val="Heading4"/>
        <w:jc w:val="both"/>
      </w:pPr>
      <w:bookmarkStart w:id="55" w:name="_Toc78704574"/>
      <w:r w:rsidRPr="0042458F">
        <w:t>Fluxo alternativo</w:t>
      </w:r>
      <w:bookmarkEnd w:id="55"/>
    </w:p>
    <w:p w14:paraId="2B23A526" w14:textId="77777777" w:rsidR="003D351A" w:rsidRPr="003D351A" w:rsidRDefault="003D351A" w:rsidP="0064055F">
      <w:pPr>
        <w:pStyle w:val="BodyText"/>
      </w:pPr>
      <w:r w:rsidRPr="003D351A">
        <w:t>[A1] O e-mail informado não está cadastrado no sistema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7840A4B3" w14:textId="77777777" w:rsidTr="003D351A">
        <w:trPr>
          <w:trHeight w:val="797"/>
        </w:trPr>
        <w:tc>
          <w:tcPr>
            <w:tcW w:w="9212" w:type="dxa"/>
          </w:tcPr>
          <w:p w14:paraId="11837767" w14:textId="77777777" w:rsidR="003D351A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 xml:space="preserve">O fluxo se inicia no passo 2 do fluxo principal caso o usuário informe um e-mail não cadastrado no sistema. </w:t>
            </w:r>
          </w:p>
          <w:p w14:paraId="7B8860AA" w14:textId="77777777" w:rsidR="003D351A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 xml:space="preserve">O sistema exibe a mensagem de erro [MSG1]. </w:t>
            </w:r>
          </w:p>
          <w:p w14:paraId="39F14714" w14:textId="77777777" w:rsidR="003D351A" w:rsidRPr="0042458F" w:rsidRDefault="003D351A" w:rsidP="003739EC">
            <w:pPr>
              <w:pStyle w:val="Tabela"/>
              <w:numPr>
                <w:ilvl w:val="0"/>
                <w:numId w:val="25"/>
              </w:numPr>
            </w:pPr>
            <w:r>
              <w:t>O caso de uso retorna ao passo 2 do fluxo principal.</w:t>
            </w:r>
          </w:p>
        </w:tc>
      </w:tr>
    </w:tbl>
    <w:p w14:paraId="62FB7072" w14:textId="5B141C07" w:rsidR="003D351A" w:rsidRPr="003D351A" w:rsidRDefault="003D351A" w:rsidP="0064055F">
      <w:pPr>
        <w:pStyle w:val="BodyText"/>
      </w:pPr>
      <w:r>
        <w:br/>
      </w:r>
      <w:r w:rsidRPr="003D351A">
        <w:t>[A2] Senha incorreta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58DC6DA8" w14:textId="77777777" w:rsidTr="003D351A">
        <w:trPr>
          <w:trHeight w:val="797"/>
        </w:trPr>
        <w:tc>
          <w:tcPr>
            <w:tcW w:w="9212" w:type="dxa"/>
          </w:tcPr>
          <w:p w14:paraId="762C63FD" w14:textId="77777777" w:rsidR="003D351A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 xml:space="preserve">O fluxo se inicia no passo 2 do fluxo principal caso o usuário informe a confirmação da senha diferente da senha. </w:t>
            </w:r>
          </w:p>
          <w:p w14:paraId="2004E503" w14:textId="44F1BA64" w:rsidR="003D351A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>O sistema exibe a mensagem de erro [MSG</w:t>
            </w:r>
            <w:r w:rsidR="003D7F67">
              <w:t>2</w:t>
            </w:r>
            <w:r>
              <w:t xml:space="preserve">]. </w:t>
            </w:r>
          </w:p>
          <w:p w14:paraId="7994B479" w14:textId="76D2608E" w:rsidR="003D351A" w:rsidRPr="0042458F" w:rsidRDefault="003D351A" w:rsidP="003739EC">
            <w:pPr>
              <w:pStyle w:val="Tabela"/>
              <w:numPr>
                <w:ilvl w:val="0"/>
                <w:numId w:val="26"/>
              </w:numPr>
            </w:pPr>
            <w:r>
              <w:t>O caso de uso retorna ao passo 2 do fluxo principal.</w:t>
            </w:r>
          </w:p>
        </w:tc>
      </w:tr>
    </w:tbl>
    <w:p w14:paraId="2D2B2941" w14:textId="77777777" w:rsidR="003D351A" w:rsidRDefault="003D351A" w:rsidP="003D351A">
      <w:pPr>
        <w:pStyle w:val="Heading4"/>
        <w:numPr>
          <w:ilvl w:val="0"/>
          <w:numId w:val="0"/>
        </w:numPr>
        <w:jc w:val="both"/>
      </w:pPr>
    </w:p>
    <w:p w14:paraId="6BDA6107" w14:textId="77777777" w:rsidR="003D351A" w:rsidRDefault="003D351A" w:rsidP="003D351A">
      <w:pPr>
        <w:pStyle w:val="Heading4"/>
        <w:jc w:val="both"/>
      </w:pPr>
      <w:bookmarkStart w:id="56" w:name="_Toc78704575"/>
      <w:r>
        <w:t>Mensagens</w:t>
      </w:r>
      <w:bookmarkEnd w:id="56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3D351A" w:rsidRPr="001616A9" w14:paraId="6F2D9FA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C92F26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482283F8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3D351A" w:rsidRPr="001616A9" w14:paraId="59E396E9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452AC59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2AAB4B7" w14:textId="116E3F72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Cadastro não encontrado no sistema. Favor verificar.</w:t>
            </w:r>
          </w:p>
        </w:tc>
      </w:tr>
      <w:tr w:rsidR="003D351A" w:rsidRPr="001616A9" w14:paraId="58107AAF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B215EF6" w14:textId="77777777" w:rsidR="003D351A" w:rsidRPr="00940A4B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1A44AF94" w14:textId="1CBE9DE5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Senha incorreta. Favor verificar.</w:t>
            </w:r>
          </w:p>
        </w:tc>
      </w:tr>
    </w:tbl>
    <w:p w14:paraId="691CF567" w14:textId="7423E1F4" w:rsidR="0000165E" w:rsidRDefault="0000165E" w:rsidP="0064055F">
      <w:pPr>
        <w:pStyle w:val="BodyText"/>
      </w:pPr>
    </w:p>
    <w:p w14:paraId="1FA0569D" w14:textId="09576E1C" w:rsidR="0000165E" w:rsidRPr="006512A0" w:rsidRDefault="0000165E" w:rsidP="0000165E">
      <w:pPr>
        <w:pStyle w:val="Heading3"/>
        <w:jc w:val="both"/>
      </w:pPr>
      <w:r>
        <w:br w:type="page"/>
      </w:r>
      <w:bookmarkStart w:id="57" w:name="_Toc78704576"/>
      <w:r w:rsidRPr="006512A0">
        <w:lastRenderedPageBreak/>
        <w:t>Caso de uso</w:t>
      </w:r>
      <w:r>
        <w:t xml:space="preserve">: </w:t>
      </w:r>
      <w:r w:rsidR="00D941C4">
        <w:t>Buscar usuários</w:t>
      </w:r>
      <w:bookmarkEnd w:id="57"/>
    </w:p>
    <w:p w14:paraId="65277A02" w14:textId="77777777" w:rsidR="0000165E" w:rsidRPr="00577606" w:rsidRDefault="0000165E" w:rsidP="0000165E">
      <w:pPr>
        <w:pStyle w:val="Heading4"/>
        <w:jc w:val="both"/>
      </w:pPr>
      <w:bookmarkStart w:id="58" w:name="_Toc78704577"/>
      <w:r w:rsidRPr="00577606">
        <w:t>Precondições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7C08288A" w14:textId="77777777" w:rsidTr="006739C5">
        <w:trPr>
          <w:trHeight w:val="98"/>
        </w:trPr>
        <w:tc>
          <w:tcPr>
            <w:tcW w:w="9212" w:type="dxa"/>
          </w:tcPr>
          <w:p w14:paraId="368088AD" w14:textId="40CCE3EC" w:rsidR="0000165E" w:rsidRPr="004B4BBA" w:rsidRDefault="00061D6D" w:rsidP="003739EC">
            <w:pPr>
              <w:pStyle w:val="Tabela"/>
              <w:numPr>
                <w:ilvl w:val="0"/>
                <w:numId w:val="27"/>
              </w:numPr>
            </w:pPr>
            <w:r w:rsidRPr="004B4BBA">
              <w:t>Usuário autenticado no sistema como administrador ou super administrador.</w:t>
            </w:r>
          </w:p>
        </w:tc>
      </w:tr>
    </w:tbl>
    <w:p w14:paraId="60083236" w14:textId="77777777" w:rsidR="0000165E" w:rsidRPr="00577606" w:rsidRDefault="0000165E" w:rsidP="0064055F">
      <w:pPr>
        <w:pStyle w:val="BodyText"/>
      </w:pPr>
    </w:p>
    <w:p w14:paraId="357B3A07" w14:textId="1B656286" w:rsidR="0000165E" w:rsidRPr="00577606" w:rsidRDefault="0000165E" w:rsidP="0000165E">
      <w:pPr>
        <w:pStyle w:val="Heading4"/>
        <w:jc w:val="both"/>
      </w:pPr>
      <w:bookmarkStart w:id="59" w:name="_Toc78704578"/>
      <w:r w:rsidRPr="00577606">
        <w:t>Fluxo principal</w:t>
      </w:r>
      <w:bookmarkEnd w:id="59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09FEEE3A" w14:textId="77777777" w:rsidTr="006739C5">
        <w:trPr>
          <w:trHeight w:val="797"/>
        </w:trPr>
        <w:tc>
          <w:tcPr>
            <w:tcW w:w="9212" w:type="dxa"/>
          </w:tcPr>
          <w:p w14:paraId="401EE8DE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caso de uso se inicia quando o usuário tem interesse em obter informações sobre algum outro usuário. </w:t>
            </w:r>
          </w:p>
          <w:p w14:paraId="7CD85866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usuário informa, opcionalmente, o nome do usuário de interesse, CPF ou e-mail. [A1]</w:t>
            </w:r>
          </w:p>
          <w:p w14:paraId="12C43366" w14:textId="423E5BCA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sistema apresenta a lista de usuários que atendem aos critérios informados, juntamente com o seu CPF, e-mail e endereço</w:t>
            </w:r>
            <w:r w:rsidR="00BB71A6">
              <w:t xml:space="preserve">. Esta lista é exibida ordenada alfabeticamente pelo nome do </w:t>
            </w:r>
            <w:r w:rsidR="00691345">
              <w:t>usuário</w:t>
            </w:r>
            <w:r w:rsidR="00BB71A6">
              <w:t>, paginada por 10 entradas</w:t>
            </w:r>
            <w:r>
              <w:t xml:space="preserve">. </w:t>
            </w:r>
          </w:p>
          <w:p w14:paraId="0BF48ABA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usuário clica em um resultado para ver mais informações. </w:t>
            </w:r>
          </w:p>
          <w:p w14:paraId="3F7ABDAA" w14:textId="77777777" w:rsidR="00061D6D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 xml:space="preserve">O sistema exibe a página do usuário com suas informações completas. </w:t>
            </w:r>
          </w:p>
          <w:p w14:paraId="03590AC6" w14:textId="62CAF028" w:rsidR="0000165E" w:rsidRPr="00577606" w:rsidRDefault="00061D6D" w:rsidP="003739EC">
            <w:pPr>
              <w:pStyle w:val="Tabela"/>
              <w:numPr>
                <w:ilvl w:val="0"/>
                <w:numId w:val="28"/>
              </w:numPr>
            </w:pPr>
            <w:r>
              <w:t>O caso de uso se encerra.</w:t>
            </w:r>
          </w:p>
        </w:tc>
      </w:tr>
    </w:tbl>
    <w:p w14:paraId="1405E590" w14:textId="77777777" w:rsidR="0000165E" w:rsidRPr="0042458F" w:rsidRDefault="0000165E" w:rsidP="0064055F">
      <w:pPr>
        <w:pStyle w:val="BodyText"/>
      </w:pPr>
    </w:p>
    <w:p w14:paraId="41448B85" w14:textId="088FD39D" w:rsidR="0000165E" w:rsidRPr="0042458F" w:rsidRDefault="0000165E" w:rsidP="0000165E">
      <w:pPr>
        <w:pStyle w:val="Heading4"/>
        <w:jc w:val="both"/>
      </w:pPr>
      <w:bookmarkStart w:id="60" w:name="_Toc78704579"/>
      <w:r>
        <w:t>Pós condições</w:t>
      </w:r>
      <w:bookmarkEnd w:id="6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633DEE24" w14:textId="77777777" w:rsidTr="006739C5">
        <w:trPr>
          <w:trHeight w:val="110"/>
        </w:trPr>
        <w:tc>
          <w:tcPr>
            <w:tcW w:w="9212" w:type="dxa"/>
          </w:tcPr>
          <w:p w14:paraId="7DA94EB8" w14:textId="48CF81F6" w:rsidR="0000165E" w:rsidRPr="0042458F" w:rsidRDefault="00061D6D" w:rsidP="003739EC">
            <w:pPr>
              <w:pStyle w:val="Tabela"/>
              <w:numPr>
                <w:ilvl w:val="0"/>
                <w:numId w:val="29"/>
              </w:numPr>
            </w:pPr>
            <w:r w:rsidRPr="00061D6D">
              <w:t>O sistema não sofre alterações com este caso de uso.</w:t>
            </w:r>
          </w:p>
        </w:tc>
      </w:tr>
    </w:tbl>
    <w:p w14:paraId="59E5BA50" w14:textId="77777777" w:rsidR="0000165E" w:rsidRPr="0042458F" w:rsidRDefault="0000165E" w:rsidP="0064055F">
      <w:pPr>
        <w:pStyle w:val="BodyText"/>
      </w:pPr>
    </w:p>
    <w:p w14:paraId="5D2963BB" w14:textId="2026FF44" w:rsidR="0000165E" w:rsidRDefault="0000165E" w:rsidP="0000165E">
      <w:pPr>
        <w:pStyle w:val="Heading4"/>
        <w:jc w:val="both"/>
      </w:pPr>
      <w:bookmarkStart w:id="61" w:name="_Toc78704580"/>
      <w:r w:rsidRPr="0042458F">
        <w:t>Fluxo alternativo</w:t>
      </w:r>
      <w:bookmarkEnd w:id="61"/>
    </w:p>
    <w:p w14:paraId="17E3E084" w14:textId="6C43433D" w:rsidR="0000165E" w:rsidRPr="003D351A" w:rsidRDefault="0000165E" w:rsidP="0064055F">
      <w:pPr>
        <w:pStyle w:val="BodyText"/>
      </w:pPr>
      <w:r w:rsidRPr="003D351A">
        <w:t xml:space="preserve">[A1] </w:t>
      </w:r>
      <w:r w:rsidR="00061D6D" w:rsidRPr="00061D6D">
        <w:t>Não há usuários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762DAE50" w14:textId="77777777" w:rsidTr="006739C5">
        <w:trPr>
          <w:trHeight w:val="797"/>
        </w:trPr>
        <w:tc>
          <w:tcPr>
            <w:tcW w:w="9212" w:type="dxa"/>
          </w:tcPr>
          <w:p w14:paraId="3C381CC2" w14:textId="77777777" w:rsidR="00061D6D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 xml:space="preserve">Este fluxo se inicia após o passo 2 do fluxo principal quando o sistema não encontra usuários atendendo aos critérios de busca informados. </w:t>
            </w:r>
          </w:p>
          <w:p w14:paraId="4FB41B50" w14:textId="77777777" w:rsidR="00061D6D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 xml:space="preserve">O sistema exibe uma mensagem informando que não há usuário atendendo aos critérios informados. [MSG1] </w:t>
            </w:r>
          </w:p>
          <w:p w14:paraId="475DD7D4" w14:textId="4B88A7ED" w:rsidR="0000165E" w:rsidRPr="0042458F" w:rsidRDefault="00061D6D" w:rsidP="003739EC">
            <w:pPr>
              <w:pStyle w:val="Tabela"/>
              <w:numPr>
                <w:ilvl w:val="0"/>
                <w:numId w:val="30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7A3162C3" w14:textId="77777777" w:rsidR="00061D6D" w:rsidRDefault="00061D6D" w:rsidP="00061D6D">
      <w:pPr>
        <w:pStyle w:val="Heading4"/>
        <w:numPr>
          <w:ilvl w:val="0"/>
          <w:numId w:val="0"/>
        </w:numPr>
        <w:jc w:val="both"/>
      </w:pPr>
    </w:p>
    <w:p w14:paraId="53A6BE83" w14:textId="377B7EA9" w:rsidR="00061D6D" w:rsidRDefault="00061D6D" w:rsidP="00061D6D">
      <w:pPr>
        <w:pStyle w:val="Heading4"/>
        <w:jc w:val="both"/>
      </w:pPr>
      <w:bookmarkStart w:id="62" w:name="_Toc78704581"/>
      <w:r>
        <w:t>Extensão</w:t>
      </w:r>
      <w:bookmarkEnd w:id="62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061D6D" w:rsidRPr="001616A9" w14:paraId="29F98526" w14:textId="37C80B9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0B41A19" w14:textId="77777777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3EE7822E" w14:textId="785A1FD3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5279E957" w14:textId="4D742851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072ADA7" w14:textId="14E6680A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061D6D" w:rsidRPr="001616A9" w14:paraId="577E2CE7" w14:textId="1A7C9FC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475D4C6" w14:textId="77777777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1770A532" w14:textId="0FA53DD2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Edi</w:t>
            </w:r>
            <w:r w:rsidR="00933FB7">
              <w:rPr>
                <w:color w:val="000000"/>
                <w:sz w:val="24"/>
                <w:szCs w:val="24"/>
              </w:rPr>
              <w:t>tar</w:t>
            </w:r>
            <w:r w:rsidRPr="00061D6D">
              <w:rPr>
                <w:color w:val="000000"/>
                <w:sz w:val="24"/>
                <w:szCs w:val="24"/>
              </w:rPr>
              <w:t xml:space="preserve"> usuários</w:t>
            </w:r>
          </w:p>
        </w:tc>
        <w:tc>
          <w:tcPr>
            <w:tcW w:w="5244" w:type="dxa"/>
          </w:tcPr>
          <w:p w14:paraId="3A0B8E42" w14:textId="747BB18A" w:rsidR="00061D6D" w:rsidRPr="001616A9" w:rsidRDefault="00C26714" w:rsidP="00061D6D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outro usuário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42245AA1" w14:textId="77777777" w:rsidR="0000165E" w:rsidRDefault="0000165E" w:rsidP="0000165E">
      <w:pPr>
        <w:pStyle w:val="Heading4"/>
        <w:numPr>
          <w:ilvl w:val="0"/>
          <w:numId w:val="0"/>
        </w:numPr>
        <w:jc w:val="both"/>
      </w:pPr>
    </w:p>
    <w:p w14:paraId="07B59B9F" w14:textId="77777777" w:rsidR="0000165E" w:rsidRDefault="0000165E" w:rsidP="0000165E">
      <w:pPr>
        <w:pStyle w:val="Heading4"/>
        <w:jc w:val="both"/>
      </w:pPr>
      <w:bookmarkStart w:id="63" w:name="_Toc78704582"/>
      <w:r>
        <w:t>Mensagens</w:t>
      </w:r>
      <w:bookmarkEnd w:id="6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00165E" w:rsidRPr="001616A9" w14:paraId="051D5C0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D1FE107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B08A136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00165E" w:rsidRPr="001616A9" w14:paraId="4925BA01" w14:textId="77777777" w:rsidTr="0000165E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2602FFD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F1DE6A2" w14:textId="7DBE77CD" w:rsidR="0000165E" w:rsidRPr="001616A9" w:rsidRDefault="00126793" w:rsidP="006739C5">
            <w:pPr>
              <w:rPr>
                <w:color w:val="000000"/>
                <w:sz w:val="24"/>
                <w:szCs w:val="24"/>
              </w:rPr>
            </w:pPr>
            <w:r w:rsidRPr="00126793">
              <w:rPr>
                <w:color w:val="000000"/>
                <w:sz w:val="24"/>
                <w:szCs w:val="24"/>
              </w:rPr>
              <w:t>Não há usuários atendendo os filtros informados. Favor refinar a pesquisa.</w:t>
            </w:r>
          </w:p>
        </w:tc>
      </w:tr>
    </w:tbl>
    <w:p w14:paraId="1B7E756E" w14:textId="5C8527ED" w:rsidR="009F123E" w:rsidRPr="006512A0" w:rsidRDefault="009F123E" w:rsidP="009F123E">
      <w:pPr>
        <w:pStyle w:val="Heading3"/>
        <w:jc w:val="both"/>
      </w:pPr>
      <w:r>
        <w:br w:type="page"/>
      </w:r>
      <w:bookmarkStart w:id="64" w:name="_Toc78704583"/>
      <w:r w:rsidRPr="006512A0">
        <w:lastRenderedPageBreak/>
        <w:t>Caso de uso</w:t>
      </w:r>
      <w:r>
        <w:t xml:space="preserve">: </w:t>
      </w:r>
      <w:r w:rsidR="00126793" w:rsidRPr="00126793">
        <w:t>Edi</w:t>
      </w:r>
      <w:r w:rsidR="000A0BFA">
        <w:t>tar</w:t>
      </w:r>
      <w:r w:rsidR="00126793" w:rsidRPr="00126793">
        <w:t xml:space="preserve"> usuários</w:t>
      </w:r>
      <w:bookmarkEnd w:id="64"/>
    </w:p>
    <w:p w14:paraId="5D6BBA07" w14:textId="77777777" w:rsidR="009F123E" w:rsidRPr="00577606" w:rsidRDefault="009F123E" w:rsidP="009F123E">
      <w:pPr>
        <w:pStyle w:val="Heading4"/>
        <w:jc w:val="both"/>
      </w:pPr>
      <w:bookmarkStart w:id="65" w:name="_Toc78704584"/>
      <w:r w:rsidRPr="00577606">
        <w:t>Precondições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769B6D1" w14:textId="77777777" w:rsidTr="006739C5">
        <w:trPr>
          <w:trHeight w:val="98"/>
        </w:trPr>
        <w:tc>
          <w:tcPr>
            <w:tcW w:w="9212" w:type="dxa"/>
          </w:tcPr>
          <w:p w14:paraId="08CC79CF" w14:textId="44C5EFA0" w:rsidR="009F123E" w:rsidRPr="00126793" w:rsidRDefault="00126793" w:rsidP="003739EC">
            <w:pPr>
              <w:pStyle w:val="Tabela"/>
              <w:numPr>
                <w:ilvl w:val="0"/>
                <w:numId w:val="31"/>
              </w:numPr>
            </w:pPr>
            <w:r w:rsidRPr="00126793">
              <w:t>Usuário autenticado no sistema como administrador ou super administrador.</w:t>
            </w:r>
          </w:p>
        </w:tc>
      </w:tr>
    </w:tbl>
    <w:p w14:paraId="1D9747BF" w14:textId="77777777" w:rsidR="009F123E" w:rsidRPr="00577606" w:rsidRDefault="009F123E" w:rsidP="0064055F">
      <w:pPr>
        <w:pStyle w:val="BodyText"/>
      </w:pPr>
    </w:p>
    <w:p w14:paraId="4FA8195E" w14:textId="17AD0620" w:rsidR="009F123E" w:rsidRPr="00577606" w:rsidRDefault="009F123E" w:rsidP="009F123E">
      <w:pPr>
        <w:pStyle w:val="Heading4"/>
        <w:jc w:val="both"/>
      </w:pPr>
      <w:bookmarkStart w:id="66" w:name="_Toc78704585"/>
      <w:r w:rsidRPr="00577606">
        <w:t>Fluxo principal</w:t>
      </w:r>
      <w:bookmarkEnd w:id="6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F4256F4" w14:textId="77777777" w:rsidTr="006739C5">
        <w:trPr>
          <w:trHeight w:val="797"/>
        </w:trPr>
        <w:tc>
          <w:tcPr>
            <w:tcW w:w="9212" w:type="dxa"/>
          </w:tcPr>
          <w:p w14:paraId="707F0EAC" w14:textId="77777777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caso de uso se inicia quando o usuário tem interesse em editar as informações sobre outro usuário. </w:t>
            </w:r>
          </w:p>
          <w:p w14:paraId="5562E048" w14:textId="77777777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usuário acessa a página do registro que deseja editar. </w:t>
            </w:r>
          </w:p>
          <w:p w14:paraId="4D43177A" w14:textId="133DF606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 xml:space="preserve">O usuário edita as informações do registro e salva. </w:t>
            </w:r>
            <w:r w:rsidR="009235E7">
              <w:t>[A1] [A2] [A3]</w:t>
            </w:r>
          </w:p>
          <w:p w14:paraId="21E87DB0" w14:textId="54697DD5" w:rsidR="007141F2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>O sistema atualiza as informações do registro e exibe uma mensagem de sucesso</w:t>
            </w:r>
            <w:r w:rsidR="00907EA9">
              <w:t xml:space="preserve"> [MSG1]</w:t>
            </w:r>
            <w:r>
              <w:t xml:space="preserve">. </w:t>
            </w:r>
          </w:p>
          <w:p w14:paraId="7EE200B7" w14:textId="6F2A7EA9" w:rsidR="009F123E" w:rsidRPr="00577606" w:rsidRDefault="007141F2" w:rsidP="003739EC">
            <w:pPr>
              <w:pStyle w:val="Tabela"/>
              <w:numPr>
                <w:ilvl w:val="0"/>
                <w:numId w:val="32"/>
              </w:numPr>
            </w:pPr>
            <w:r>
              <w:t>O caso de uso se encerra.</w:t>
            </w:r>
          </w:p>
        </w:tc>
      </w:tr>
    </w:tbl>
    <w:p w14:paraId="6F0EACD3" w14:textId="77777777" w:rsidR="009F123E" w:rsidRPr="0042458F" w:rsidRDefault="009F123E" w:rsidP="0064055F">
      <w:pPr>
        <w:pStyle w:val="BodyText"/>
      </w:pPr>
    </w:p>
    <w:p w14:paraId="210900DB" w14:textId="729A73FD" w:rsidR="009F123E" w:rsidRPr="0042458F" w:rsidRDefault="009F123E" w:rsidP="009F123E">
      <w:pPr>
        <w:pStyle w:val="Heading4"/>
        <w:jc w:val="both"/>
      </w:pPr>
      <w:bookmarkStart w:id="67" w:name="_Toc78704586"/>
      <w:r>
        <w:t>Pós condições</w:t>
      </w:r>
      <w:bookmarkEnd w:id="6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55C1C9C3" w14:textId="77777777" w:rsidTr="006739C5">
        <w:trPr>
          <w:trHeight w:val="110"/>
        </w:trPr>
        <w:tc>
          <w:tcPr>
            <w:tcW w:w="9212" w:type="dxa"/>
          </w:tcPr>
          <w:p w14:paraId="7172A21B" w14:textId="444EA1DD" w:rsidR="009F123E" w:rsidRPr="0042458F" w:rsidRDefault="007141F2" w:rsidP="003739EC">
            <w:pPr>
              <w:pStyle w:val="Tabela"/>
              <w:numPr>
                <w:ilvl w:val="0"/>
                <w:numId w:val="33"/>
              </w:numPr>
            </w:pPr>
            <w:r w:rsidRPr="007141F2">
              <w:t>O cadastro do usuário sendo editado e alterado.</w:t>
            </w:r>
          </w:p>
        </w:tc>
      </w:tr>
    </w:tbl>
    <w:p w14:paraId="19F3334D" w14:textId="77777777" w:rsidR="00907EA9" w:rsidRDefault="00907EA9" w:rsidP="00907EA9">
      <w:pPr>
        <w:pStyle w:val="Heading4"/>
        <w:numPr>
          <w:ilvl w:val="0"/>
          <w:numId w:val="0"/>
        </w:numPr>
        <w:ind w:left="567"/>
        <w:jc w:val="both"/>
      </w:pPr>
    </w:p>
    <w:p w14:paraId="1E81B10A" w14:textId="065C31E8" w:rsidR="00907EA9" w:rsidRDefault="00907EA9" w:rsidP="00907EA9">
      <w:pPr>
        <w:pStyle w:val="Heading4"/>
        <w:jc w:val="both"/>
      </w:pPr>
      <w:bookmarkStart w:id="68" w:name="_Toc78704587"/>
      <w:r>
        <w:t>Fluxo alternativo</w:t>
      </w:r>
      <w:bookmarkEnd w:id="68"/>
    </w:p>
    <w:p w14:paraId="7071A0D9" w14:textId="55A071F3" w:rsidR="00907EA9" w:rsidRPr="00281573" w:rsidRDefault="00907EA9" w:rsidP="0064055F">
      <w:pPr>
        <w:pStyle w:val="BodyText"/>
      </w:pPr>
      <w:r w:rsidRPr="00281573">
        <w:t>[A1] O</w:t>
      </w:r>
      <w:r>
        <w:t xml:space="preserve"> usuário não informa todos os campos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07DF37B4" w14:textId="77777777" w:rsidTr="00557309">
        <w:trPr>
          <w:trHeight w:val="797"/>
        </w:trPr>
        <w:tc>
          <w:tcPr>
            <w:tcW w:w="9212" w:type="dxa"/>
          </w:tcPr>
          <w:p w14:paraId="5234AB54" w14:textId="6BDD4FB3" w:rsidR="00907EA9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após o passo 3 do fluxo principal caso o usuário não informe todos os campos. </w:t>
            </w:r>
          </w:p>
          <w:p w14:paraId="499D9127" w14:textId="4FF9B0A7" w:rsidR="00907EA9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[MSG2]. </w:t>
            </w:r>
          </w:p>
          <w:p w14:paraId="3CD664A1" w14:textId="1E572D92" w:rsidR="00907EA9" w:rsidRPr="00577606" w:rsidRDefault="00907EA9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1968A53F" w14:textId="77777777" w:rsidR="00907EA9" w:rsidRPr="00281573" w:rsidRDefault="00907EA9" w:rsidP="0064055F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4D123B06" w14:textId="77777777" w:rsidTr="00190E41">
        <w:trPr>
          <w:trHeight w:val="797"/>
        </w:trPr>
        <w:tc>
          <w:tcPr>
            <w:tcW w:w="9212" w:type="dxa"/>
          </w:tcPr>
          <w:p w14:paraId="5E9825D8" w14:textId="34E8B81D" w:rsidR="00907EA9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fluxo se inicia no passo </w:t>
            </w:r>
            <w:r w:rsidR="00190E41">
              <w:t>3</w:t>
            </w:r>
            <w:r>
              <w:t xml:space="preserve"> do fluxo principal caso o usuário informe um e-mail inválido. </w:t>
            </w:r>
          </w:p>
          <w:p w14:paraId="0DF0C602" w14:textId="77777777" w:rsidR="00907EA9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sistema exibe a mensagem de erro [MSG3]. </w:t>
            </w:r>
          </w:p>
          <w:p w14:paraId="68E8FBD6" w14:textId="5AF4AB62" w:rsidR="00907EA9" w:rsidRPr="00577606" w:rsidRDefault="00907EA9" w:rsidP="003739EC">
            <w:pPr>
              <w:pStyle w:val="Tabela"/>
              <w:numPr>
                <w:ilvl w:val="0"/>
                <w:numId w:val="24"/>
              </w:numPr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606868C0" w14:textId="34F05C7A" w:rsidR="00190E41" w:rsidRPr="00281573" w:rsidRDefault="00190E41" w:rsidP="0064055F">
      <w:pPr>
        <w:pStyle w:val="BodyText"/>
      </w:pPr>
      <w:r>
        <w:br/>
      </w:r>
      <w:r w:rsidRPr="00281573">
        <w:t>[A</w:t>
      </w:r>
      <w:r>
        <w:t>3</w:t>
      </w:r>
      <w:r w:rsidRPr="00281573">
        <w:t>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190E41" w:rsidRPr="00577606" w14:paraId="6FBB8C3D" w14:textId="77777777" w:rsidTr="00557309">
        <w:trPr>
          <w:trHeight w:val="797"/>
        </w:trPr>
        <w:tc>
          <w:tcPr>
            <w:tcW w:w="9212" w:type="dxa"/>
          </w:tcPr>
          <w:p w14:paraId="20877A53" w14:textId="3D1E0C0D" w:rsidR="00190E41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fluxo se inicia no passo 3 do fluxo principal caso o usuário informe um CPF inválido. </w:t>
            </w:r>
          </w:p>
          <w:p w14:paraId="086C7D33" w14:textId="3EB44B36" w:rsidR="00190E41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 xml:space="preserve">O sistema exibe a mensagem de erro [MSG4]. </w:t>
            </w:r>
          </w:p>
          <w:p w14:paraId="450BC619" w14:textId="5AF4B896" w:rsidR="00190E41" w:rsidRPr="00577606" w:rsidRDefault="00190E41" w:rsidP="003739EC">
            <w:pPr>
              <w:pStyle w:val="Tabela"/>
              <w:numPr>
                <w:ilvl w:val="0"/>
                <w:numId w:val="23"/>
              </w:numPr>
            </w:pPr>
            <w:r>
              <w:t>O caso de uso retorna ao passo 3 do fluxo principal.</w:t>
            </w:r>
          </w:p>
        </w:tc>
      </w:tr>
    </w:tbl>
    <w:p w14:paraId="4F6F3FCD" w14:textId="77777777" w:rsidR="00907EA9" w:rsidRDefault="00907EA9" w:rsidP="0064055F">
      <w:pPr>
        <w:pStyle w:val="BodyText"/>
      </w:pPr>
    </w:p>
    <w:p w14:paraId="79EF8784" w14:textId="51253253" w:rsidR="00907EA9" w:rsidRDefault="00907EA9" w:rsidP="00907EA9">
      <w:pPr>
        <w:pStyle w:val="Heading4"/>
        <w:jc w:val="both"/>
      </w:pPr>
      <w:bookmarkStart w:id="69" w:name="_Toc78704588"/>
      <w:r>
        <w:t>Mensagens</w:t>
      </w:r>
      <w:bookmarkEnd w:id="69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07EA9" w:rsidRPr="001616A9" w14:paraId="5DE40761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52ED04E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FFA3C32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07EA9" w:rsidRPr="001616A9" w14:paraId="34B60A2A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FFBFD71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1368C6D" w14:textId="27EAEBDA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Usuário alterado</w:t>
            </w:r>
            <w:r w:rsidRPr="00940A4B">
              <w:rPr>
                <w:color w:val="000000"/>
                <w:sz w:val="24"/>
                <w:szCs w:val="24"/>
              </w:rPr>
              <w:t xml:space="preserve"> com sucesso.</w:t>
            </w:r>
          </w:p>
        </w:tc>
      </w:tr>
      <w:tr w:rsidR="00907EA9" w:rsidRPr="001616A9" w14:paraId="0BE9A158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46B0BB8F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5182FAD" w14:textId="6E2BFC16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 obrigatório informar todos os campos</w:t>
            </w:r>
            <w:r w:rsidRPr="00940A4B">
              <w:rPr>
                <w:color w:val="000000"/>
                <w:sz w:val="24"/>
                <w:szCs w:val="24"/>
              </w:rPr>
              <w:t>.</w:t>
            </w:r>
          </w:p>
        </w:tc>
      </w:tr>
      <w:tr w:rsidR="00907EA9" w:rsidRPr="001616A9" w14:paraId="3FB4638F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CDF67DD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A05A48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DD20EC" w:rsidRPr="001616A9" w14:paraId="5850D14D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7C52D09" w14:textId="054CA3C8" w:rsidR="00DD20EC" w:rsidRPr="00940A4B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25D81FF" w14:textId="5177655D" w:rsidR="00DD20EC" w:rsidRPr="001616A9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 xml:space="preserve">O </w:t>
            </w:r>
            <w:r>
              <w:rPr>
                <w:color w:val="000000"/>
                <w:sz w:val="24"/>
                <w:szCs w:val="24"/>
              </w:rPr>
              <w:t>CPF</w:t>
            </w:r>
            <w:r w:rsidRPr="00940A4B">
              <w:rPr>
                <w:color w:val="000000"/>
                <w:sz w:val="24"/>
                <w:szCs w:val="24"/>
              </w:rPr>
              <w:t xml:space="preserve"> informado não é válido. Favor verificar e digitar novamente.</w:t>
            </w:r>
          </w:p>
        </w:tc>
      </w:tr>
    </w:tbl>
    <w:p w14:paraId="49717A32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169B0D3" w14:textId="77777777" w:rsidR="009F123E" w:rsidRDefault="009F123E" w:rsidP="009F123E">
      <w:pPr>
        <w:pStyle w:val="Heading4"/>
        <w:jc w:val="both"/>
      </w:pPr>
      <w:bookmarkStart w:id="70" w:name="_Toc78704589"/>
      <w:r>
        <w:t>Pontos de extensão</w:t>
      </w:r>
      <w:bookmarkEnd w:id="7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6101D812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EB14E44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31468B6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282AC06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CB0F18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6F0EDC6A" w14:textId="0E1D2902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0A0BFA"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1CF49495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6DF4CF59" w14:textId="77777777" w:rsidR="00AF176B" w:rsidRDefault="00AF176B" w:rsidP="00AF176B">
      <w:pPr>
        <w:pStyle w:val="Heading4"/>
        <w:jc w:val="both"/>
      </w:pPr>
      <w:bookmarkStart w:id="71" w:name="_Toc78704590"/>
      <w:r>
        <w:t>Extensão</w:t>
      </w:r>
      <w:bookmarkEnd w:id="71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3061"/>
        <w:gridCol w:w="4961"/>
      </w:tblGrid>
      <w:tr w:rsidR="00AF176B" w:rsidRPr="001616A9" w14:paraId="50D558E6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3C3848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5EBF871B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3061" w:type="dxa"/>
            <w:shd w:val="clear" w:color="auto" w:fill="auto"/>
            <w:noWrap/>
            <w:hideMark/>
          </w:tcPr>
          <w:p w14:paraId="74AEF7C3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4961" w:type="dxa"/>
          </w:tcPr>
          <w:p w14:paraId="7763F5B0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AF176B" w:rsidRPr="001616A9" w14:paraId="394DDEB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3C0420E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3061" w:type="dxa"/>
            <w:shd w:val="clear" w:color="auto" w:fill="auto"/>
            <w:noWrap/>
          </w:tcPr>
          <w:p w14:paraId="21B2C60A" w14:textId="10FAA0F4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 w:rsidR="00C7648C"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permissão de usuário</w:t>
            </w:r>
          </w:p>
        </w:tc>
        <w:tc>
          <w:tcPr>
            <w:tcW w:w="4961" w:type="dxa"/>
          </w:tcPr>
          <w:p w14:paraId="626434E3" w14:textId="7C6DD43C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deseja editar </w:t>
            </w:r>
            <w:r w:rsidR="00670971">
              <w:rPr>
                <w:color w:val="000000"/>
                <w:sz w:val="24"/>
                <w:szCs w:val="24"/>
              </w:rPr>
              <w:t>a permissão</w:t>
            </w:r>
            <w:r w:rsidRPr="007141F2">
              <w:rPr>
                <w:color w:val="000000"/>
                <w:sz w:val="24"/>
                <w:szCs w:val="24"/>
              </w:rPr>
              <w:t xml:space="preserve"> de</w:t>
            </w:r>
            <w:r w:rsidR="00670971">
              <w:rPr>
                <w:color w:val="000000"/>
                <w:sz w:val="24"/>
                <w:szCs w:val="24"/>
              </w:rPr>
              <w:t xml:space="preserve"> outro</w:t>
            </w:r>
            <w:r w:rsidRPr="007141F2">
              <w:rPr>
                <w:color w:val="000000"/>
                <w:sz w:val="24"/>
                <w:szCs w:val="24"/>
              </w:rPr>
              <w:t xml:space="preserve"> usuário</w:t>
            </w:r>
          </w:p>
        </w:tc>
      </w:tr>
    </w:tbl>
    <w:p w14:paraId="3E269040" w14:textId="324E2FB6" w:rsidR="009F123E" w:rsidRDefault="00B86665" w:rsidP="00B86665">
      <w:pPr>
        <w:pStyle w:val="Heading3"/>
        <w:numPr>
          <w:ilvl w:val="0"/>
          <w:numId w:val="0"/>
        </w:numPr>
        <w:jc w:val="both"/>
      </w:pPr>
      <w:r>
        <w:t xml:space="preserve"> </w:t>
      </w:r>
    </w:p>
    <w:p w14:paraId="153DB755" w14:textId="3B50E21B" w:rsidR="009F123E" w:rsidRPr="006512A0" w:rsidRDefault="009F123E" w:rsidP="009F123E">
      <w:pPr>
        <w:pStyle w:val="Heading3"/>
        <w:jc w:val="both"/>
      </w:pPr>
      <w:r>
        <w:br w:type="page"/>
      </w:r>
      <w:bookmarkStart w:id="72" w:name="_Toc78704591"/>
      <w:r w:rsidRPr="006512A0">
        <w:lastRenderedPageBreak/>
        <w:t>Caso de uso</w:t>
      </w:r>
      <w:r>
        <w:t xml:space="preserve">: </w:t>
      </w:r>
      <w:r w:rsidR="007141F2" w:rsidRPr="007141F2">
        <w:t>Buscar estabelecimentos</w:t>
      </w:r>
      <w:bookmarkEnd w:id="72"/>
    </w:p>
    <w:p w14:paraId="7BAEE249" w14:textId="77777777" w:rsidR="009F123E" w:rsidRPr="00577606" w:rsidRDefault="009F123E" w:rsidP="009F123E">
      <w:pPr>
        <w:pStyle w:val="Heading4"/>
        <w:jc w:val="both"/>
      </w:pPr>
      <w:bookmarkStart w:id="73" w:name="_Toc78704592"/>
      <w:r w:rsidRPr="00577606">
        <w:t>Precondições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68A79A0" w14:textId="77777777" w:rsidTr="006739C5">
        <w:trPr>
          <w:trHeight w:val="98"/>
        </w:trPr>
        <w:tc>
          <w:tcPr>
            <w:tcW w:w="9212" w:type="dxa"/>
          </w:tcPr>
          <w:p w14:paraId="7F2C0360" w14:textId="49123DB6" w:rsidR="009F123E" w:rsidRPr="007141F2" w:rsidRDefault="007141F2" w:rsidP="003739EC">
            <w:pPr>
              <w:pStyle w:val="Tabela"/>
              <w:numPr>
                <w:ilvl w:val="0"/>
                <w:numId w:val="34"/>
              </w:numPr>
            </w:pPr>
            <w:r w:rsidRPr="007141F2">
              <w:t>Usuário autenticado no sistema.</w:t>
            </w:r>
          </w:p>
        </w:tc>
      </w:tr>
    </w:tbl>
    <w:p w14:paraId="1968E3CB" w14:textId="77777777" w:rsidR="009F123E" w:rsidRPr="00577606" w:rsidRDefault="009F123E" w:rsidP="0064055F">
      <w:pPr>
        <w:pStyle w:val="BodyText"/>
      </w:pPr>
    </w:p>
    <w:p w14:paraId="67F78F1A" w14:textId="6EBBD7CA" w:rsidR="009F123E" w:rsidRPr="00577606" w:rsidRDefault="009F123E" w:rsidP="009F123E">
      <w:pPr>
        <w:pStyle w:val="Heading4"/>
        <w:jc w:val="both"/>
      </w:pPr>
      <w:bookmarkStart w:id="74" w:name="_Toc78704593"/>
      <w:r w:rsidRPr="00577606">
        <w:t>Fluxo principal</w:t>
      </w:r>
      <w:bookmarkEnd w:id="74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06874905" w14:textId="77777777" w:rsidTr="006739C5">
        <w:trPr>
          <w:trHeight w:val="797"/>
        </w:trPr>
        <w:tc>
          <w:tcPr>
            <w:tcW w:w="9212" w:type="dxa"/>
          </w:tcPr>
          <w:p w14:paraId="663BD0C4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 xml:space="preserve">O caso de uso se inicia quando o usuário tem interesse em obter informações sobre um estabelecimento. </w:t>
            </w:r>
          </w:p>
          <w:p w14:paraId="1FC4E657" w14:textId="362D0B83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usuário informa, opcionalmente, o nome do estabelecimento de interesse, o seu tipo (posto de saúde, hospital, laboratório, clínica ou farmácia) e confirma a pesquisa. [A1]</w:t>
            </w:r>
          </w:p>
          <w:p w14:paraId="5FC56A1A" w14:textId="76EC9B7C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sistema apresenta a lista de estabelecimentos que atendem aos critérios informados, juntamente com o seu tipo e bairro que este está localizado. Esta lista é exibida ordenada alfabeticamente pelo nome do estabelecimento</w:t>
            </w:r>
            <w:r w:rsidR="00BB71A6">
              <w:t>, paginada por 10 entradas</w:t>
            </w:r>
            <w:r>
              <w:t>.</w:t>
            </w:r>
          </w:p>
          <w:p w14:paraId="338440C3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usuário clica em um estabelecimento para ver mais informações.</w:t>
            </w:r>
          </w:p>
          <w:p w14:paraId="73B54018" w14:textId="77777777" w:rsidR="007141F2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sistema exibe a página do estabelecimento com suas informações completas juntamente com todos os procedimentos que este realiza.</w:t>
            </w:r>
          </w:p>
          <w:p w14:paraId="1F39C6AB" w14:textId="0B68CEF6" w:rsidR="009F123E" w:rsidRPr="00577606" w:rsidRDefault="007141F2" w:rsidP="003739EC">
            <w:pPr>
              <w:pStyle w:val="Tabela"/>
              <w:numPr>
                <w:ilvl w:val="0"/>
                <w:numId w:val="35"/>
              </w:numPr>
            </w:pPr>
            <w:r>
              <w:t>O caso de uso se encerra.</w:t>
            </w:r>
          </w:p>
        </w:tc>
      </w:tr>
    </w:tbl>
    <w:p w14:paraId="0F08EF74" w14:textId="77777777" w:rsidR="009F123E" w:rsidRPr="0042458F" w:rsidRDefault="009F123E" w:rsidP="0064055F">
      <w:pPr>
        <w:pStyle w:val="BodyText"/>
      </w:pPr>
    </w:p>
    <w:p w14:paraId="64D6F62D" w14:textId="4E8205F3" w:rsidR="009F123E" w:rsidRPr="0042458F" w:rsidRDefault="009F123E" w:rsidP="009F123E">
      <w:pPr>
        <w:pStyle w:val="Heading4"/>
        <w:jc w:val="both"/>
      </w:pPr>
      <w:bookmarkStart w:id="75" w:name="_Toc78704594"/>
      <w:r>
        <w:t>Pós condições</w:t>
      </w:r>
      <w:bookmarkEnd w:id="7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7F8B523" w14:textId="77777777" w:rsidTr="006739C5">
        <w:trPr>
          <w:trHeight w:val="110"/>
        </w:trPr>
        <w:tc>
          <w:tcPr>
            <w:tcW w:w="9212" w:type="dxa"/>
          </w:tcPr>
          <w:p w14:paraId="25AF0FAA" w14:textId="7534996E" w:rsidR="009F123E" w:rsidRPr="007141F2" w:rsidRDefault="007141F2" w:rsidP="003739EC">
            <w:pPr>
              <w:pStyle w:val="Tabela"/>
              <w:numPr>
                <w:ilvl w:val="0"/>
                <w:numId w:val="36"/>
              </w:numPr>
            </w:pPr>
            <w:r w:rsidRPr="007141F2">
              <w:t>O sistema não sofre alterações com este caso de uso.</w:t>
            </w:r>
          </w:p>
        </w:tc>
      </w:tr>
    </w:tbl>
    <w:p w14:paraId="2B49EB63" w14:textId="77777777" w:rsidR="009F123E" w:rsidRPr="0042458F" w:rsidRDefault="009F123E" w:rsidP="0064055F">
      <w:pPr>
        <w:pStyle w:val="BodyText"/>
      </w:pPr>
    </w:p>
    <w:p w14:paraId="4DD80F7A" w14:textId="13F8A8BB" w:rsidR="009F123E" w:rsidRDefault="009F123E" w:rsidP="009F123E">
      <w:pPr>
        <w:pStyle w:val="Heading4"/>
        <w:jc w:val="both"/>
      </w:pPr>
      <w:bookmarkStart w:id="76" w:name="_Toc78704595"/>
      <w:r w:rsidRPr="0042458F">
        <w:t>Fluxo alternativo</w:t>
      </w:r>
      <w:bookmarkEnd w:id="76"/>
    </w:p>
    <w:p w14:paraId="74D6A557" w14:textId="7DD2CC5E" w:rsidR="009F123E" w:rsidRPr="003D351A" w:rsidRDefault="009F123E" w:rsidP="0064055F">
      <w:pPr>
        <w:pStyle w:val="BodyText"/>
      </w:pPr>
      <w:r w:rsidRPr="003D351A">
        <w:t xml:space="preserve">[A1] </w:t>
      </w:r>
      <w:r w:rsidR="007141F2" w:rsidRPr="007141F2">
        <w:t>Não há estabelecimentos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206F479A" w14:textId="77777777" w:rsidTr="006739C5">
        <w:trPr>
          <w:trHeight w:val="797"/>
        </w:trPr>
        <w:tc>
          <w:tcPr>
            <w:tcW w:w="9212" w:type="dxa"/>
          </w:tcPr>
          <w:p w14:paraId="375996BF" w14:textId="77777777" w:rsidR="007141F2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02F8E5B2" w14:textId="77777777" w:rsidR="007141F2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6991FBA1" w14:textId="21909C02" w:rsidR="009F123E" w:rsidRPr="0042458F" w:rsidRDefault="007141F2" w:rsidP="003739EC">
            <w:pPr>
              <w:pStyle w:val="Tabela"/>
              <w:numPr>
                <w:ilvl w:val="0"/>
                <w:numId w:val="3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65C01EF7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1670E750" w14:textId="77777777" w:rsidR="00AF176B" w:rsidRDefault="00AF176B" w:rsidP="00AF176B">
      <w:pPr>
        <w:pStyle w:val="Heading4"/>
        <w:jc w:val="both"/>
      </w:pPr>
      <w:bookmarkStart w:id="77" w:name="_Toc78704596"/>
      <w:r>
        <w:t>Extensão</w:t>
      </w:r>
      <w:bookmarkEnd w:id="77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919"/>
        <w:gridCol w:w="5103"/>
      </w:tblGrid>
      <w:tr w:rsidR="00AF176B" w:rsidRPr="001616A9" w14:paraId="5929C569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466AC07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1E2325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919" w:type="dxa"/>
            <w:shd w:val="clear" w:color="auto" w:fill="auto"/>
            <w:noWrap/>
            <w:hideMark/>
          </w:tcPr>
          <w:p w14:paraId="0DB28E2D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103" w:type="dxa"/>
          </w:tcPr>
          <w:p w14:paraId="160501FB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B3C3B" w:rsidRPr="001616A9" w14:paraId="10B30FD1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EA2CC5F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16870A6B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55A75D4C" w14:textId="4361D211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estabelecimento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4704C4A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3287351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080BCAE9" w14:textId="0C6A0F7B" w:rsidR="00AF176B" w:rsidRPr="001616A9" w:rsidRDefault="002B3C3B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7141F2"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4773F82E" w14:textId="07D4ED4A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 w:rsidR="00C26714">
              <w:rPr>
                <w:color w:val="000000"/>
                <w:sz w:val="24"/>
                <w:szCs w:val="24"/>
              </w:rPr>
              <w:t xml:space="preserve">não sabe qual a página do estabelecimento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 w:rsidR="00C26714">
              <w:rPr>
                <w:color w:val="000000"/>
                <w:sz w:val="24"/>
                <w:szCs w:val="24"/>
              </w:rPr>
              <w:t xml:space="preserve">deseja </w:t>
            </w:r>
            <w:r w:rsidR="002B3C3B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7141F2" w:rsidRPr="001616A9" w14:paraId="64195F7C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47CB4207" w14:textId="2F90FC6D" w:rsidR="007141F2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7A1215D1" w14:textId="77777777" w:rsidR="007141F2" w:rsidRPr="007141F2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Consultar estoques de </w:t>
            </w:r>
          </w:p>
          <w:p w14:paraId="5BB0D704" w14:textId="22DBDF80" w:rsidR="007141F2" w:rsidRPr="001616A9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medicamentos</w:t>
            </w:r>
          </w:p>
        </w:tc>
        <w:tc>
          <w:tcPr>
            <w:tcW w:w="5103" w:type="dxa"/>
          </w:tcPr>
          <w:p w14:paraId="2A359171" w14:textId="0E9FF652" w:rsidR="007141F2" w:rsidRPr="001616A9" w:rsidRDefault="007E16C3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da farmácia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>
              <w:rPr>
                <w:color w:val="000000"/>
                <w:sz w:val="24"/>
                <w:szCs w:val="24"/>
              </w:rPr>
              <w:t>deseja consultar o estoque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C02B32A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EA01F83" w14:textId="77777777" w:rsidR="009F123E" w:rsidRDefault="009F123E" w:rsidP="009F123E">
      <w:pPr>
        <w:pStyle w:val="Heading4"/>
        <w:jc w:val="both"/>
      </w:pPr>
      <w:bookmarkStart w:id="78" w:name="_Toc78704597"/>
      <w:r>
        <w:t>Mensagens</w:t>
      </w:r>
      <w:bookmarkEnd w:id="7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3C47FE0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FE5A27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79723D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6CAA8CB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0E9081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6E93BDD" w14:textId="4D5FB797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Não há estabelecimentos atendendo os filtros informados. Favor refinar a pesquisa.</w:t>
            </w:r>
          </w:p>
        </w:tc>
      </w:tr>
    </w:tbl>
    <w:p w14:paraId="24D8CA88" w14:textId="55F3FB6A" w:rsidR="009F123E" w:rsidRDefault="009F123E" w:rsidP="0064055F">
      <w:pPr>
        <w:pStyle w:val="BodyText"/>
      </w:pPr>
    </w:p>
    <w:p w14:paraId="0C00EFFF" w14:textId="5141AB48" w:rsidR="009F123E" w:rsidRPr="006512A0" w:rsidRDefault="009F123E" w:rsidP="009F123E">
      <w:pPr>
        <w:pStyle w:val="Heading3"/>
        <w:jc w:val="both"/>
      </w:pPr>
      <w:r>
        <w:br w:type="page"/>
      </w:r>
      <w:bookmarkStart w:id="79" w:name="_Toc78704598"/>
      <w:r w:rsidRPr="006512A0">
        <w:lastRenderedPageBreak/>
        <w:t>Caso de uso</w:t>
      </w:r>
      <w:r>
        <w:t xml:space="preserve">: </w:t>
      </w:r>
      <w:r w:rsidR="007141F2" w:rsidRPr="007141F2">
        <w:t>Edi</w:t>
      </w:r>
      <w:r w:rsidR="006D7D0D">
        <w:t>tar</w:t>
      </w:r>
      <w:r w:rsidR="007141F2" w:rsidRPr="007141F2">
        <w:t xml:space="preserve"> estabelecimentos</w:t>
      </w:r>
      <w:bookmarkEnd w:id="79"/>
    </w:p>
    <w:p w14:paraId="1B03BEFD" w14:textId="77777777" w:rsidR="009F123E" w:rsidRPr="00577606" w:rsidRDefault="009F123E" w:rsidP="009F123E">
      <w:pPr>
        <w:pStyle w:val="Heading4"/>
        <w:jc w:val="both"/>
      </w:pPr>
      <w:bookmarkStart w:id="80" w:name="_Toc78704599"/>
      <w:r w:rsidRPr="00577606">
        <w:t>Precondições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CE5C8E9" w14:textId="77777777" w:rsidTr="006739C5">
        <w:trPr>
          <w:trHeight w:val="98"/>
        </w:trPr>
        <w:tc>
          <w:tcPr>
            <w:tcW w:w="9212" w:type="dxa"/>
          </w:tcPr>
          <w:p w14:paraId="79C2AFF8" w14:textId="0EDD901B" w:rsidR="009F123E" w:rsidRPr="007141F2" w:rsidRDefault="007141F2" w:rsidP="003739EC">
            <w:pPr>
              <w:pStyle w:val="Tabela"/>
              <w:numPr>
                <w:ilvl w:val="0"/>
                <w:numId w:val="38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56596A62" w14:textId="77777777" w:rsidR="009F123E" w:rsidRPr="00577606" w:rsidRDefault="009F123E" w:rsidP="0064055F">
      <w:pPr>
        <w:pStyle w:val="BodyText"/>
      </w:pPr>
    </w:p>
    <w:p w14:paraId="3F532657" w14:textId="54B9D8EC" w:rsidR="009F123E" w:rsidRPr="00577606" w:rsidRDefault="009F123E" w:rsidP="009F123E">
      <w:pPr>
        <w:pStyle w:val="Heading4"/>
        <w:jc w:val="both"/>
      </w:pPr>
      <w:bookmarkStart w:id="81" w:name="_Toc78704600"/>
      <w:r w:rsidRPr="00577606">
        <w:t>Fluxo principal</w:t>
      </w:r>
      <w:bookmarkEnd w:id="8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40887458" w14:textId="77777777" w:rsidTr="006739C5">
        <w:trPr>
          <w:trHeight w:val="797"/>
        </w:trPr>
        <w:tc>
          <w:tcPr>
            <w:tcW w:w="9212" w:type="dxa"/>
          </w:tcPr>
          <w:p w14:paraId="2FF7F31A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caso de uso se inicia quando o usuário tem interesse em editar as informações sobre um estabelecimento. </w:t>
            </w:r>
          </w:p>
          <w:p w14:paraId="5635F846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usuário acessa a página do estabelecimento que deseja editar. </w:t>
            </w:r>
          </w:p>
          <w:p w14:paraId="6F82685F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usuário edita as informações do estabelecimento e salva. </w:t>
            </w:r>
          </w:p>
          <w:p w14:paraId="78EB07A2" w14:textId="77777777" w:rsidR="007141F2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 xml:space="preserve">O sistema atualiza as permissões do registro e exibe uma mensagem de sucesso. </w:t>
            </w:r>
          </w:p>
          <w:p w14:paraId="73F2B14B" w14:textId="6B90CD42" w:rsidR="009F123E" w:rsidRPr="00577606" w:rsidRDefault="007141F2" w:rsidP="003739EC">
            <w:pPr>
              <w:pStyle w:val="Tabela"/>
              <w:numPr>
                <w:ilvl w:val="0"/>
                <w:numId w:val="39"/>
              </w:numPr>
            </w:pPr>
            <w:r>
              <w:t>O caso de uso se encerra.</w:t>
            </w:r>
          </w:p>
        </w:tc>
      </w:tr>
    </w:tbl>
    <w:p w14:paraId="4DE4359A" w14:textId="77777777" w:rsidR="009F123E" w:rsidRPr="0042458F" w:rsidRDefault="009F123E" w:rsidP="0064055F">
      <w:pPr>
        <w:pStyle w:val="BodyText"/>
      </w:pPr>
    </w:p>
    <w:p w14:paraId="46E9226C" w14:textId="0D27DF8E" w:rsidR="009F123E" w:rsidRPr="0042458F" w:rsidRDefault="009F123E" w:rsidP="009F123E">
      <w:pPr>
        <w:pStyle w:val="Heading4"/>
        <w:jc w:val="both"/>
      </w:pPr>
      <w:bookmarkStart w:id="82" w:name="_Toc78704601"/>
      <w:r>
        <w:t>Pós condições</w:t>
      </w:r>
      <w:bookmarkEnd w:id="8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6C096DBA" w14:textId="77777777" w:rsidTr="006739C5">
        <w:trPr>
          <w:trHeight w:val="110"/>
        </w:trPr>
        <w:tc>
          <w:tcPr>
            <w:tcW w:w="9212" w:type="dxa"/>
          </w:tcPr>
          <w:p w14:paraId="78DA5C07" w14:textId="7CC291C6" w:rsidR="009F123E" w:rsidRPr="0042458F" w:rsidRDefault="007141F2" w:rsidP="003739EC">
            <w:pPr>
              <w:pStyle w:val="Tabela"/>
              <w:numPr>
                <w:ilvl w:val="0"/>
                <w:numId w:val="40"/>
              </w:numPr>
            </w:pPr>
            <w:r w:rsidRPr="007141F2">
              <w:t>O cadastro do estabelecimento sendo editado e alterado.</w:t>
            </w:r>
          </w:p>
        </w:tc>
      </w:tr>
    </w:tbl>
    <w:p w14:paraId="33CF636F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626672D" w14:textId="77777777" w:rsidR="009F123E" w:rsidRDefault="009F123E" w:rsidP="009F123E">
      <w:pPr>
        <w:pStyle w:val="Heading4"/>
        <w:jc w:val="both"/>
      </w:pPr>
      <w:bookmarkStart w:id="83" w:name="_Toc78704602"/>
      <w:r>
        <w:t>Pontos de extensão</w:t>
      </w:r>
      <w:bookmarkEnd w:id="8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2D22B0E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A50F89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0F5ECC59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164C9ED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3CA7ED2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003BF" w14:textId="3280E033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B86665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68020B7" w14:textId="24098EF9" w:rsidR="009F123E" w:rsidRPr="006512A0" w:rsidRDefault="009F123E" w:rsidP="009F123E">
      <w:pPr>
        <w:pStyle w:val="Heading3"/>
        <w:jc w:val="both"/>
      </w:pPr>
      <w:r>
        <w:br w:type="page"/>
      </w:r>
      <w:bookmarkStart w:id="84" w:name="_Toc78704603"/>
      <w:r w:rsidRPr="006512A0">
        <w:lastRenderedPageBreak/>
        <w:t>Caso de uso</w:t>
      </w:r>
      <w:r>
        <w:t xml:space="preserve">: </w:t>
      </w:r>
      <w:r w:rsidR="007141F2" w:rsidRPr="007141F2">
        <w:t>Consultar estoque de medicamentos</w:t>
      </w:r>
      <w:bookmarkEnd w:id="84"/>
    </w:p>
    <w:p w14:paraId="7C73CCC4" w14:textId="77777777" w:rsidR="009F123E" w:rsidRPr="00577606" w:rsidRDefault="009F123E" w:rsidP="009F123E">
      <w:pPr>
        <w:pStyle w:val="Heading4"/>
        <w:jc w:val="both"/>
      </w:pPr>
      <w:bookmarkStart w:id="85" w:name="_Toc78704604"/>
      <w:r w:rsidRPr="00577606">
        <w:t>Precondições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B41E09E" w14:textId="77777777" w:rsidTr="006739C5">
        <w:trPr>
          <w:trHeight w:val="98"/>
        </w:trPr>
        <w:tc>
          <w:tcPr>
            <w:tcW w:w="9212" w:type="dxa"/>
          </w:tcPr>
          <w:p w14:paraId="01837591" w14:textId="31165AC7" w:rsidR="009F123E" w:rsidRPr="007141F2" w:rsidRDefault="007141F2" w:rsidP="003739EC">
            <w:pPr>
              <w:pStyle w:val="Tabela"/>
              <w:numPr>
                <w:ilvl w:val="0"/>
                <w:numId w:val="41"/>
              </w:numPr>
            </w:pPr>
            <w:r w:rsidRPr="007141F2">
              <w:t>Usuário autenticado no sistema como administrador ou superadministrador.</w:t>
            </w:r>
          </w:p>
        </w:tc>
      </w:tr>
    </w:tbl>
    <w:p w14:paraId="1952D5EF" w14:textId="77777777" w:rsidR="009F123E" w:rsidRPr="00577606" w:rsidRDefault="009F123E" w:rsidP="0064055F">
      <w:pPr>
        <w:pStyle w:val="BodyText"/>
      </w:pPr>
    </w:p>
    <w:p w14:paraId="19E5EA36" w14:textId="76353C05" w:rsidR="009F123E" w:rsidRPr="00577606" w:rsidRDefault="009F123E" w:rsidP="009F123E">
      <w:pPr>
        <w:pStyle w:val="Heading4"/>
        <w:jc w:val="both"/>
      </w:pPr>
      <w:bookmarkStart w:id="86" w:name="_Toc78704605"/>
      <w:r w:rsidRPr="00577606">
        <w:t>Fluxo principal</w:t>
      </w:r>
      <w:bookmarkEnd w:id="8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216872C" w14:textId="77777777" w:rsidTr="006739C5">
        <w:trPr>
          <w:trHeight w:val="797"/>
        </w:trPr>
        <w:tc>
          <w:tcPr>
            <w:tcW w:w="9212" w:type="dxa"/>
          </w:tcPr>
          <w:p w14:paraId="01FEF5BD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 xml:space="preserve">O caso de uso se inicia quando o usuário tem interesse em consultar o estoque de medicamentos de uma farmácia. </w:t>
            </w:r>
          </w:p>
          <w:p w14:paraId="2D25F6F4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>O usuário acessa a página da farmácia que deseja consultar.</w:t>
            </w:r>
          </w:p>
          <w:p w14:paraId="247FB753" w14:textId="77777777" w:rsidR="007141F2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 xml:space="preserve">O sistema exibe as informações da farmácia juntamente com seu estoque de medicamentos. </w:t>
            </w:r>
          </w:p>
          <w:p w14:paraId="2456D42D" w14:textId="52A8BCF9" w:rsidR="009F123E" w:rsidRPr="00577606" w:rsidRDefault="007141F2" w:rsidP="003739EC">
            <w:pPr>
              <w:pStyle w:val="Tabela"/>
              <w:numPr>
                <w:ilvl w:val="0"/>
                <w:numId w:val="42"/>
              </w:numPr>
            </w:pPr>
            <w:r>
              <w:t>O caso de uso se encerra.</w:t>
            </w:r>
          </w:p>
        </w:tc>
      </w:tr>
    </w:tbl>
    <w:p w14:paraId="254C6363" w14:textId="77777777" w:rsidR="009F123E" w:rsidRPr="0042458F" w:rsidRDefault="009F123E" w:rsidP="0064055F">
      <w:pPr>
        <w:pStyle w:val="BodyText"/>
      </w:pPr>
    </w:p>
    <w:p w14:paraId="7E8D983A" w14:textId="680F7C77" w:rsidR="009F123E" w:rsidRPr="0042458F" w:rsidRDefault="009F123E" w:rsidP="009F123E">
      <w:pPr>
        <w:pStyle w:val="Heading4"/>
        <w:jc w:val="both"/>
      </w:pPr>
      <w:bookmarkStart w:id="87" w:name="_Toc78704606"/>
      <w:r>
        <w:t>Pós condições</w:t>
      </w:r>
      <w:bookmarkEnd w:id="8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786526EB" w14:textId="77777777" w:rsidTr="006739C5">
        <w:trPr>
          <w:trHeight w:val="110"/>
        </w:trPr>
        <w:tc>
          <w:tcPr>
            <w:tcW w:w="9212" w:type="dxa"/>
          </w:tcPr>
          <w:p w14:paraId="1915E7AA" w14:textId="1D251AD8" w:rsidR="009F123E" w:rsidRPr="0042458F" w:rsidRDefault="007141F2" w:rsidP="003739EC">
            <w:pPr>
              <w:pStyle w:val="Tabela"/>
              <w:numPr>
                <w:ilvl w:val="0"/>
                <w:numId w:val="43"/>
              </w:numPr>
            </w:pPr>
            <w:r w:rsidRPr="007141F2">
              <w:t>O sistema não sofre alterações com este caso de uso.</w:t>
            </w:r>
          </w:p>
        </w:tc>
      </w:tr>
    </w:tbl>
    <w:p w14:paraId="41B6D2FD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1DC902F6" w14:textId="77777777" w:rsidR="009F123E" w:rsidRDefault="009F123E" w:rsidP="009F123E">
      <w:pPr>
        <w:pStyle w:val="Heading4"/>
        <w:jc w:val="both"/>
      </w:pPr>
      <w:bookmarkStart w:id="88" w:name="_Toc78704607"/>
      <w:r>
        <w:t>Pontos de extensão</w:t>
      </w:r>
      <w:bookmarkEnd w:id="8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782B632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383630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27B885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58B829A0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87A35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5910D4D" w14:textId="788885B8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7D2738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B9DB5F7" w14:textId="3B707841" w:rsidR="009F123E" w:rsidRPr="006512A0" w:rsidRDefault="009F123E" w:rsidP="009F123E">
      <w:pPr>
        <w:pStyle w:val="Heading3"/>
        <w:jc w:val="both"/>
      </w:pPr>
      <w:r>
        <w:br w:type="page"/>
      </w:r>
      <w:bookmarkStart w:id="89" w:name="_Toc78704608"/>
      <w:r w:rsidRPr="006512A0">
        <w:lastRenderedPageBreak/>
        <w:t>Caso de uso</w:t>
      </w:r>
      <w:r>
        <w:t xml:space="preserve">: </w:t>
      </w:r>
      <w:r w:rsidR="008136DE" w:rsidRPr="008136DE">
        <w:t>Buscar procedimento</w:t>
      </w:r>
      <w:bookmarkEnd w:id="89"/>
    </w:p>
    <w:p w14:paraId="0C5A8C5E" w14:textId="77777777" w:rsidR="009F123E" w:rsidRPr="00577606" w:rsidRDefault="009F123E" w:rsidP="009F123E">
      <w:pPr>
        <w:pStyle w:val="Heading4"/>
        <w:jc w:val="both"/>
      </w:pPr>
      <w:bookmarkStart w:id="90" w:name="_Toc78704609"/>
      <w:r w:rsidRPr="00577606">
        <w:t>Precondições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6C245413" w14:textId="77777777" w:rsidTr="006739C5">
        <w:trPr>
          <w:trHeight w:val="98"/>
        </w:trPr>
        <w:tc>
          <w:tcPr>
            <w:tcW w:w="9212" w:type="dxa"/>
          </w:tcPr>
          <w:p w14:paraId="08C79824" w14:textId="2F383357" w:rsidR="009F123E" w:rsidRPr="008136DE" w:rsidRDefault="008136DE" w:rsidP="003739EC">
            <w:pPr>
              <w:pStyle w:val="Tabela"/>
              <w:numPr>
                <w:ilvl w:val="0"/>
                <w:numId w:val="44"/>
              </w:numPr>
            </w:pPr>
            <w:r w:rsidRPr="008136DE">
              <w:t>Usuário autenticado no sistema.</w:t>
            </w:r>
          </w:p>
        </w:tc>
      </w:tr>
    </w:tbl>
    <w:p w14:paraId="48BA432E" w14:textId="77777777" w:rsidR="009F123E" w:rsidRPr="00577606" w:rsidRDefault="009F123E" w:rsidP="0064055F">
      <w:pPr>
        <w:pStyle w:val="BodyText"/>
      </w:pPr>
    </w:p>
    <w:p w14:paraId="2CB0134E" w14:textId="245F4A74" w:rsidR="009F123E" w:rsidRPr="00577606" w:rsidRDefault="009F123E" w:rsidP="009F123E">
      <w:pPr>
        <w:pStyle w:val="Heading4"/>
        <w:jc w:val="both"/>
      </w:pPr>
      <w:bookmarkStart w:id="91" w:name="_Toc78704610"/>
      <w:r w:rsidRPr="00577606">
        <w:t>Fluxo principal</w:t>
      </w:r>
      <w:bookmarkEnd w:id="9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4F128DC" w14:textId="77777777" w:rsidTr="006739C5">
        <w:trPr>
          <w:trHeight w:val="797"/>
        </w:trPr>
        <w:tc>
          <w:tcPr>
            <w:tcW w:w="9212" w:type="dxa"/>
          </w:tcPr>
          <w:p w14:paraId="0DC827B0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caso de uso se inicia quando o usuário tem interesse sobre um procedimento.</w:t>
            </w:r>
          </w:p>
          <w:p w14:paraId="52A74754" w14:textId="57C90D69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usuário informa opcionalmente o texto que descreve o procedimento de interesse e o seu tipo (exame ou consulta).</w:t>
            </w:r>
            <w:r w:rsidR="005978C7">
              <w:t xml:space="preserve"> [A1]</w:t>
            </w:r>
          </w:p>
          <w:p w14:paraId="76684AC9" w14:textId="3B3D03B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sistema apresenta a lista de procedimentos que atendem ao informado, assim como o nome do estabelecimento e o bairro que este está localizado.</w:t>
            </w:r>
            <w:r w:rsidR="00FE585D">
              <w:t xml:space="preserve"> Esta lista é exibida em ordem alfabética pelo nome do procedimento, paginada por 10 entradas.</w:t>
            </w:r>
          </w:p>
          <w:p w14:paraId="1A0A0918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usuário clica em um procedimento para ver mais informações.</w:t>
            </w:r>
          </w:p>
          <w:p w14:paraId="0E0B8BCE" w14:textId="77777777" w:rsidR="008136DE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sistema exibe o endereço completo do estabelecimento, juntamente com a agenda de horários disponíveis para a realização do procedimento.</w:t>
            </w:r>
          </w:p>
          <w:p w14:paraId="79E157C5" w14:textId="6BFF0625" w:rsidR="009F123E" w:rsidRPr="00577606" w:rsidRDefault="008136DE" w:rsidP="003739EC">
            <w:pPr>
              <w:pStyle w:val="Tabela"/>
              <w:numPr>
                <w:ilvl w:val="0"/>
                <w:numId w:val="45"/>
              </w:numPr>
            </w:pPr>
            <w:r>
              <w:t>O caso de uso é encerrado.</w:t>
            </w:r>
          </w:p>
        </w:tc>
      </w:tr>
    </w:tbl>
    <w:p w14:paraId="42B96959" w14:textId="77777777" w:rsidR="009F123E" w:rsidRPr="0042458F" w:rsidRDefault="009F123E" w:rsidP="0064055F">
      <w:pPr>
        <w:pStyle w:val="BodyText"/>
      </w:pPr>
    </w:p>
    <w:p w14:paraId="5E0B449C" w14:textId="71A0FC96" w:rsidR="009F123E" w:rsidRPr="0042458F" w:rsidRDefault="009F123E" w:rsidP="009F123E">
      <w:pPr>
        <w:pStyle w:val="Heading4"/>
        <w:jc w:val="both"/>
      </w:pPr>
      <w:bookmarkStart w:id="92" w:name="_Toc78704611"/>
      <w:r>
        <w:t>Pós condições</w:t>
      </w:r>
      <w:bookmarkEnd w:id="9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3FA67E96" w14:textId="77777777" w:rsidTr="006739C5">
        <w:trPr>
          <w:trHeight w:val="110"/>
        </w:trPr>
        <w:tc>
          <w:tcPr>
            <w:tcW w:w="9212" w:type="dxa"/>
          </w:tcPr>
          <w:p w14:paraId="7154073C" w14:textId="251EF2A4" w:rsidR="009F123E" w:rsidRPr="0042458F" w:rsidRDefault="008136DE" w:rsidP="003739EC">
            <w:pPr>
              <w:pStyle w:val="Tabela"/>
              <w:numPr>
                <w:ilvl w:val="0"/>
                <w:numId w:val="46"/>
              </w:numPr>
            </w:pPr>
            <w:r w:rsidRPr="008136DE">
              <w:t>O sistema não sofre alterações com este caso de uso.</w:t>
            </w:r>
          </w:p>
        </w:tc>
      </w:tr>
    </w:tbl>
    <w:p w14:paraId="715308A5" w14:textId="77777777" w:rsidR="009F123E" w:rsidRPr="0042458F" w:rsidRDefault="009F123E" w:rsidP="0064055F">
      <w:pPr>
        <w:pStyle w:val="BodyText"/>
      </w:pPr>
    </w:p>
    <w:p w14:paraId="197F9F13" w14:textId="7128BEFC" w:rsidR="009F123E" w:rsidRDefault="009F123E" w:rsidP="009F123E">
      <w:pPr>
        <w:pStyle w:val="Heading4"/>
        <w:jc w:val="both"/>
      </w:pPr>
      <w:bookmarkStart w:id="93" w:name="_Toc78704612"/>
      <w:r w:rsidRPr="0042458F">
        <w:t>Fluxo alternativo</w:t>
      </w:r>
      <w:bookmarkEnd w:id="93"/>
    </w:p>
    <w:p w14:paraId="50065C91" w14:textId="67F784F0" w:rsidR="009F123E" w:rsidRPr="003D351A" w:rsidRDefault="009F123E" w:rsidP="0064055F">
      <w:pPr>
        <w:pStyle w:val="BodyText"/>
      </w:pPr>
      <w:r w:rsidRPr="003D351A">
        <w:t xml:space="preserve">[A1] </w:t>
      </w:r>
      <w:r w:rsidR="008136DE">
        <w:t>N</w:t>
      </w:r>
      <w:r w:rsidR="008136DE" w:rsidRPr="008136DE">
        <w:t>ão há procedimentos atendendo aos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22B49CA" w14:textId="77777777" w:rsidTr="006739C5">
        <w:trPr>
          <w:trHeight w:val="797"/>
        </w:trPr>
        <w:tc>
          <w:tcPr>
            <w:tcW w:w="9212" w:type="dxa"/>
          </w:tcPr>
          <w:p w14:paraId="61101CF1" w14:textId="77777777" w:rsidR="008136DE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42332D81" w14:textId="77777777" w:rsidR="008136DE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 xml:space="preserve">O sistema exibe uma mensagem informando que não há estabelecimentos atendendo aos critérios informados. [MSG1] </w:t>
            </w:r>
          </w:p>
          <w:p w14:paraId="1F19F727" w14:textId="4065938B" w:rsidR="009F123E" w:rsidRPr="0042458F" w:rsidRDefault="008136DE" w:rsidP="003739EC">
            <w:pPr>
              <w:pStyle w:val="Tabela"/>
              <w:numPr>
                <w:ilvl w:val="0"/>
                <w:numId w:val="47"/>
              </w:numPr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0FA60EC0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70909D3C" w14:textId="77777777" w:rsidR="00AF176B" w:rsidRDefault="00AF176B" w:rsidP="00AF176B">
      <w:pPr>
        <w:pStyle w:val="Heading4"/>
        <w:jc w:val="both"/>
      </w:pPr>
      <w:bookmarkStart w:id="94" w:name="_Toc78704613"/>
      <w:r>
        <w:t>Extensão</w:t>
      </w:r>
      <w:bookmarkEnd w:id="94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AF176B" w:rsidRPr="001616A9" w14:paraId="24139F2C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76ECFD8E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CC82D0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2674CD99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6A002EE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4153DD" w:rsidRPr="001616A9" w14:paraId="1CB1C52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FEA05BC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EABF4F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2BBA1484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36D5C0E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1FCE134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C58E43" w14:textId="1DCB79EB" w:rsidR="00AF176B" w:rsidRPr="001616A9" w:rsidRDefault="004153DD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8136DE"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18EF7E87" w14:textId="50D0D3CE" w:rsidR="00AF176B" w:rsidRPr="001616A9" w:rsidRDefault="00ED51E0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procedimento que deseja </w:t>
            </w:r>
            <w:r w:rsidR="004153DD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136DE" w:rsidRPr="001616A9" w14:paraId="0A337D9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2893D066" w14:textId="648401EA" w:rsidR="008136D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49AEB2F8" w14:textId="7A01EE32" w:rsidR="008136DE" w:rsidRPr="001616A9" w:rsidRDefault="008136DE" w:rsidP="008136DE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Agendar procedimento</w:t>
            </w:r>
          </w:p>
        </w:tc>
        <w:tc>
          <w:tcPr>
            <w:tcW w:w="5244" w:type="dxa"/>
          </w:tcPr>
          <w:p w14:paraId="4E14ACBC" w14:textId="5F08BEB5" w:rsidR="008136DE" w:rsidRPr="001616A9" w:rsidRDefault="00ED51E0" w:rsidP="008136DE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agendar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59B92E94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03CC0AE" w14:textId="77777777" w:rsidR="009F123E" w:rsidRDefault="009F123E" w:rsidP="009F123E">
      <w:pPr>
        <w:pStyle w:val="Heading4"/>
        <w:jc w:val="both"/>
      </w:pPr>
      <w:bookmarkStart w:id="95" w:name="_Toc78704614"/>
      <w:r>
        <w:t>Mensagens</w:t>
      </w:r>
      <w:bookmarkEnd w:id="95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D77DFF1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25B88FA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46CD017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77A942B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AD6F56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39008A9" w14:textId="2C6FC770" w:rsidR="009F123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Não há procedimentos atendendo os filtros informados. Favor refinar a pesquisa.</w:t>
            </w:r>
          </w:p>
        </w:tc>
      </w:tr>
    </w:tbl>
    <w:p w14:paraId="75E90E4A" w14:textId="54A0B871" w:rsidR="009F123E" w:rsidRDefault="009F123E" w:rsidP="0064055F">
      <w:pPr>
        <w:pStyle w:val="BodyText"/>
      </w:pPr>
    </w:p>
    <w:p w14:paraId="2D6B93D1" w14:textId="6A15ABDE" w:rsidR="0087635C" w:rsidRDefault="0087635C" w:rsidP="0087635C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6" w:name="_Toc78704615"/>
      <w:r w:rsidRPr="0087635C">
        <w:rPr>
          <w:rFonts w:ascii="Times New Roman" w:hAnsi="Times New Roman"/>
        </w:rPr>
        <w:lastRenderedPageBreak/>
        <w:t>Diagrama de classes de domínio</w:t>
      </w:r>
      <w:bookmarkEnd w:id="96"/>
    </w:p>
    <w:p w14:paraId="2E632ABE" w14:textId="77777777" w:rsidR="0087635C" w:rsidRPr="0087635C" w:rsidRDefault="0087635C" w:rsidP="0064055F">
      <w:pPr>
        <w:pStyle w:val="BodyText"/>
      </w:pPr>
    </w:p>
    <w:p w14:paraId="3E4793FB" w14:textId="77777777" w:rsidR="0087635C" w:rsidRPr="0087635C" w:rsidRDefault="0087635C" w:rsidP="0064055F">
      <w:pPr>
        <w:pStyle w:val="BodyText"/>
      </w:pPr>
    </w:p>
    <w:p w14:paraId="651439CC" w14:textId="77777777" w:rsidR="0087635C" w:rsidRPr="0087635C" w:rsidRDefault="0087635C" w:rsidP="0064055F">
      <w:pPr>
        <w:pStyle w:val="BodyText"/>
      </w:pPr>
    </w:p>
    <w:p w14:paraId="29809A3B" w14:textId="77777777" w:rsidR="00523684" w:rsidRDefault="00523684" w:rsidP="0064055F">
      <w:pPr>
        <w:pStyle w:val="BodyText"/>
      </w:pPr>
    </w:p>
    <w:p w14:paraId="45A989B9" w14:textId="77777777" w:rsidR="00523684" w:rsidRDefault="00523684" w:rsidP="0064055F">
      <w:pPr>
        <w:pStyle w:val="BodyText"/>
      </w:pPr>
    </w:p>
    <w:p w14:paraId="14155234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7" w:name="_Toc78704616"/>
      <w:r>
        <w:rPr>
          <w:rFonts w:ascii="Times New Roman" w:hAnsi="Times New Roman"/>
        </w:rPr>
        <w:lastRenderedPageBreak/>
        <w:t>Modelo Entidade-Relacionamento</w:t>
      </w:r>
      <w:bookmarkEnd w:id="97"/>
    </w:p>
    <w:p w14:paraId="7465E196" w14:textId="47ED5963" w:rsidR="00523684" w:rsidRDefault="00953818" w:rsidP="0064055F">
      <w:pPr>
        <w:pStyle w:val="BodyText"/>
      </w:pPr>
      <w:r w:rsidRPr="002E3C3E">
        <w:rPr>
          <w:noProof/>
        </w:rPr>
        <w:pict w14:anchorId="6386DD86">
          <v:shape id="Picture 1" o:spid="_x0000_i2070" type="#_x0000_t75" style="width:415.65pt;height:402.65pt;visibility:visible;mso-wrap-style:square">
            <v:imagedata r:id="rId18" o:title=""/>
          </v:shape>
        </w:pict>
      </w:r>
    </w:p>
    <w:p w14:paraId="038C2C29" w14:textId="77777777" w:rsidR="00523684" w:rsidRDefault="00523684" w:rsidP="0064055F">
      <w:pPr>
        <w:pStyle w:val="BodyText"/>
      </w:pPr>
    </w:p>
    <w:p w14:paraId="3386CD54" w14:textId="77777777" w:rsidR="00523684" w:rsidRPr="00523684" w:rsidRDefault="00523684" w:rsidP="0064055F">
      <w:pPr>
        <w:pStyle w:val="BodyText"/>
      </w:pPr>
    </w:p>
    <w:p w14:paraId="557FDE57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8" w:name="_Toc78704617"/>
      <w:r>
        <w:rPr>
          <w:rFonts w:ascii="Times New Roman" w:hAnsi="Times New Roman"/>
        </w:rPr>
        <w:lastRenderedPageBreak/>
        <w:t>Diagrama de componentes</w:t>
      </w:r>
      <w:bookmarkEnd w:id="98"/>
    </w:p>
    <w:p w14:paraId="23846C54" w14:textId="77777777" w:rsidR="00523684" w:rsidRDefault="00523684" w:rsidP="0064055F">
      <w:pPr>
        <w:pStyle w:val="BodyText"/>
      </w:pPr>
    </w:p>
    <w:p w14:paraId="2A3CA2FE" w14:textId="77777777" w:rsidR="00523684" w:rsidRDefault="00523684" w:rsidP="0064055F">
      <w:pPr>
        <w:pStyle w:val="BodyText"/>
      </w:pPr>
    </w:p>
    <w:p w14:paraId="7345A0E5" w14:textId="77777777" w:rsidR="00523684" w:rsidRDefault="00523684" w:rsidP="0064055F">
      <w:pPr>
        <w:pStyle w:val="BodyText"/>
      </w:pPr>
    </w:p>
    <w:p w14:paraId="513A5AFD" w14:textId="77777777" w:rsidR="00523684" w:rsidRDefault="00523684" w:rsidP="0064055F">
      <w:pPr>
        <w:pStyle w:val="BodyText"/>
      </w:pPr>
    </w:p>
    <w:p w14:paraId="46C18808" w14:textId="77777777" w:rsidR="00523684" w:rsidRDefault="00523684" w:rsidP="0064055F">
      <w:pPr>
        <w:pStyle w:val="BodyText"/>
      </w:pPr>
    </w:p>
    <w:p w14:paraId="098C78DF" w14:textId="77777777" w:rsidR="00523684" w:rsidRDefault="00523684" w:rsidP="0064055F">
      <w:pPr>
        <w:pStyle w:val="BodyText"/>
      </w:pPr>
    </w:p>
    <w:p w14:paraId="6D05ADF1" w14:textId="77777777" w:rsidR="00523684" w:rsidRDefault="00523684" w:rsidP="0064055F">
      <w:pPr>
        <w:pStyle w:val="BodyText"/>
      </w:pPr>
    </w:p>
    <w:p w14:paraId="0DEEF9D4" w14:textId="77777777" w:rsidR="00523684" w:rsidRDefault="00523684" w:rsidP="0064055F">
      <w:pPr>
        <w:pStyle w:val="BodyText"/>
      </w:pPr>
    </w:p>
    <w:p w14:paraId="23F2F67C" w14:textId="77777777" w:rsidR="00523684" w:rsidRDefault="00523684" w:rsidP="0064055F">
      <w:pPr>
        <w:pStyle w:val="BodyText"/>
      </w:pPr>
    </w:p>
    <w:p w14:paraId="3AE6BCED" w14:textId="77777777" w:rsidR="00523684" w:rsidRDefault="00523684" w:rsidP="0064055F">
      <w:pPr>
        <w:pStyle w:val="BodyText"/>
      </w:pPr>
    </w:p>
    <w:p w14:paraId="40EAADAF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9" w:name="_Toc78704618"/>
      <w:r>
        <w:rPr>
          <w:rFonts w:ascii="Times New Roman" w:hAnsi="Times New Roman"/>
        </w:rPr>
        <w:lastRenderedPageBreak/>
        <w:t>Diagrama de implantação</w:t>
      </w:r>
      <w:bookmarkEnd w:id="99"/>
    </w:p>
    <w:p w14:paraId="2790EF0E" w14:textId="77777777" w:rsidR="00523684" w:rsidRDefault="00523684" w:rsidP="0064055F">
      <w:pPr>
        <w:pStyle w:val="BodyText"/>
      </w:pPr>
    </w:p>
    <w:p w14:paraId="7E2FBFDA" w14:textId="77777777" w:rsidR="00523684" w:rsidRDefault="00523684" w:rsidP="0064055F">
      <w:pPr>
        <w:pStyle w:val="BodyText"/>
      </w:pPr>
    </w:p>
    <w:p w14:paraId="08E01140" w14:textId="77777777" w:rsidR="00523684" w:rsidRDefault="00523684" w:rsidP="0064055F">
      <w:pPr>
        <w:pStyle w:val="BodyText"/>
      </w:pPr>
    </w:p>
    <w:p w14:paraId="17026BE4" w14:textId="77777777" w:rsidR="00523684" w:rsidRDefault="00523684" w:rsidP="0064055F">
      <w:pPr>
        <w:pStyle w:val="BodyText"/>
      </w:pPr>
    </w:p>
    <w:p w14:paraId="52F1C0AD" w14:textId="77777777" w:rsidR="00523684" w:rsidRDefault="00523684" w:rsidP="0064055F">
      <w:pPr>
        <w:pStyle w:val="BodyText"/>
      </w:pPr>
    </w:p>
    <w:p w14:paraId="1F798531" w14:textId="77777777" w:rsidR="00523684" w:rsidRDefault="00523684" w:rsidP="0064055F">
      <w:pPr>
        <w:pStyle w:val="BodyText"/>
      </w:pPr>
    </w:p>
    <w:p w14:paraId="13F76233" w14:textId="77777777" w:rsidR="00523684" w:rsidRDefault="00523684" w:rsidP="0064055F">
      <w:pPr>
        <w:pStyle w:val="BodyText"/>
      </w:pPr>
    </w:p>
    <w:p w14:paraId="147EF740" w14:textId="77777777" w:rsidR="00523684" w:rsidRDefault="00523684" w:rsidP="0064055F">
      <w:pPr>
        <w:pStyle w:val="BodyText"/>
      </w:pPr>
    </w:p>
    <w:p w14:paraId="65E018FB" w14:textId="77777777" w:rsidR="00523684" w:rsidRDefault="00523684" w:rsidP="0064055F">
      <w:pPr>
        <w:pStyle w:val="BodyText"/>
      </w:pPr>
    </w:p>
    <w:p w14:paraId="612B4101" w14:textId="77777777" w:rsidR="00523684" w:rsidRDefault="00523684" w:rsidP="0064055F">
      <w:pPr>
        <w:pStyle w:val="BodyText"/>
      </w:pPr>
    </w:p>
    <w:p w14:paraId="5369ABD0" w14:textId="77777777" w:rsidR="00523684" w:rsidRDefault="00523684" w:rsidP="0064055F">
      <w:pPr>
        <w:pStyle w:val="BodyText"/>
      </w:pPr>
    </w:p>
    <w:p w14:paraId="52D26349" w14:textId="77777777" w:rsidR="0046159A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0" w:name="_Toc78704619"/>
      <w:r>
        <w:rPr>
          <w:rFonts w:ascii="Times New Roman" w:hAnsi="Times New Roman"/>
        </w:rPr>
        <w:lastRenderedPageBreak/>
        <w:t>Plano de Teste</w:t>
      </w:r>
    </w:p>
    <w:bookmarkEnd w:id="100"/>
    <w:p w14:paraId="17F12C59" w14:textId="41A54794" w:rsidR="00704477" w:rsidRDefault="007D3FD2" w:rsidP="0046159A">
      <w:pPr>
        <w:pStyle w:val="Heading3"/>
      </w:pPr>
      <w:r>
        <w:t>Autenticar</w:t>
      </w:r>
      <w:r w:rsidR="0046159A">
        <w:t xml:space="preserve"> no sistema como superadministrador</w:t>
      </w:r>
    </w:p>
    <w:p w14:paraId="51EBE151" w14:textId="77AE1243" w:rsidR="0046159A" w:rsidRPr="00D853B6" w:rsidRDefault="0046159A" w:rsidP="0064055F">
      <w:pPr>
        <w:pStyle w:val="BodyText"/>
      </w:pPr>
      <w:r w:rsidRPr="00D853B6">
        <w:t xml:space="preserve">Caso de uso: </w:t>
      </w:r>
      <w:r w:rsidR="007D3FD2" w:rsidRPr="00D853B6">
        <w:t>Autenticar</w:t>
      </w:r>
    </w:p>
    <w:p w14:paraId="6BFF84F4" w14:textId="3D3F2239" w:rsidR="00D853B6" w:rsidRDefault="00D853B6" w:rsidP="0064055F">
      <w:pPr>
        <w:pStyle w:val="BodyText"/>
      </w:pPr>
      <w:r w:rsidRPr="00D853B6">
        <w:t>Objeti</w:t>
      </w:r>
      <w:r>
        <w:t>vo: Validar a autenticação de superadministrador de um usuário com permissões corretas</w:t>
      </w:r>
    </w:p>
    <w:p w14:paraId="09D0C438" w14:textId="43EA038E" w:rsidR="00D853B6" w:rsidRDefault="00D853B6" w:rsidP="0064055F">
      <w:pPr>
        <w:pStyle w:val="BodyText"/>
      </w:pPr>
      <w:r>
        <w:t>Entradas:</w:t>
      </w:r>
    </w:p>
    <w:p w14:paraId="03974804" w14:textId="279DA343" w:rsidR="00D853B6" w:rsidRDefault="00D853B6" w:rsidP="003739EC">
      <w:pPr>
        <w:pStyle w:val="BodyText"/>
        <w:numPr>
          <w:ilvl w:val="0"/>
          <w:numId w:val="57"/>
        </w:numPr>
      </w:pPr>
      <w:r>
        <w:t>Acessar o sistema sem estar logado em nenhum usuário</w:t>
      </w:r>
      <w:r w:rsidRPr="00D853B6">
        <w:t>;</w:t>
      </w:r>
    </w:p>
    <w:p w14:paraId="658D0AD8" w14:textId="7EB20681" w:rsidR="00D853B6" w:rsidRDefault="00D853B6" w:rsidP="003739EC">
      <w:pPr>
        <w:pStyle w:val="BodyText"/>
        <w:numPr>
          <w:ilvl w:val="0"/>
          <w:numId w:val="57"/>
        </w:numPr>
      </w:pPr>
      <w:r>
        <w:t>Clicar no botão “Login”;</w:t>
      </w:r>
    </w:p>
    <w:p w14:paraId="0EB0768E" w14:textId="6B964C19" w:rsidR="00D853B6" w:rsidRDefault="00D853B6" w:rsidP="003739EC">
      <w:pPr>
        <w:pStyle w:val="BodyText"/>
        <w:numPr>
          <w:ilvl w:val="0"/>
          <w:numId w:val="57"/>
        </w:numPr>
      </w:pPr>
      <w:r>
        <w:t>Informar o E-mail “</w:t>
      </w:r>
      <w:r w:rsidRPr="00D853B6">
        <w:t>admin@puchealth.com.br</w:t>
      </w:r>
      <w:r>
        <w:t>” e a senha “</w:t>
      </w:r>
      <w:r w:rsidRPr="00D853B6">
        <w:t>Supersecretpassw000rd!</w:t>
      </w:r>
      <w:r>
        <w:t>”.</w:t>
      </w:r>
    </w:p>
    <w:p w14:paraId="7FF24434" w14:textId="5DBF8C79" w:rsidR="00D853B6" w:rsidRDefault="00D853B6" w:rsidP="003739EC">
      <w:pPr>
        <w:pStyle w:val="BodyText"/>
        <w:numPr>
          <w:ilvl w:val="0"/>
          <w:numId w:val="57"/>
        </w:numPr>
      </w:pPr>
      <w:r>
        <w:t>Clicar no botão “Logar”.</w:t>
      </w:r>
    </w:p>
    <w:p w14:paraId="187CE31D" w14:textId="7E8080A9" w:rsidR="00934E72" w:rsidRDefault="00934E72" w:rsidP="0064055F">
      <w:pPr>
        <w:pStyle w:val="BodyText"/>
      </w:pPr>
      <w:r>
        <w:t>Resultados esperados: O sistema deve logar o usuário com sucesso e mostrar que seu perfil é de “</w:t>
      </w:r>
      <w:r>
        <w:t>superadministrador</w:t>
      </w:r>
      <w:r>
        <w:t>”</w:t>
      </w:r>
      <w:r w:rsidR="00034CC3" w:rsidRPr="00034CC3">
        <w:t>.</w:t>
      </w:r>
    </w:p>
    <w:p w14:paraId="09860282" w14:textId="19A00A0C" w:rsidR="002C47A7" w:rsidRDefault="002C47A7" w:rsidP="002C47A7">
      <w:pPr>
        <w:pStyle w:val="Heading3"/>
      </w:pPr>
      <w:r>
        <w:t>Erro ao a</w:t>
      </w:r>
      <w:r>
        <w:t>utenticar no sistema como superadministrador</w:t>
      </w:r>
    </w:p>
    <w:p w14:paraId="6B4603CD" w14:textId="77777777" w:rsidR="002C47A7" w:rsidRPr="00D853B6" w:rsidRDefault="002C47A7" w:rsidP="0064055F">
      <w:pPr>
        <w:pStyle w:val="BodyText"/>
      </w:pPr>
      <w:r>
        <w:t>Caso de uso: Autenticar</w:t>
      </w:r>
    </w:p>
    <w:p w14:paraId="780CD0A5" w14:textId="00513CF0" w:rsidR="002C47A7" w:rsidRDefault="002C47A7" w:rsidP="0064055F">
      <w:pPr>
        <w:pStyle w:val="BodyText"/>
      </w:pPr>
      <w:r w:rsidRPr="00D853B6">
        <w:t>Objeti</w:t>
      </w:r>
      <w:r>
        <w:t xml:space="preserve">vo: </w:t>
      </w:r>
      <w:r>
        <w:t>Impedir</w:t>
      </w:r>
      <w:r>
        <w:t xml:space="preserve"> a autenticação de </w:t>
      </w:r>
      <w:r>
        <w:t>um usuário inexistente no sistema</w:t>
      </w:r>
    </w:p>
    <w:p w14:paraId="42CC9959" w14:textId="77777777" w:rsidR="0064055F" w:rsidRDefault="0064055F" w:rsidP="0064055F">
      <w:pPr>
        <w:pStyle w:val="BodyText"/>
      </w:pPr>
      <w:r>
        <w:t>Entradas:</w:t>
      </w:r>
    </w:p>
    <w:p w14:paraId="3E23D522" w14:textId="77777777" w:rsidR="0064055F" w:rsidRDefault="0064055F" w:rsidP="003739EC">
      <w:pPr>
        <w:pStyle w:val="BodyText"/>
        <w:numPr>
          <w:ilvl w:val="0"/>
          <w:numId w:val="58"/>
        </w:numPr>
      </w:pPr>
      <w:r>
        <w:t>Acessar o sistema sem estar logado em nenhum usuário</w:t>
      </w:r>
      <w:r w:rsidRPr="00D853B6">
        <w:t>;</w:t>
      </w:r>
    </w:p>
    <w:p w14:paraId="7FB43F1B" w14:textId="77777777" w:rsidR="0064055F" w:rsidRDefault="0064055F" w:rsidP="003739EC">
      <w:pPr>
        <w:pStyle w:val="BodyText"/>
        <w:numPr>
          <w:ilvl w:val="0"/>
          <w:numId w:val="58"/>
        </w:numPr>
      </w:pPr>
      <w:r>
        <w:t>Clicar no botão “Login”;</w:t>
      </w:r>
    </w:p>
    <w:p w14:paraId="40E5F322" w14:textId="03E71C2A" w:rsidR="0064055F" w:rsidRDefault="0064055F" w:rsidP="003739EC">
      <w:pPr>
        <w:pStyle w:val="BodyText"/>
        <w:numPr>
          <w:ilvl w:val="0"/>
          <w:numId w:val="58"/>
        </w:numPr>
      </w:pPr>
      <w:r>
        <w:t>Informar o E-mail “</w:t>
      </w:r>
      <w:r>
        <w:t>usuario-inexistente@exemplo.com</w:t>
      </w:r>
      <w:r>
        <w:t>” e a senha “</w:t>
      </w:r>
      <w:r>
        <w:t>senha-do-usuario-inexistente</w:t>
      </w:r>
      <w:r>
        <w:t>”.</w:t>
      </w:r>
    </w:p>
    <w:p w14:paraId="6D6704B9" w14:textId="039655FB" w:rsidR="009E70E0" w:rsidRDefault="0064055F" w:rsidP="003739EC">
      <w:pPr>
        <w:pStyle w:val="BodyText"/>
        <w:numPr>
          <w:ilvl w:val="0"/>
          <w:numId w:val="58"/>
        </w:numPr>
      </w:pPr>
      <w:r>
        <w:t>Clicar no botão “Logar”.</w:t>
      </w:r>
    </w:p>
    <w:p w14:paraId="242D192E" w14:textId="347A0DE8" w:rsidR="009E70E0" w:rsidRDefault="009E70E0" w:rsidP="009E70E0">
      <w:pPr>
        <w:pStyle w:val="BodyText"/>
      </w:pPr>
      <w:r>
        <w:t xml:space="preserve">Resultados esperados: O sistema </w:t>
      </w:r>
      <w:r>
        <w:t>exibe uma mensagem de erro dizendo que o usuário não existe</w:t>
      </w:r>
      <w:r w:rsidR="001E10A9">
        <w:t xml:space="preserve"> ou a senha está incorreta</w:t>
      </w:r>
      <w:r>
        <w:t xml:space="preserve"> e um botão </w:t>
      </w:r>
      <w:r w:rsidR="005C15A8">
        <w:t xml:space="preserve">sugerindo </w:t>
      </w:r>
      <w:r>
        <w:t xml:space="preserve">criar conta e outro </w:t>
      </w:r>
      <w:r w:rsidR="005C15A8">
        <w:t xml:space="preserve">sugerindo </w:t>
      </w:r>
      <w:r>
        <w:t>redefinir a senha</w:t>
      </w:r>
      <w:r w:rsidRPr="00034CC3">
        <w:t>.</w:t>
      </w:r>
    </w:p>
    <w:p w14:paraId="479B6415" w14:textId="1F35ECF6" w:rsidR="0064055F" w:rsidRDefault="0064055F" w:rsidP="0064055F">
      <w:pPr>
        <w:pStyle w:val="BodyText"/>
      </w:pPr>
    </w:p>
    <w:p w14:paraId="22D4E030" w14:textId="1EAD4FD7" w:rsidR="002C47A7" w:rsidRPr="00034CC3" w:rsidRDefault="002C47A7" w:rsidP="0064055F">
      <w:pPr>
        <w:pStyle w:val="BodyText"/>
      </w:pPr>
    </w:p>
    <w:p w14:paraId="13FA7FB6" w14:textId="77777777" w:rsidR="00D853B6" w:rsidRPr="00D853B6" w:rsidRDefault="00D853B6" w:rsidP="0064055F">
      <w:pPr>
        <w:pStyle w:val="BodyText"/>
      </w:pPr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09AAA75" w14:textId="77777777" w:rsidTr="00D558DD">
        <w:trPr>
          <w:cantSplit/>
          <w:trHeight w:val="134"/>
        </w:trPr>
        <w:tc>
          <w:tcPr>
            <w:tcW w:w="1063" w:type="dxa"/>
          </w:tcPr>
          <w:p w14:paraId="1A3F0762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427" w:type="dxa"/>
          </w:tcPr>
          <w:p w14:paraId="7F0B0527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64D19F1A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58D1A50D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7DB5C02E" w14:textId="77777777" w:rsidR="00704477" w:rsidRPr="00577606" w:rsidRDefault="00704477" w:rsidP="0064055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22E3116F" w14:textId="77777777" w:rsidTr="00D558DD">
        <w:trPr>
          <w:cantSplit/>
        </w:trPr>
        <w:tc>
          <w:tcPr>
            <w:tcW w:w="1063" w:type="dxa"/>
          </w:tcPr>
          <w:p w14:paraId="088A2D30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37F44662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13CDD1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06F9A940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2DEA816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03C8B7EB" w14:textId="77777777" w:rsidTr="00D558DD">
        <w:trPr>
          <w:cantSplit/>
        </w:trPr>
        <w:tc>
          <w:tcPr>
            <w:tcW w:w="1063" w:type="dxa"/>
          </w:tcPr>
          <w:p w14:paraId="7C20A710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BB6058E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60FFCC0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044537C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843956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4CDE787D" w14:textId="77777777" w:rsidTr="00D558DD">
        <w:trPr>
          <w:cantSplit/>
        </w:trPr>
        <w:tc>
          <w:tcPr>
            <w:tcW w:w="1063" w:type="dxa"/>
          </w:tcPr>
          <w:p w14:paraId="464457C3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6E79FD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EEAF5C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6E4DAB8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24A79A7D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08BA5F12" w14:textId="77777777" w:rsidTr="00D558DD">
        <w:trPr>
          <w:cantSplit/>
        </w:trPr>
        <w:tc>
          <w:tcPr>
            <w:tcW w:w="1063" w:type="dxa"/>
          </w:tcPr>
          <w:p w14:paraId="0DC12D67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6F781AA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203627E8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58A5BE4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980AEA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6C1E0A4" w14:textId="77777777" w:rsidTr="00D558DD">
        <w:trPr>
          <w:cantSplit/>
        </w:trPr>
        <w:tc>
          <w:tcPr>
            <w:tcW w:w="1063" w:type="dxa"/>
          </w:tcPr>
          <w:p w14:paraId="70DDF3CD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DDEFD8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3EB0056C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01CCC59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27C61FE2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6A4DCE94" w14:textId="77777777" w:rsidTr="00D558DD">
        <w:trPr>
          <w:cantSplit/>
        </w:trPr>
        <w:tc>
          <w:tcPr>
            <w:tcW w:w="1063" w:type="dxa"/>
          </w:tcPr>
          <w:p w14:paraId="06D3E59F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0A1CC9ED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0D7B2F5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49D2DBF7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94D6CA5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67DAD074" w14:textId="77777777" w:rsidTr="00D558DD">
        <w:trPr>
          <w:cantSplit/>
        </w:trPr>
        <w:tc>
          <w:tcPr>
            <w:tcW w:w="1063" w:type="dxa"/>
          </w:tcPr>
          <w:p w14:paraId="45FAFF66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4924BAA7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2119874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6B66F313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678802A8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59C2E26" w14:textId="77777777" w:rsidTr="00D558DD">
        <w:trPr>
          <w:cantSplit/>
        </w:trPr>
        <w:tc>
          <w:tcPr>
            <w:tcW w:w="1063" w:type="dxa"/>
          </w:tcPr>
          <w:p w14:paraId="507BE1C8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3B91A839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5DEF6221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43947A82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322CA3FF" w14:textId="77777777" w:rsidR="00704477" w:rsidRPr="00577606" w:rsidRDefault="00704477" w:rsidP="0064055F">
            <w:pPr>
              <w:pStyle w:val="Tabela"/>
            </w:pPr>
          </w:p>
        </w:tc>
      </w:tr>
      <w:tr w:rsidR="00D558DD" w:rsidRPr="00577606" w14:paraId="7B257A6A" w14:textId="77777777" w:rsidTr="00D558DD">
        <w:trPr>
          <w:cantSplit/>
        </w:trPr>
        <w:tc>
          <w:tcPr>
            <w:tcW w:w="1063" w:type="dxa"/>
          </w:tcPr>
          <w:p w14:paraId="03A350B5" w14:textId="77777777" w:rsidR="00704477" w:rsidRPr="00577606" w:rsidRDefault="00704477" w:rsidP="003739EC">
            <w:pPr>
              <w:pStyle w:val="Tabela"/>
              <w:numPr>
                <w:ilvl w:val="0"/>
                <w:numId w:val="19"/>
              </w:numPr>
            </w:pPr>
          </w:p>
        </w:tc>
        <w:tc>
          <w:tcPr>
            <w:tcW w:w="1427" w:type="dxa"/>
          </w:tcPr>
          <w:p w14:paraId="2B5BEE9F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975" w:type="dxa"/>
          </w:tcPr>
          <w:p w14:paraId="00DE0C7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1842" w:type="dxa"/>
          </w:tcPr>
          <w:p w14:paraId="61906494" w14:textId="77777777" w:rsidR="00704477" w:rsidRPr="00577606" w:rsidRDefault="00704477" w:rsidP="0064055F">
            <w:pPr>
              <w:pStyle w:val="Tabela"/>
            </w:pPr>
          </w:p>
        </w:tc>
        <w:tc>
          <w:tcPr>
            <w:tcW w:w="2127" w:type="dxa"/>
          </w:tcPr>
          <w:p w14:paraId="7B6F6292" w14:textId="77777777" w:rsidR="00704477" w:rsidRPr="00577606" w:rsidRDefault="00704477" w:rsidP="0064055F">
            <w:pPr>
              <w:pStyle w:val="Tabela"/>
            </w:pPr>
          </w:p>
        </w:tc>
      </w:tr>
    </w:tbl>
    <w:p w14:paraId="67D62C9E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1" w:name="_Toc78704620"/>
      <w:r w:rsidRPr="00523684">
        <w:rPr>
          <w:rFonts w:ascii="Times New Roman" w:hAnsi="Times New Roman"/>
        </w:rPr>
        <w:lastRenderedPageBreak/>
        <w:t>Estimativa de pontos de função</w:t>
      </w:r>
      <w:bookmarkEnd w:id="101"/>
    </w:p>
    <w:p w14:paraId="1E7A89D5" w14:textId="77777777" w:rsidR="00523684" w:rsidRDefault="00523684" w:rsidP="0064055F">
      <w:pPr>
        <w:pStyle w:val="BodyText"/>
      </w:pPr>
      <w:r>
        <w:t>&lt;colar ou anexar imagem da planilha de contagem de pontos de função&gt;</w:t>
      </w:r>
    </w:p>
    <w:p w14:paraId="5E068173" w14:textId="77777777" w:rsidR="00523684" w:rsidRPr="00523684" w:rsidRDefault="00523684" w:rsidP="0064055F">
      <w:pPr>
        <w:pStyle w:val="BodyText"/>
      </w:pPr>
    </w:p>
    <w:p w14:paraId="3AA10726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02" w:name="_Toc78704621"/>
      <w:r>
        <w:rPr>
          <w:rFonts w:ascii="Times New Roman" w:hAnsi="Times New Roman"/>
        </w:rPr>
        <w:lastRenderedPageBreak/>
        <w:t>Informações da implementação</w:t>
      </w:r>
      <w:bookmarkEnd w:id="102"/>
    </w:p>
    <w:p w14:paraId="4E9C05A2" w14:textId="77777777" w:rsidR="00523684" w:rsidRPr="00523684" w:rsidRDefault="00523684" w:rsidP="0064055F">
      <w:pPr>
        <w:pStyle w:val="BodyText"/>
      </w:pPr>
      <w:r>
        <w:t>&lt;informar aqui o</w:t>
      </w:r>
      <w:r w:rsidRPr="00523684">
        <w:t xml:space="preserve"> </w:t>
      </w:r>
      <w:r w:rsidRPr="00D558DD">
        <w:rPr>
          <w:i/>
        </w:rPr>
        <w:t>link</w:t>
      </w:r>
      <w:r w:rsidRPr="00523684">
        <w:t xml:space="preserve"> para o repositório de código</w:t>
      </w:r>
      <w:r>
        <w:t xml:space="preserve"> e quaisquer informações necessárias para seu acesso&gt;</w:t>
      </w:r>
    </w:p>
    <w:sectPr w:rsidR="00523684" w:rsidRPr="00523684">
      <w:headerReference w:type="even" r:id="rId19"/>
      <w:headerReference w:type="default" r:id="rId20"/>
      <w:footerReference w:type="even" r:id="rId21"/>
      <w:footerReference w:type="default" r:id="rId22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F8215" w14:textId="77777777" w:rsidR="003739EC" w:rsidRDefault="003739EC">
      <w:r>
        <w:separator/>
      </w:r>
    </w:p>
  </w:endnote>
  <w:endnote w:type="continuationSeparator" w:id="0">
    <w:p w14:paraId="5BCFABF3" w14:textId="77777777" w:rsidR="003739EC" w:rsidRDefault="0037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E437E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16</w:t>
    </w:r>
    <w:r>
      <w:rPr>
        <w:rStyle w:val="PageNumber"/>
      </w:rPr>
      <w:fldChar w:fldCharType="end"/>
    </w:r>
  </w:p>
  <w:p w14:paraId="09400FD8" w14:textId="77777777" w:rsidR="00E63E4A" w:rsidRDefault="00E63E4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6C530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C57A92A" w14:textId="77777777" w:rsidR="00E63E4A" w:rsidRDefault="00E63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CDE86" w14:textId="77777777" w:rsidR="003739EC" w:rsidRDefault="003739EC">
      <w:r>
        <w:separator/>
      </w:r>
    </w:p>
  </w:footnote>
  <w:footnote w:type="continuationSeparator" w:id="0">
    <w:p w14:paraId="1BB8892A" w14:textId="77777777" w:rsidR="003739EC" w:rsidRDefault="0037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0B53" w14:textId="594C0A58" w:rsidR="00E63E4A" w:rsidRPr="00BC2665" w:rsidRDefault="00BC2665">
    <w:pPr>
      <w:pStyle w:val="Header"/>
      <w:rPr>
        <w:sz w:val="24"/>
        <w:szCs w:val="24"/>
      </w:rPr>
    </w:pPr>
    <w:r w:rsidRPr="00BC2665">
      <w:rPr>
        <w:sz w:val="24"/>
        <w:szCs w:val="24"/>
      </w:rPr>
      <w:t>Sistema de Saúde Pública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2D2D" w14:textId="77777777" w:rsidR="00E63E4A" w:rsidRDefault="006512A0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E756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32751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0C401D0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" w15:restartNumberingAfterBreak="0">
    <w:nsid w:val="1481532C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720E37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1B0A74A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" w15:restartNumberingAfterBreak="0">
    <w:nsid w:val="1F041A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046749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0707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232A43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2165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A109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6" w15:restartNumberingAfterBreak="0">
    <w:nsid w:val="28352277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E209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A204C9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9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36611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163DF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3" w15:restartNumberingAfterBreak="0">
    <w:nsid w:val="36743BE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4" w15:restartNumberingAfterBreak="0">
    <w:nsid w:val="39D31A0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5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C23BB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7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04426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A24A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20443D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1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44C50CE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3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4" w15:restartNumberingAfterBreak="0">
    <w:nsid w:val="46917D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CDC4D6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4D06220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8" w15:restartNumberingAfterBreak="0">
    <w:nsid w:val="526D5A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4F62DF5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694753"/>
    <w:multiLevelType w:val="hybridMultilevel"/>
    <w:tmpl w:val="1BC010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4414D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8F54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8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117B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1C01B49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E00CB0"/>
    <w:multiLevelType w:val="multilevel"/>
    <w:tmpl w:val="E424D074"/>
    <w:lvl w:ilvl="0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  <w:rPr>
        <w:b/>
        <w:bCs/>
        <w:i/>
        <w:iCs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52" w15:restartNumberingAfterBreak="0">
    <w:nsid w:val="758960ED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DE1C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768815B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5" w15:restartNumberingAfterBreak="0">
    <w:nsid w:val="79E06C3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6" w15:restartNumberingAfterBreak="0">
    <w:nsid w:val="7C6347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7E17142C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47"/>
  </w:num>
  <w:num w:numId="3">
    <w:abstractNumId w:val="8"/>
  </w:num>
  <w:num w:numId="4">
    <w:abstractNumId w:val="31"/>
  </w:num>
  <w:num w:numId="5">
    <w:abstractNumId w:val="25"/>
  </w:num>
  <w:num w:numId="6">
    <w:abstractNumId w:val="19"/>
  </w:num>
  <w:num w:numId="7">
    <w:abstractNumId w:val="16"/>
  </w:num>
  <w:num w:numId="8">
    <w:abstractNumId w:val="46"/>
  </w:num>
  <w:num w:numId="9">
    <w:abstractNumId w:val="2"/>
  </w:num>
  <w:num w:numId="10">
    <w:abstractNumId w:val="21"/>
  </w:num>
  <w:num w:numId="11">
    <w:abstractNumId w:val="48"/>
  </w:num>
  <w:num w:numId="12">
    <w:abstractNumId w:val="27"/>
  </w:num>
  <w:num w:numId="13">
    <w:abstractNumId w:val="35"/>
  </w:num>
  <w:num w:numId="14">
    <w:abstractNumId w:val="44"/>
  </w:num>
  <w:num w:numId="15">
    <w:abstractNumId w:val="1"/>
  </w:num>
  <w:num w:numId="16">
    <w:abstractNumId w:val="0"/>
  </w:num>
  <w:num w:numId="17">
    <w:abstractNumId w:val="42"/>
  </w:num>
  <w:num w:numId="18">
    <w:abstractNumId w:val="33"/>
  </w:num>
  <w:num w:numId="19">
    <w:abstractNumId w:val="41"/>
  </w:num>
  <w:num w:numId="20">
    <w:abstractNumId w:val="6"/>
  </w:num>
  <w:num w:numId="21">
    <w:abstractNumId w:val="26"/>
  </w:num>
  <w:num w:numId="22">
    <w:abstractNumId w:val="36"/>
  </w:num>
  <w:num w:numId="23">
    <w:abstractNumId w:val="4"/>
  </w:num>
  <w:num w:numId="24">
    <w:abstractNumId w:val="24"/>
  </w:num>
  <w:num w:numId="25">
    <w:abstractNumId w:val="22"/>
  </w:num>
  <w:num w:numId="26">
    <w:abstractNumId w:val="23"/>
  </w:num>
  <w:num w:numId="27">
    <w:abstractNumId w:val="13"/>
  </w:num>
  <w:num w:numId="28">
    <w:abstractNumId w:val="43"/>
  </w:num>
  <w:num w:numId="29">
    <w:abstractNumId w:val="32"/>
  </w:num>
  <w:num w:numId="30">
    <w:abstractNumId w:val="15"/>
  </w:num>
  <w:num w:numId="31">
    <w:abstractNumId w:val="10"/>
  </w:num>
  <w:num w:numId="32">
    <w:abstractNumId w:val="53"/>
  </w:num>
  <w:num w:numId="33">
    <w:abstractNumId w:val="55"/>
  </w:num>
  <w:num w:numId="34">
    <w:abstractNumId w:val="56"/>
  </w:num>
  <w:num w:numId="35">
    <w:abstractNumId w:val="3"/>
  </w:num>
  <w:num w:numId="36">
    <w:abstractNumId w:val="37"/>
  </w:num>
  <w:num w:numId="37">
    <w:abstractNumId w:val="54"/>
  </w:num>
  <w:num w:numId="38">
    <w:abstractNumId w:val="29"/>
  </w:num>
  <w:num w:numId="39">
    <w:abstractNumId w:val="45"/>
  </w:num>
  <w:num w:numId="40">
    <w:abstractNumId w:val="9"/>
  </w:num>
  <w:num w:numId="41">
    <w:abstractNumId w:val="17"/>
  </w:num>
  <w:num w:numId="42">
    <w:abstractNumId w:val="49"/>
  </w:num>
  <w:num w:numId="43">
    <w:abstractNumId w:val="5"/>
  </w:num>
  <w:num w:numId="44">
    <w:abstractNumId w:val="38"/>
  </w:num>
  <w:num w:numId="45">
    <w:abstractNumId w:val="34"/>
  </w:num>
  <w:num w:numId="46">
    <w:abstractNumId w:val="18"/>
  </w:num>
  <w:num w:numId="47">
    <w:abstractNumId w:val="30"/>
  </w:num>
  <w:num w:numId="48">
    <w:abstractNumId w:val="12"/>
  </w:num>
  <w:num w:numId="49">
    <w:abstractNumId w:val="14"/>
  </w:num>
  <w:num w:numId="50">
    <w:abstractNumId w:val="57"/>
  </w:num>
  <w:num w:numId="51">
    <w:abstractNumId w:val="20"/>
  </w:num>
  <w:num w:numId="52">
    <w:abstractNumId w:val="7"/>
  </w:num>
  <w:num w:numId="53">
    <w:abstractNumId w:val="28"/>
  </w:num>
  <w:num w:numId="54">
    <w:abstractNumId w:val="52"/>
  </w:num>
  <w:num w:numId="55">
    <w:abstractNumId w:val="39"/>
  </w:num>
  <w:num w:numId="56">
    <w:abstractNumId w:val="50"/>
  </w:num>
  <w:num w:numId="57">
    <w:abstractNumId w:val="40"/>
  </w:num>
  <w:num w:numId="58">
    <w:abstractNumId w:val="11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4B71"/>
    <w:rsid w:val="0000073A"/>
    <w:rsid w:val="00000A43"/>
    <w:rsid w:val="0000138D"/>
    <w:rsid w:val="0000165E"/>
    <w:rsid w:val="0000275E"/>
    <w:rsid w:val="00006434"/>
    <w:rsid w:val="0000779A"/>
    <w:rsid w:val="00010CA4"/>
    <w:rsid w:val="00010F08"/>
    <w:rsid w:val="000115BF"/>
    <w:rsid w:val="00012D8E"/>
    <w:rsid w:val="00013A98"/>
    <w:rsid w:val="0001723D"/>
    <w:rsid w:val="0002380C"/>
    <w:rsid w:val="00031560"/>
    <w:rsid w:val="00034CC3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136"/>
    <w:rsid w:val="000549BA"/>
    <w:rsid w:val="00055301"/>
    <w:rsid w:val="00055A1F"/>
    <w:rsid w:val="000606B6"/>
    <w:rsid w:val="00060DD6"/>
    <w:rsid w:val="00060FE1"/>
    <w:rsid w:val="00061D6D"/>
    <w:rsid w:val="00063116"/>
    <w:rsid w:val="000639A3"/>
    <w:rsid w:val="00064B5A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46C2"/>
    <w:rsid w:val="00085473"/>
    <w:rsid w:val="0008643F"/>
    <w:rsid w:val="000867A3"/>
    <w:rsid w:val="000869AF"/>
    <w:rsid w:val="00086C4C"/>
    <w:rsid w:val="00090A74"/>
    <w:rsid w:val="00095598"/>
    <w:rsid w:val="00097A67"/>
    <w:rsid w:val="000A0BFA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151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17EE"/>
    <w:rsid w:val="000D28D5"/>
    <w:rsid w:val="000D5AC7"/>
    <w:rsid w:val="000D77FF"/>
    <w:rsid w:val="000E0053"/>
    <w:rsid w:val="000E16EB"/>
    <w:rsid w:val="000E1ECC"/>
    <w:rsid w:val="000E33BB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524E"/>
    <w:rsid w:val="00106FFD"/>
    <w:rsid w:val="0011251F"/>
    <w:rsid w:val="00112F53"/>
    <w:rsid w:val="0011421D"/>
    <w:rsid w:val="00117446"/>
    <w:rsid w:val="001178CA"/>
    <w:rsid w:val="00120A4A"/>
    <w:rsid w:val="00123A27"/>
    <w:rsid w:val="00126793"/>
    <w:rsid w:val="00127C43"/>
    <w:rsid w:val="00130CF9"/>
    <w:rsid w:val="00133A6C"/>
    <w:rsid w:val="00133DD3"/>
    <w:rsid w:val="00135EAB"/>
    <w:rsid w:val="001375EE"/>
    <w:rsid w:val="0014073E"/>
    <w:rsid w:val="00140807"/>
    <w:rsid w:val="00142329"/>
    <w:rsid w:val="001446B8"/>
    <w:rsid w:val="00147418"/>
    <w:rsid w:val="00147DA3"/>
    <w:rsid w:val="0015151D"/>
    <w:rsid w:val="0015166D"/>
    <w:rsid w:val="00154848"/>
    <w:rsid w:val="00154CCD"/>
    <w:rsid w:val="00155398"/>
    <w:rsid w:val="00156BE5"/>
    <w:rsid w:val="0015722A"/>
    <w:rsid w:val="001575B4"/>
    <w:rsid w:val="00160471"/>
    <w:rsid w:val="001607DD"/>
    <w:rsid w:val="001616A9"/>
    <w:rsid w:val="001626D5"/>
    <w:rsid w:val="0016280D"/>
    <w:rsid w:val="00162D6D"/>
    <w:rsid w:val="001653F5"/>
    <w:rsid w:val="001662D2"/>
    <w:rsid w:val="00171D8D"/>
    <w:rsid w:val="0017292B"/>
    <w:rsid w:val="001738A7"/>
    <w:rsid w:val="001739CF"/>
    <w:rsid w:val="00177DCC"/>
    <w:rsid w:val="00183C52"/>
    <w:rsid w:val="00185FE6"/>
    <w:rsid w:val="00187708"/>
    <w:rsid w:val="00190E41"/>
    <w:rsid w:val="00191426"/>
    <w:rsid w:val="00191633"/>
    <w:rsid w:val="001916C8"/>
    <w:rsid w:val="00192242"/>
    <w:rsid w:val="00192EA1"/>
    <w:rsid w:val="00193BC0"/>
    <w:rsid w:val="00195D67"/>
    <w:rsid w:val="001A0FBC"/>
    <w:rsid w:val="001A14FD"/>
    <w:rsid w:val="001A2E34"/>
    <w:rsid w:val="001A52C9"/>
    <w:rsid w:val="001A5987"/>
    <w:rsid w:val="001A59BD"/>
    <w:rsid w:val="001A7DBA"/>
    <w:rsid w:val="001B1977"/>
    <w:rsid w:val="001B2F0A"/>
    <w:rsid w:val="001B3D34"/>
    <w:rsid w:val="001B6CF7"/>
    <w:rsid w:val="001C098B"/>
    <w:rsid w:val="001C18FE"/>
    <w:rsid w:val="001C23B3"/>
    <w:rsid w:val="001C4E05"/>
    <w:rsid w:val="001C55B0"/>
    <w:rsid w:val="001C62E7"/>
    <w:rsid w:val="001C7DE6"/>
    <w:rsid w:val="001D073E"/>
    <w:rsid w:val="001E1026"/>
    <w:rsid w:val="001E10A9"/>
    <w:rsid w:val="001E3CFF"/>
    <w:rsid w:val="001E43CE"/>
    <w:rsid w:val="001E59DC"/>
    <w:rsid w:val="001E693D"/>
    <w:rsid w:val="001E6DBD"/>
    <w:rsid w:val="001F0C6C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29E7"/>
    <w:rsid w:val="00253003"/>
    <w:rsid w:val="002530C8"/>
    <w:rsid w:val="0025325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0246"/>
    <w:rsid w:val="00271F5B"/>
    <w:rsid w:val="00272372"/>
    <w:rsid w:val="00273C35"/>
    <w:rsid w:val="00275378"/>
    <w:rsid w:val="0027669E"/>
    <w:rsid w:val="0028006B"/>
    <w:rsid w:val="00280F6C"/>
    <w:rsid w:val="00281573"/>
    <w:rsid w:val="00282891"/>
    <w:rsid w:val="00283E95"/>
    <w:rsid w:val="00291723"/>
    <w:rsid w:val="002924BB"/>
    <w:rsid w:val="00295A73"/>
    <w:rsid w:val="002975D0"/>
    <w:rsid w:val="002A0F2B"/>
    <w:rsid w:val="002A1883"/>
    <w:rsid w:val="002A4BEB"/>
    <w:rsid w:val="002A57C3"/>
    <w:rsid w:val="002A686F"/>
    <w:rsid w:val="002A6AFB"/>
    <w:rsid w:val="002B0CAF"/>
    <w:rsid w:val="002B231A"/>
    <w:rsid w:val="002B3C3B"/>
    <w:rsid w:val="002B4CF8"/>
    <w:rsid w:val="002B71B8"/>
    <w:rsid w:val="002C2304"/>
    <w:rsid w:val="002C3897"/>
    <w:rsid w:val="002C47A7"/>
    <w:rsid w:val="002C4BCB"/>
    <w:rsid w:val="002C4DA4"/>
    <w:rsid w:val="002C57C7"/>
    <w:rsid w:val="002C6CD9"/>
    <w:rsid w:val="002C7532"/>
    <w:rsid w:val="002D08EB"/>
    <w:rsid w:val="002D1037"/>
    <w:rsid w:val="002D1158"/>
    <w:rsid w:val="002D17DC"/>
    <w:rsid w:val="002D199E"/>
    <w:rsid w:val="002D3DA7"/>
    <w:rsid w:val="002D4CE7"/>
    <w:rsid w:val="002D5010"/>
    <w:rsid w:val="002D50EB"/>
    <w:rsid w:val="002D7900"/>
    <w:rsid w:val="002E24A0"/>
    <w:rsid w:val="002E25A0"/>
    <w:rsid w:val="002E42E1"/>
    <w:rsid w:val="002E590E"/>
    <w:rsid w:val="002E69B4"/>
    <w:rsid w:val="002F1A71"/>
    <w:rsid w:val="002F53F5"/>
    <w:rsid w:val="002F5F08"/>
    <w:rsid w:val="002F688E"/>
    <w:rsid w:val="002F75E0"/>
    <w:rsid w:val="003014AB"/>
    <w:rsid w:val="0030308B"/>
    <w:rsid w:val="003036CF"/>
    <w:rsid w:val="00303A2B"/>
    <w:rsid w:val="0030577F"/>
    <w:rsid w:val="003057DF"/>
    <w:rsid w:val="00314AD6"/>
    <w:rsid w:val="00314DE0"/>
    <w:rsid w:val="00315338"/>
    <w:rsid w:val="00315379"/>
    <w:rsid w:val="00317993"/>
    <w:rsid w:val="0032012F"/>
    <w:rsid w:val="003211D1"/>
    <w:rsid w:val="003216D8"/>
    <w:rsid w:val="00322048"/>
    <w:rsid w:val="00323C3B"/>
    <w:rsid w:val="00324BDC"/>
    <w:rsid w:val="00325E10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715C2"/>
    <w:rsid w:val="00373983"/>
    <w:rsid w:val="003739EC"/>
    <w:rsid w:val="00374976"/>
    <w:rsid w:val="00376ED0"/>
    <w:rsid w:val="00377CFC"/>
    <w:rsid w:val="0038014D"/>
    <w:rsid w:val="00381D7C"/>
    <w:rsid w:val="0038609A"/>
    <w:rsid w:val="00386D8B"/>
    <w:rsid w:val="00390AF8"/>
    <w:rsid w:val="003916EE"/>
    <w:rsid w:val="003933F4"/>
    <w:rsid w:val="00393E8C"/>
    <w:rsid w:val="003A105C"/>
    <w:rsid w:val="003A2694"/>
    <w:rsid w:val="003A2DAB"/>
    <w:rsid w:val="003A3B9C"/>
    <w:rsid w:val="003A4663"/>
    <w:rsid w:val="003A68F0"/>
    <w:rsid w:val="003B3A12"/>
    <w:rsid w:val="003B512A"/>
    <w:rsid w:val="003C3A6C"/>
    <w:rsid w:val="003C77E9"/>
    <w:rsid w:val="003D02A7"/>
    <w:rsid w:val="003D3085"/>
    <w:rsid w:val="003D351A"/>
    <w:rsid w:val="003D6D4A"/>
    <w:rsid w:val="003D7F67"/>
    <w:rsid w:val="003E09B1"/>
    <w:rsid w:val="003E1F4B"/>
    <w:rsid w:val="003E3B05"/>
    <w:rsid w:val="003E6475"/>
    <w:rsid w:val="003E736C"/>
    <w:rsid w:val="003F17E7"/>
    <w:rsid w:val="003F3BDF"/>
    <w:rsid w:val="003F469A"/>
    <w:rsid w:val="00400874"/>
    <w:rsid w:val="00401041"/>
    <w:rsid w:val="00401235"/>
    <w:rsid w:val="0040170A"/>
    <w:rsid w:val="00401F42"/>
    <w:rsid w:val="0040361F"/>
    <w:rsid w:val="00403B77"/>
    <w:rsid w:val="004049F7"/>
    <w:rsid w:val="00405722"/>
    <w:rsid w:val="0040781E"/>
    <w:rsid w:val="00411FFF"/>
    <w:rsid w:val="004141CF"/>
    <w:rsid w:val="0041428F"/>
    <w:rsid w:val="00414FA2"/>
    <w:rsid w:val="00415233"/>
    <w:rsid w:val="004153DD"/>
    <w:rsid w:val="00415822"/>
    <w:rsid w:val="004201C1"/>
    <w:rsid w:val="00422B5D"/>
    <w:rsid w:val="00422D31"/>
    <w:rsid w:val="00423967"/>
    <w:rsid w:val="00423B39"/>
    <w:rsid w:val="00423CCF"/>
    <w:rsid w:val="0042458F"/>
    <w:rsid w:val="00424A1B"/>
    <w:rsid w:val="00425E6D"/>
    <w:rsid w:val="00426DE9"/>
    <w:rsid w:val="00430238"/>
    <w:rsid w:val="00432DB8"/>
    <w:rsid w:val="00433E88"/>
    <w:rsid w:val="00433F36"/>
    <w:rsid w:val="00441D98"/>
    <w:rsid w:val="00442604"/>
    <w:rsid w:val="00446F8F"/>
    <w:rsid w:val="0044758F"/>
    <w:rsid w:val="004512A1"/>
    <w:rsid w:val="004512F7"/>
    <w:rsid w:val="00452132"/>
    <w:rsid w:val="00454E10"/>
    <w:rsid w:val="00455A07"/>
    <w:rsid w:val="0045658C"/>
    <w:rsid w:val="004579F9"/>
    <w:rsid w:val="00460535"/>
    <w:rsid w:val="00460765"/>
    <w:rsid w:val="0046159A"/>
    <w:rsid w:val="00462D24"/>
    <w:rsid w:val="00463034"/>
    <w:rsid w:val="00463A77"/>
    <w:rsid w:val="004650FA"/>
    <w:rsid w:val="00466B94"/>
    <w:rsid w:val="00474918"/>
    <w:rsid w:val="00475A9C"/>
    <w:rsid w:val="00482A16"/>
    <w:rsid w:val="00482C51"/>
    <w:rsid w:val="00483CC6"/>
    <w:rsid w:val="00485D82"/>
    <w:rsid w:val="00487760"/>
    <w:rsid w:val="00487C49"/>
    <w:rsid w:val="00490767"/>
    <w:rsid w:val="00491A95"/>
    <w:rsid w:val="00492460"/>
    <w:rsid w:val="004950FE"/>
    <w:rsid w:val="00495C71"/>
    <w:rsid w:val="00497A24"/>
    <w:rsid w:val="004A06DC"/>
    <w:rsid w:val="004A1121"/>
    <w:rsid w:val="004A43CC"/>
    <w:rsid w:val="004A4FE2"/>
    <w:rsid w:val="004A501B"/>
    <w:rsid w:val="004A68D9"/>
    <w:rsid w:val="004A6E09"/>
    <w:rsid w:val="004B0227"/>
    <w:rsid w:val="004B2C3B"/>
    <w:rsid w:val="004B4455"/>
    <w:rsid w:val="004B4BBA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4EF7"/>
    <w:rsid w:val="004D5C16"/>
    <w:rsid w:val="004D7B97"/>
    <w:rsid w:val="004D7D33"/>
    <w:rsid w:val="004E1DEF"/>
    <w:rsid w:val="004E27AF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4F520F"/>
    <w:rsid w:val="00500C79"/>
    <w:rsid w:val="005039FA"/>
    <w:rsid w:val="00503F44"/>
    <w:rsid w:val="005060AE"/>
    <w:rsid w:val="00506C27"/>
    <w:rsid w:val="0051077F"/>
    <w:rsid w:val="00511222"/>
    <w:rsid w:val="00511B5E"/>
    <w:rsid w:val="005141F4"/>
    <w:rsid w:val="00514F2B"/>
    <w:rsid w:val="0051535F"/>
    <w:rsid w:val="00515E3F"/>
    <w:rsid w:val="00516A05"/>
    <w:rsid w:val="00520D15"/>
    <w:rsid w:val="00523034"/>
    <w:rsid w:val="005235B8"/>
    <w:rsid w:val="00523666"/>
    <w:rsid w:val="00523684"/>
    <w:rsid w:val="00525E15"/>
    <w:rsid w:val="00527066"/>
    <w:rsid w:val="005274D6"/>
    <w:rsid w:val="0052755B"/>
    <w:rsid w:val="00531395"/>
    <w:rsid w:val="00543D12"/>
    <w:rsid w:val="005441BA"/>
    <w:rsid w:val="00544C28"/>
    <w:rsid w:val="00551A0C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66F1C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1D50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97156"/>
    <w:rsid w:val="005978C7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63B7"/>
    <w:rsid w:val="005B7D5F"/>
    <w:rsid w:val="005C1299"/>
    <w:rsid w:val="005C15A8"/>
    <w:rsid w:val="005C37F2"/>
    <w:rsid w:val="005C5584"/>
    <w:rsid w:val="005C58A1"/>
    <w:rsid w:val="005C7B3A"/>
    <w:rsid w:val="005D0974"/>
    <w:rsid w:val="005D0C2D"/>
    <w:rsid w:val="005D15EB"/>
    <w:rsid w:val="005D1E68"/>
    <w:rsid w:val="005D4170"/>
    <w:rsid w:val="005D69CE"/>
    <w:rsid w:val="005D7D5A"/>
    <w:rsid w:val="005D7E17"/>
    <w:rsid w:val="005D7F11"/>
    <w:rsid w:val="005E0F6C"/>
    <w:rsid w:val="005E2ECF"/>
    <w:rsid w:val="005E3EDA"/>
    <w:rsid w:val="005E4533"/>
    <w:rsid w:val="005E453E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4055F"/>
    <w:rsid w:val="00640E86"/>
    <w:rsid w:val="006414D3"/>
    <w:rsid w:val="00644766"/>
    <w:rsid w:val="00646049"/>
    <w:rsid w:val="006462E6"/>
    <w:rsid w:val="00646964"/>
    <w:rsid w:val="00650503"/>
    <w:rsid w:val="006512A0"/>
    <w:rsid w:val="0065156E"/>
    <w:rsid w:val="00652752"/>
    <w:rsid w:val="00652867"/>
    <w:rsid w:val="00653354"/>
    <w:rsid w:val="0065397D"/>
    <w:rsid w:val="00656ABF"/>
    <w:rsid w:val="00656EE6"/>
    <w:rsid w:val="00657893"/>
    <w:rsid w:val="00663A4E"/>
    <w:rsid w:val="00665071"/>
    <w:rsid w:val="0066585B"/>
    <w:rsid w:val="00665DB4"/>
    <w:rsid w:val="00666C40"/>
    <w:rsid w:val="00666CED"/>
    <w:rsid w:val="00667792"/>
    <w:rsid w:val="00667E4A"/>
    <w:rsid w:val="006702CA"/>
    <w:rsid w:val="0067088B"/>
    <w:rsid w:val="006708DB"/>
    <w:rsid w:val="00670971"/>
    <w:rsid w:val="00670B0F"/>
    <w:rsid w:val="006724E0"/>
    <w:rsid w:val="006743CF"/>
    <w:rsid w:val="0067526B"/>
    <w:rsid w:val="00676901"/>
    <w:rsid w:val="00680FF5"/>
    <w:rsid w:val="0068319D"/>
    <w:rsid w:val="006838E4"/>
    <w:rsid w:val="00685679"/>
    <w:rsid w:val="00691345"/>
    <w:rsid w:val="00691FBD"/>
    <w:rsid w:val="00692025"/>
    <w:rsid w:val="006930EE"/>
    <w:rsid w:val="00694A86"/>
    <w:rsid w:val="00695DFB"/>
    <w:rsid w:val="006971A8"/>
    <w:rsid w:val="006978B2"/>
    <w:rsid w:val="00697EFD"/>
    <w:rsid w:val="006A08A3"/>
    <w:rsid w:val="006A35F8"/>
    <w:rsid w:val="006A5F00"/>
    <w:rsid w:val="006A6BD8"/>
    <w:rsid w:val="006A78E0"/>
    <w:rsid w:val="006B058B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19F"/>
    <w:rsid w:val="006D5C55"/>
    <w:rsid w:val="006D789D"/>
    <w:rsid w:val="006D7D0D"/>
    <w:rsid w:val="006E0079"/>
    <w:rsid w:val="006E5F81"/>
    <w:rsid w:val="006E66B3"/>
    <w:rsid w:val="006F1642"/>
    <w:rsid w:val="006F28BC"/>
    <w:rsid w:val="006F44C7"/>
    <w:rsid w:val="006F6CA7"/>
    <w:rsid w:val="006F74E0"/>
    <w:rsid w:val="00700BE4"/>
    <w:rsid w:val="007027AD"/>
    <w:rsid w:val="00704477"/>
    <w:rsid w:val="00706C02"/>
    <w:rsid w:val="00707C83"/>
    <w:rsid w:val="00712AEE"/>
    <w:rsid w:val="00713854"/>
    <w:rsid w:val="007141F2"/>
    <w:rsid w:val="00714656"/>
    <w:rsid w:val="00715093"/>
    <w:rsid w:val="0071517D"/>
    <w:rsid w:val="00717160"/>
    <w:rsid w:val="00723EB1"/>
    <w:rsid w:val="007266B3"/>
    <w:rsid w:val="00726AD8"/>
    <w:rsid w:val="00727F3F"/>
    <w:rsid w:val="00730E24"/>
    <w:rsid w:val="007311BA"/>
    <w:rsid w:val="00731714"/>
    <w:rsid w:val="00731EBB"/>
    <w:rsid w:val="007326DE"/>
    <w:rsid w:val="00737601"/>
    <w:rsid w:val="00737C03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574A4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5A50"/>
    <w:rsid w:val="00780F66"/>
    <w:rsid w:val="0078192E"/>
    <w:rsid w:val="00781F83"/>
    <w:rsid w:val="007853B2"/>
    <w:rsid w:val="007862F8"/>
    <w:rsid w:val="0078662C"/>
    <w:rsid w:val="007909B7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FB4"/>
    <w:rsid w:val="007A4467"/>
    <w:rsid w:val="007A4923"/>
    <w:rsid w:val="007A52D6"/>
    <w:rsid w:val="007A5891"/>
    <w:rsid w:val="007A6642"/>
    <w:rsid w:val="007A6850"/>
    <w:rsid w:val="007A6C4A"/>
    <w:rsid w:val="007A7B19"/>
    <w:rsid w:val="007B0559"/>
    <w:rsid w:val="007B0FED"/>
    <w:rsid w:val="007B1960"/>
    <w:rsid w:val="007B19E8"/>
    <w:rsid w:val="007B248F"/>
    <w:rsid w:val="007B3C5E"/>
    <w:rsid w:val="007B5559"/>
    <w:rsid w:val="007B7BE5"/>
    <w:rsid w:val="007C272E"/>
    <w:rsid w:val="007C35A6"/>
    <w:rsid w:val="007C3962"/>
    <w:rsid w:val="007C3B51"/>
    <w:rsid w:val="007C5227"/>
    <w:rsid w:val="007C5D9C"/>
    <w:rsid w:val="007D203D"/>
    <w:rsid w:val="007D22EF"/>
    <w:rsid w:val="007D2738"/>
    <w:rsid w:val="007D3CA4"/>
    <w:rsid w:val="007D3FD2"/>
    <w:rsid w:val="007D5140"/>
    <w:rsid w:val="007D6487"/>
    <w:rsid w:val="007E16C3"/>
    <w:rsid w:val="007E30D0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131F9"/>
    <w:rsid w:val="008136DE"/>
    <w:rsid w:val="00816C42"/>
    <w:rsid w:val="0082187F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1DA2"/>
    <w:rsid w:val="0087390F"/>
    <w:rsid w:val="0087391F"/>
    <w:rsid w:val="00873C6A"/>
    <w:rsid w:val="00875582"/>
    <w:rsid w:val="008756F8"/>
    <w:rsid w:val="0087579F"/>
    <w:rsid w:val="0087635C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47E3"/>
    <w:rsid w:val="008A794E"/>
    <w:rsid w:val="008A7A27"/>
    <w:rsid w:val="008A7F84"/>
    <w:rsid w:val="008B5A36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658E"/>
    <w:rsid w:val="008F66BE"/>
    <w:rsid w:val="008F7F9A"/>
    <w:rsid w:val="0090277A"/>
    <w:rsid w:val="00904973"/>
    <w:rsid w:val="00904F5E"/>
    <w:rsid w:val="009059F7"/>
    <w:rsid w:val="009062B0"/>
    <w:rsid w:val="00907EA9"/>
    <w:rsid w:val="00911355"/>
    <w:rsid w:val="00912540"/>
    <w:rsid w:val="009232E7"/>
    <w:rsid w:val="009235E7"/>
    <w:rsid w:val="00925D43"/>
    <w:rsid w:val="00925FB3"/>
    <w:rsid w:val="00927923"/>
    <w:rsid w:val="009303A3"/>
    <w:rsid w:val="00930A64"/>
    <w:rsid w:val="00931AF7"/>
    <w:rsid w:val="00931CBA"/>
    <w:rsid w:val="00933FB7"/>
    <w:rsid w:val="00934E72"/>
    <w:rsid w:val="0093505A"/>
    <w:rsid w:val="00935A95"/>
    <w:rsid w:val="00935DB9"/>
    <w:rsid w:val="009368AB"/>
    <w:rsid w:val="00940A4B"/>
    <w:rsid w:val="00940E5D"/>
    <w:rsid w:val="0095053C"/>
    <w:rsid w:val="0095080E"/>
    <w:rsid w:val="00950827"/>
    <w:rsid w:val="0095139D"/>
    <w:rsid w:val="00951735"/>
    <w:rsid w:val="00952E8F"/>
    <w:rsid w:val="00953818"/>
    <w:rsid w:val="0095743B"/>
    <w:rsid w:val="009614D0"/>
    <w:rsid w:val="00965DE7"/>
    <w:rsid w:val="00967B78"/>
    <w:rsid w:val="009704A3"/>
    <w:rsid w:val="00970517"/>
    <w:rsid w:val="009716DD"/>
    <w:rsid w:val="00973B42"/>
    <w:rsid w:val="00974AF5"/>
    <w:rsid w:val="00974B2A"/>
    <w:rsid w:val="00975A82"/>
    <w:rsid w:val="00975E82"/>
    <w:rsid w:val="00976228"/>
    <w:rsid w:val="00980038"/>
    <w:rsid w:val="009803D7"/>
    <w:rsid w:val="00980576"/>
    <w:rsid w:val="00980963"/>
    <w:rsid w:val="00980AF2"/>
    <w:rsid w:val="0098131B"/>
    <w:rsid w:val="009822C5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6EB7"/>
    <w:rsid w:val="009A7CEA"/>
    <w:rsid w:val="009B1B57"/>
    <w:rsid w:val="009B2615"/>
    <w:rsid w:val="009B5A85"/>
    <w:rsid w:val="009B7B6E"/>
    <w:rsid w:val="009C03E0"/>
    <w:rsid w:val="009C18F6"/>
    <w:rsid w:val="009C1C06"/>
    <w:rsid w:val="009C1EB2"/>
    <w:rsid w:val="009C2491"/>
    <w:rsid w:val="009C427A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0975"/>
    <w:rsid w:val="009E0FBC"/>
    <w:rsid w:val="009E3569"/>
    <w:rsid w:val="009E3B7C"/>
    <w:rsid w:val="009E4682"/>
    <w:rsid w:val="009E4A0A"/>
    <w:rsid w:val="009E70E0"/>
    <w:rsid w:val="009F123E"/>
    <w:rsid w:val="009F1C02"/>
    <w:rsid w:val="009F34E8"/>
    <w:rsid w:val="009F655B"/>
    <w:rsid w:val="009F6A71"/>
    <w:rsid w:val="00A02440"/>
    <w:rsid w:val="00A02A03"/>
    <w:rsid w:val="00A03615"/>
    <w:rsid w:val="00A05E83"/>
    <w:rsid w:val="00A15EB0"/>
    <w:rsid w:val="00A244C4"/>
    <w:rsid w:val="00A2534B"/>
    <w:rsid w:val="00A26B04"/>
    <w:rsid w:val="00A26B6F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4C37"/>
    <w:rsid w:val="00A45AD9"/>
    <w:rsid w:val="00A472C2"/>
    <w:rsid w:val="00A5354A"/>
    <w:rsid w:val="00A53A47"/>
    <w:rsid w:val="00A546CD"/>
    <w:rsid w:val="00A554D9"/>
    <w:rsid w:val="00A55B54"/>
    <w:rsid w:val="00A567A6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4A2"/>
    <w:rsid w:val="00A85B61"/>
    <w:rsid w:val="00A87FD0"/>
    <w:rsid w:val="00A9160E"/>
    <w:rsid w:val="00A91A5B"/>
    <w:rsid w:val="00A94B3D"/>
    <w:rsid w:val="00A952BE"/>
    <w:rsid w:val="00A95CDC"/>
    <w:rsid w:val="00A96155"/>
    <w:rsid w:val="00AA5E59"/>
    <w:rsid w:val="00AA78BD"/>
    <w:rsid w:val="00AA7E85"/>
    <w:rsid w:val="00AB2DB7"/>
    <w:rsid w:val="00AB749F"/>
    <w:rsid w:val="00AC4692"/>
    <w:rsid w:val="00AC6910"/>
    <w:rsid w:val="00AC7054"/>
    <w:rsid w:val="00AC7985"/>
    <w:rsid w:val="00AD2294"/>
    <w:rsid w:val="00AD3993"/>
    <w:rsid w:val="00AD3F80"/>
    <w:rsid w:val="00AD49AE"/>
    <w:rsid w:val="00AD5C51"/>
    <w:rsid w:val="00AE081B"/>
    <w:rsid w:val="00AE1BE7"/>
    <w:rsid w:val="00AE32D3"/>
    <w:rsid w:val="00AE3A34"/>
    <w:rsid w:val="00AE3BAE"/>
    <w:rsid w:val="00AE4D34"/>
    <w:rsid w:val="00AE6618"/>
    <w:rsid w:val="00AE7F3B"/>
    <w:rsid w:val="00AF03DB"/>
    <w:rsid w:val="00AF176B"/>
    <w:rsid w:val="00AF20FC"/>
    <w:rsid w:val="00AF3DA7"/>
    <w:rsid w:val="00AF55B3"/>
    <w:rsid w:val="00B01077"/>
    <w:rsid w:val="00B03BE7"/>
    <w:rsid w:val="00B03DF3"/>
    <w:rsid w:val="00B119A9"/>
    <w:rsid w:val="00B13C56"/>
    <w:rsid w:val="00B22A4F"/>
    <w:rsid w:val="00B23BF4"/>
    <w:rsid w:val="00B259B2"/>
    <w:rsid w:val="00B26086"/>
    <w:rsid w:val="00B30645"/>
    <w:rsid w:val="00B31343"/>
    <w:rsid w:val="00B323B0"/>
    <w:rsid w:val="00B33F58"/>
    <w:rsid w:val="00B33FAA"/>
    <w:rsid w:val="00B4267C"/>
    <w:rsid w:val="00B4293D"/>
    <w:rsid w:val="00B42B0E"/>
    <w:rsid w:val="00B43C90"/>
    <w:rsid w:val="00B44BC9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18D"/>
    <w:rsid w:val="00B66AA7"/>
    <w:rsid w:val="00B67F7E"/>
    <w:rsid w:val="00B70DA6"/>
    <w:rsid w:val="00B73C82"/>
    <w:rsid w:val="00B73FE9"/>
    <w:rsid w:val="00B8547A"/>
    <w:rsid w:val="00B86665"/>
    <w:rsid w:val="00B8718E"/>
    <w:rsid w:val="00B91118"/>
    <w:rsid w:val="00B9144A"/>
    <w:rsid w:val="00B92F6D"/>
    <w:rsid w:val="00B93312"/>
    <w:rsid w:val="00B94B5E"/>
    <w:rsid w:val="00B94DF0"/>
    <w:rsid w:val="00B975CE"/>
    <w:rsid w:val="00BA0BA4"/>
    <w:rsid w:val="00BA40A7"/>
    <w:rsid w:val="00BA5891"/>
    <w:rsid w:val="00BA6559"/>
    <w:rsid w:val="00BB0A31"/>
    <w:rsid w:val="00BB0C7D"/>
    <w:rsid w:val="00BB130F"/>
    <w:rsid w:val="00BB22BB"/>
    <w:rsid w:val="00BB3AE8"/>
    <w:rsid w:val="00BB67F3"/>
    <w:rsid w:val="00BB71A6"/>
    <w:rsid w:val="00BB7A53"/>
    <w:rsid w:val="00BC0617"/>
    <w:rsid w:val="00BC09F6"/>
    <w:rsid w:val="00BC1D48"/>
    <w:rsid w:val="00BC2352"/>
    <w:rsid w:val="00BC2665"/>
    <w:rsid w:val="00BC2671"/>
    <w:rsid w:val="00BC4BEB"/>
    <w:rsid w:val="00BD00D1"/>
    <w:rsid w:val="00BD1736"/>
    <w:rsid w:val="00BD1E7D"/>
    <w:rsid w:val="00BD332E"/>
    <w:rsid w:val="00BD3B18"/>
    <w:rsid w:val="00BE0222"/>
    <w:rsid w:val="00BE1519"/>
    <w:rsid w:val="00BE2B73"/>
    <w:rsid w:val="00BE2F5A"/>
    <w:rsid w:val="00BE7A02"/>
    <w:rsid w:val="00BF1E87"/>
    <w:rsid w:val="00BF2AE6"/>
    <w:rsid w:val="00BF5F1B"/>
    <w:rsid w:val="00BF64E2"/>
    <w:rsid w:val="00C00093"/>
    <w:rsid w:val="00C00D8D"/>
    <w:rsid w:val="00C023B8"/>
    <w:rsid w:val="00C03C00"/>
    <w:rsid w:val="00C04EA2"/>
    <w:rsid w:val="00C05D66"/>
    <w:rsid w:val="00C1032E"/>
    <w:rsid w:val="00C12116"/>
    <w:rsid w:val="00C124CC"/>
    <w:rsid w:val="00C12D88"/>
    <w:rsid w:val="00C13656"/>
    <w:rsid w:val="00C16E83"/>
    <w:rsid w:val="00C17715"/>
    <w:rsid w:val="00C214A5"/>
    <w:rsid w:val="00C2229D"/>
    <w:rsid w:val="00C236FF"/>
    <w:rsid w:val="00C26714"/>
    <w:rsid w:val="00C276F5"/>
    <w:rsid w:val="00C27856"/>
    <w:rsid w:val="00C30F1F"/>
    <w:rsid w:val="00C32D56"/>
    <w:rsid w:val="00C335AD"/>
    <w:rsid w:val="00C34FB8"/>
    <w:rsid w:val="00C3506A"/>
    <w:rsid w:val="00C358F9"/>
    <w:rsid w:val="00C3619D"/>
    <w:rsid w:val="00C43017"/>
    <w:rsid w:val="00C452A5"/>
    <w:rsid w:val="00C52C82"/>
    <w:rsid w:val="00C54DA4"/>
    <w:rsid w:val="00C62B72"/>
    <w:rsid w:val="00C64B68"/>
    <w:rsid w:val="00C65AAA"/>
    <w:rsid w:val="00C66F20"/>
    <w:rsid w:val="00C6725F"/>
    <w:rsid w:val="00C70408"/>
    <w:rsid w:val="00C71DE9"/>
    <w:rsid w:val="00C73C53"/>
    <w:rsid w:val="00C7648C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A6D"/>
    <w:rsid w:val="00C91A97"/>
    <w:rsid w:val="00C92530"/>
    <w:rsid w:val="00C92E3A"/>
    <w:rsid w:val="00C93B0E"/>
    <w:rsid w:val="00C959CE"/>
    <w:rsid w:val="00C965E8"/>
    <w:rsid w:val="00C96B7C"/>
    <w:rsid w:val="00C97F17"/>
    <w:rsid w:val="00CA0183"/>
    <w:rsid w:val="00CA05EF"/>
    <w:rsid w:val="00CA1CDF"/>
    <w:rsid w:val="00CA36EE"/>
    <w:rsid w:val="00CA635B"/>
    <w:rsid w:val="00CA6EA9"/>
    <w:rsid w:val="00CA7C01"/>
    <w:rsid w:val="00CB29FB"/>
    <w:rsid w:val="00CB3337"/>
    <w:rsid w:val="00CB394E"/>
    <w:rsid w:val="00CB6314"/>
    <w:rsid w:val="00CC0332"/>
    <w:rsid w:val="00CC156A"/>
    <w:rsid w:val="00CC2B6B"/>
    <w:rsid w:val="00CC3B6C"/>
    <w:rsid w:val="00CC4D4C"/>
    <w:rsid w:val="00CC5A88"/>
    <w:rsid w:val="00CC6AE1"/>
    <w:rsid w:val="00CC7171"/>
    <w:rsid w:val="00CD0B19"/>
    <w:rsid w:val="00CD3074"/>
    <w:rsid w:val="00CD429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33"/>
    <w:rsid w:val="00CF2CC2"/>
    <w:rsid w:val="00D01650"/>
    <w:rsid w:val="00D057FA"/>
    <w:rsid w:val="00D07089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54A"/>
    <w:rsid w:val="00D54FE3"/>
    <w:rsid w:val="00D550F7"/>
    <w:rsid w:val="00D558DD"/>
    <w:rsid w:val="00D563DB"/>
    <w:rsid w:val="00D56710"/>
    <w:rsid w:val="00D567F0"/>
    <w:rsid w:val="00D57DEC"/>
    <w:rsid w:val="00D608D0"/>
    <w:rsid w:val="00D60BF7"/>
    <w:rsid w:val="00D63589"/>
    <w:rsid w:val="00D63637"/>
    <w:rsid w:val="00D639A8"/>
    <w:rsid w:val="00D6582F"/>
    <w:rsid w:val="00D66FCE"/>
    <w:rsid w:val="00D7084B"/>
    <w:rsid w:val="00D716B2"/>
    <w:rsid w:val="00D7207F"/>
    <w:rsid w:val="00D723CE"/>
    <w:rsid w:val="00D73AF5"/>
    <w:rsid w:val="00D77F30"/>
    <w:rsid w:val="00D82966"/>
    <w:rsid w:val="00D83E9C"/>
    <w:rsid w:val="00D853B6"/>
    <w:rsid w:val="00D868DB"/>
    <w:rsid w:val="00D86E15"/>
    <w:rsid w:val="00D92124"/>
    <w:rsid w:val="00D93586"/>
    <w:rsid w:val="00D941C4"/>
    <w:rsid w:val="00D94AB7"/>
    <w:rsid w:val="00D94D4C"/>
    <w:rsid w:val="00D95857"/>
    <w:rsid w:val="00D96F8C"/>
    <w:rsid w:val="00D97A2B"/>
    <w:rsid w:val="00DA1E9C"/>
    <w:rsid w:val="00DA334F"/>
    <w:rsid w:val="00DA3F7C"/>
    <w:rsid w:val="00DA5006"/>
    <w:rsid w:val="00DA62BE"/>
    <w:rsid w:val="00DA66D3"/>
    <w:rsid w:val="00DA72E2"/>
    <w:rsid w:val="00DB0C18"/>
    <w:rsid w:val="00DB1EAA"/>
    <w:rsid w:val="00DB2751"/>
    <w:rsid w:val="00DB2984"/>
    <w:rsid w:val="00DB5193"/>
    <w:rsid w:val="00DB5CEC"/>
    <w:rsid w:val="00DB7C32"/>
    <w:rsid w:val="00DC279B"/>
    <w:rsid w:val="00DC3960"/>
    <w:rsid w:val="00DD20EC"/>
    <w:rsid w:val="00DD34C2"/>
    <w:rsid w:val="00DD482F"/>
    <w:rsid w:val="00DD5578"/>
    <w:rsid w:val="00DD64DA"/>
    <w:rsid w:val="00DE15FD"/>
    <w:rsid w:val="00DE37D2"/>
    <w:rsid w:val="00DE6270"/>
    <w:rsid w:val="00DE678D"/>
    <w:rsid w:val="00DE7927"/>
    <w:rsid w:val="00DE797D"/>
    <w:rsid w:val="00DF52D4"/>
    <w:rsid w:val="00E01881"/>
    <w:rsid w:val="00E02652"/>
    <w:rsid w:val="00E02C15"/>
    <w:rsid w:val="00E05DF1"/>
    <w:rsid w:val="00E06AB9"/>
    <w:rsid w:val="00E105B7"/>
    <w:rsid w:val="00E11C63"/>
    <w:rsid w:val="00E12DFD"/>
    <w:rsid w:val="00E1367A"/>
    <w:rsid w:val="00E13D8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0CC3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F52"/>
    <w:rsid w:val="00E610AC"/>
    <w:rsid w:val="00E61450"/>
    <w:rsid w:val="00E63E4A"/>
    <w:rsid w:val="00E650A3"/>
    <w:rsid w:val="00E651B2"/>
    <w:rsid w:val="00E67B69"/>
    <w:rsid w:val="00E70558"/>
    <w:rsid w:val="00E733B4"/>
    <w:rsid w:val="00E741CA"/>
    <w:rsid w:val="00E770E7"/>
    <w:rsid w:val="00E7792F"/>
    <w:rsid w:val="00E77E4A"/>
    <w:rsid w:val="00E82D79"/>
    <w:rsid w:val="00E834DE"/>
    <w:rsid w:val="00E83661"/>
    <w:rsid w:val="00E900BA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19FA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223D"/>
    <w:rsid w:val="00EC27C9"/>
    <w:rsid w:val="00EC6D57"/>
    <w:rsid w:val="00EC7F2E"/>
    <w:rsid w:val="00ED1069"/>
    <w:rsid w:val="00ED290C"/>
    <w:rsid w:val="00ED363A"/>
    <w:rsid w:val="00ED51E0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533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2508E"/>
    <w:rsid w:val="00F30FE2"/>
    <w:rsid w:val="00F32F52"/>
    <w:rsid w:val="00F36DD7"/>
    <w:rsid w:val="00F3707B"/>
    <w:rsid w:val="00F40423"/>
    <w:rsid w:val="00F40C72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4152"/>
    <w:rsid w:val="00F56160"/>
    <w:rsid w:val="00F574A3"/>
    <w:rsid w:val="00F6049B"/>
    <w:rsid w:val="00F60F02"/>
    <w:rsid w:val="00F61197"/>
    <w:rsid w:val="00F61CA2"/>
    <w:rsid w:val="00F62088"/>
    <w:rsid w:val="00F62CA1"/>
    <w:rsid w:val="00F62F21"/>
    <w:rsid w:val="00F6385B"/>
    <w:rsid w:val="00F6414F"/>
    <w:rsid w:val="00F64379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686"/>
    <w:rsid w:val="00FD0ACE"/>
    <w:rsid w:val="00FD1D87"/>
    <w:rsid w:val="00FD2367"/>
    <w:rsid w:val="00FD4E83"/>
    <w:rsid w:val="00FE0111"/>
    <w:rsid w:val="00FE221A"/>
    <w:rsid w:val="00FE23B7"/>
    <w:rsid w:val="00FE2D3D"/>
    <w:rsid w:val="00FE3141"/>
    <w:rsid w:val="00FE585D"/>
    <w:rsid w:val="00FE5C2F"/>
    <w:rsid w:val="00FE6946"/>
    <w:rsid w:val="00FE6C1F"/>
    <w:rsid w:val="00F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6F711D"/>
  <w15:chartTrackingRefBased/>
  <w15:docId w15:val="{7E1394C4-18D2-4791-9A8D-48EDC142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link w:val="Heading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64055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64055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markedcontent">
    <w:name w:val="markedcontent"/>
    <w:basedOn w:val="DefaultParagraphFont"/>
    <w:rsid w:val="008136DE"/>
  </w:style>
  <w:style w:type="character" w:styleId="UnresolvedMention">
    <w:name w:val="Unresolved Mention"/>
    <w:uiPriority w:val="99"/>
    <w:semiHidden/>
    <w:unhideWhenUsed/>
    <w:rsid w:val="000115BF"/>
    <w:rPr>
      <w:color w:val="605E5C"/>
      <w:shd w:val="clear" w:color="auto" w:fill="E1DFDD"/>
    </w:rPr>
  </w:style>
  <w:style w:type="character" w:customStyle="1" w:styleId="Heading4Char">
    <w:name w:val="Heading 4 Char"/>
    <w:link w:val="Heading4"/>
    <w:rsid w:val="0032012F"/>
    <w:rPr>
      <w:b/>
      <w:i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888</TotalTime>
  <Pages>37</Pages>
  <Words>4392</Words>
  <Characters>23720</Characters>
  <Application>Microsoft Office Word</Application>
  <DocSecurity>0</DocSecurity>
  <Lines>197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28056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Caio Souza</cp:lastModifiedBy>
  <cp:revision>243</cp:revision>
  <cp:lastPrinted>2021-08-01T14:03:00Z</cp:lastPrinted>
  <dcterms:created xsi:type="dcterms:W3CDTF">2021-07-05T14:00:00Z</dcterms:created>
  <dcterms:modified xsi:type="dcterms:W3CDTF">2021-08-01T15:10:00Z</dcterms:modified>
</cp:coreProperties>
</file>