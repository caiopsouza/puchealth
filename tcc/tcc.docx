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1B58D" w14:textId="77777777" w:rsidR="00DD34C2" w:rsidRPr="00DD34C2" w:rsidRDefault="00DD34C2" w:rsidP="0052368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bookmarkStart w:id="0" w:name="_Toc421009965"/>
      <w:bookmarkStart w:id="1" w:name="_Toc421013317"/>
      <w:bookmarkStart w:id="2" w:name="_Toc421098382"/>
    </w:p>
    <w:p w14:paraId="02BEA823" w14:textId="77777777" w:rsidR="00DD34C2" w:rsidRPr="00DD34C2" w:rsidRDefault="00DD34C2" w:rsidP="0052368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744E5E2" w14:textId="77777777" w:rsidR="00DD34C2" w:rsidRDefault="006512A0" w:rsidP="0052368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Especialização em Engenharia de </w:t>
      </w:r>
      <w:r w:rsidRPr="00704477">
        <w:rPr>
          <w:rFonts w:ascii="Arial" w:hAnsi="Arial" w:cs="Arial"/>
          <w:b/>
          <w:i/>
          <w:sz w:val="24"/>
          <w:szCs w:val="24"/>
        </w:rPr>
        <w:t>Software</w:t>
      </w:r>
    </w:p>
    <w:p w14:paraId="5933FE85" w14:textId="77777777" w:rsidR="006512A0" w:rsidRPr="00DD34C2" w:rsidRDefault="006512A0" w:rsidP="0052368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PUC Minas Virtual</w:t>
      </w:r>
    </w:p>
    <w:p w14:paraId="3AB828FB" w14:textId="77777777" w:rsidR="00A02440" w:rsidRPr="00577606" w:rsidRDefault="00A02440" w:rsidP="00523684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14:paraId="4608F7E8" w14:textId="77777777" w:rsidR="00065A76" w:rsidRPr="00577606" w:rsidRDefault="00065A76" w:rsidP="00523684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14:paraId="611B4723" w14:textId="77777777" w:rsidR="00065A76" w:rsidRPr="00577606" w:rsidRDefault="00065A76" w:rsidP="00523684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14:paraId="6E84EAF8" w14:textId="77777777" w:rsidR="00065A76" w:rsidRPr="00577606" w:rsidRDefault="00065A76" w:rsidP="00523684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14:paraId="7C372374" w14:textId="77777777" w:rsidR="00065A76" w:rsidRPr="00577606" w:rsidRDefault="006512A0" w:rsidP="00523684">
      <w:pPr>
        <w:spacing w:line="480" w:lineRule="auto"/>
        <w:jc w:val="center"/>
        <w:rPr>
          <w:sz w:val="38"/>
          <w:szCs w:val="38"/>
        </w:rPr>
      </w:pPr>
      <w:r>
        <w:rPr>
          <w:sz w:val="38"/>
          <w:szCs w:val="38"/>
        </w:rPr>
        <w:t>Trabalho de Conclusão de Curso</w:t>
      </w:r>
    </w:p>
    <w:p w14:paraId="6A58009D" w14:textId="51A3451C" w:rsidR="00065A76" w:rsidRPr="00577606" w:rsidRDefault="002A0F2B" w:rsidP="00523684">
      <w:pPr>
        <w:jc w:val="center"/>
        <w:rPr>
          <w:sz w:val="38"/>
          <w:szCs w:val="38"/>
        </w:rPr>
      </w:pPr>
      <w:r>
        <w:rPr>
          <w:sz w:val="38"/>
          <w:szCs w:val="38"/>
        </w:rPr>
        <w:t>Sistema de Saúde Pública</w:t>
      </w:r>
    </w:p>
    <w:p w14:paraId="4D1C8165" w14:textId="77777777" w:rsidR="00065A76" w:rsidRPr="00577606" w:rsidRDefault="00065A76" w:rsidP="00523684">
      <w:pPr>
        <w:pStyle w:val="Livre"/>
        <w:spacing w:before="720"/>
        <w:jc w:val="center"/>
        <w:rPr>
          <w:b/>
          <w:noProof w:val="0"/>
          <w:sz w:val="28"/>
        </w:rPr>
      </w:pPr>
    </w:p>
    <w:p w14:paraId="599CCAEB" w14:textId="77777777" w:rsidR="009D327C" w:rsidRPr="00577606" w:rsidRDefault="009D327C" w:rsidP="00523684">
      <w:pPr>
        <w:pStyle w:val="Livre"/>
        <w:spacing w:before="720"/>
        <w:jc w:val="center"/>
        <w:rPr>
          <w:b/>
          <w:noProof w:val="0"/>
          <w:sz w:val="28"/>
        </w:rPr>
      </w:pPr>
    </w:p>
    <w:p w14:paraId="6F21814B" w14:textId="77777777" w:rsidR="009D327C" w:rsidRPr="00577606" w:rsidRDefault="009D327C" w:rsidP="00523684">
      <w:pPr>
        <w:pStyle w:val="Livre"/>
        <w:spacing w:before="720"/>
        <w:jc w:val="center"/>
        <w:rPr>
          <w:b/>
          <w:noProof w:val="0"/>
          <w:sz w:val="28"/>
        </w:rPr>
      </w:pPr>
    </w:p>
    <w:p w14:paraId="736A17F9" w14:textId="47D134B2" w:rsidR="00065A76" w:rsidRPr="00577606" w:rsidRDefault="0065397D" w:rsidP="00523684">
      <w:pPr>
        <w:jc w:val="center"/>
        <w:rPr>
          <w:sz w:val="24"/>
          <w:szCs w:val="24"/>
        </w:rPr>
      </w:pPr>
      <w:bookmarkStart w:id="3" w:name="_Toc390600631"/>
      <w:bookmarkStart w:id="4" w:name="_Toc427049359"/>
      <w:r>
        <w:rPr>
          <w:sz w:val="24"/>
          <w:szCs w:val="24"/>
        </w:rPr>
        <w:t>Caio Philipe Vargas de Souza</w:t>
      </w:r>
    </w:p>
    <w:p w14:paraId="4826A3DE" w14:textId="77777777" w:rsidR="00065A76" w:rsidRPr="00577606" w:rsidRDefault="00065A76" w:rsidP="00523684">
      <w:pPr>
        <w:pStyle w:val="Livre"/>
        <w:spacing w:before="600"/>
        <w:jc w:val="center"/>
        <w:rPr>
          <w:noProof w:val="0"/>
          <w:sz w:val="22"/>
        </w:rPr>
      </w:pPr>
    </w:p>
    <w:p w14:paraId="0D695198" w14:textId="77777777" w:rsidR="00065A76" w:rsidRPr="00577606" w:rsidRDefault="00065A76" w:rsidP="00523684">
      <w:pPr>
        <w:pStyle w:val="Livre"/>
        <w:spacing w:before="600"/>
        <w:jc w:val="center"/>
        <w:rPr>
          <w:noProof w:val="0"/>
          <w:sz w:val="22"/>
        </w:rPr>
      </w:pPr>
    </w:p>
    <w:p w14:paraId="1C6BF4CF" w14:textId="77777777" w:rsidR="007D5140" w:rsidRPr="00577606" w:rsidRDefault="007D5140" w:rsidP="00523684">
      <w:pPr>
        <w:pStyle w:val="Livre"/>
        <w:spacing w:before="600"/>
        <w:jc w:val="center"/>
        <w:rPr>
          <w:noProof w:val="0"/>
          <w:sz w:val="22"/>
        </w:rPr>
      </w:pPr>
    </w:p>
    <w:p w14:paraId="749B72B3" w14:textId="77777777" w:rsidR="007D5140" w:rsidRPr="00577606" w:rsidRDefault="007D5140" w:rsidP="00523684">
      <w:pPr>
        <w:pStyle w:val="Livre"/>
        <w:spacing w:before="600"/>
        <w:jc w:val="center"/>
        <w:rPr>
          <w:noProof w:val="0"/>
          <w:sz w:val="22"/>
        </w:rPr>
      </w:pPr>
    </w:p>
    <w:p w14:paraId="0A8C4480" w14:textId="77777777" w:rsidR="007D5140" w:rsidRPr="00577606" w:rsidRDefault="007D5140" w:rsidP="00523684">
      <w:pPr>
        <w:pStyle w:val="Livre"/>
        <w:spacing w:before="600"/>
        <w:jc w:val="center"/>
        <w:rPr>
          <w:noProof w:val="0"/>
          <w:sz w:val="22"/>
        </w:rPr>
      </w:pPr>
    </w:p>
    <w:p w14:paraId="422CA590" w14:textId="77777777" w:rsidR="00065A76" w:rsidRPr="00577606" w:rsidRDefault="00F46CBE" w:rsidP="00523684">
      <w:pPr>
        <w:jc w:val="center"/>
        <w:rPr>
          <w:sz w:val="24"/>
          <w:szCs w:val="24"/>
        </w:rPr>
      </w:pPr>
      <w:r>
        <w:rPr>
          <w:sz w:val="24"/>
          <w:szCs w:val="24"/>
        </w:rPr>
        <w:t>Belo Horizonte</w:t>
      </w:r>
    </w:p>
    <w:p w14:paraId="45D84E98" w14:textId="795CEFE5" w:rsidR="00065A76" w:rsidRPr="00577606" w:rsidRDefault="0065397D" w:rsidP="00523684">
      <w:pPr>
        <w:jc w:val="center"/>
        <w:rPr>
          <w:sz w:val="24"/>
          <w:szCs w:val="24"/>
        </w:rPr>
      </w:pPr>
      <w:r>
        <w:rPr>
          <w:sz w:val="24"/>
          <w:szCs w:val="24"/>
        </w:rPr>
        <w:t>Julho de 2021</w:t>
      </w:r>
      <w:r w:rsidR="007D5140" w:rsidRPr="00577606">
        <w:rPr>
          <w:sz w:val="24"/>
          <w:szCs w:val="24"/>
        </w:rPr>
        <w:t>.</w:t>
      </w:r>
    </w:p>
    <w:p w14:paraId="164BE96C" w14:textId="77777777" w:rsidR="00065A76" w:rsidRPr="00577606" w:rsidRDefault="006512A0" w:rsidP="00523684">
      <w:pPr>
        <w:pStyle w:val="Heading1"/>
        <w:jc w:val="both"/>
        <w:rPr>
          <w:rFonts w:ascii="Times New Roman" w:hAnsi="Times New Roman"/>
        </w:rPr>
      </w:pPr>
      <w:bookmarkStart w:id="5" w:name="_Toc78752124"/>
      <w:bookmarkEnd w:id="0"/>
      <w:bookmarkEnd w:id="1"/>
      <w:bookmarkEnd w:id="2"/>
      <w:bookmarkEnd w:id="3"/>
      <w:bookmarkEnd w:id="4"/>
      <w:r>
        <w:rPr>
          <w:rFonts w:ascii="Times New Roman" w:hAnsi="Times New Roman"/>
        </w:rPr>
        <w:lastRenderedPageBreak/>
        <w:t>Trabalho de Conclusão de Curso</w:t>
      </w:r>
      <w:bookmarkEnd w:id="5"/>
    </w:p>
    <w:p w14:paraId="7946A3A8" w14:textId="77777777" w:rsidR="00065A76" w:rsidRPr="00577606" w:rsidRDefault="00065A76" w:rsidP="00523684">
      <w:pPr>
        <w:pStyle w:val="Subtitle"/>
        <w:pageBreakBefore w:val="0"/>
        <w:jc w:val="both"/>
        <w:rPr>
          <w:rFonts w:ascii="Times New Roman" w:hAnsi="Times New Roman"/>
          <w:b/>
          <w:sz w:val="24"/>
          <w:szCs w:val="24"/>
        </w:rPr>
      </w:pPr>
      <w:bookmarkStart w:id="6" w:name="_Toc420929406"/>
      <w:bookmarkStart w:id="7" w:name="_Toc421099083"/>
      <w:bookmarkStart w:id="8" w:name="_Toc427048570"/>
      <w:bookmarkStart w:id="9" w:name="_Toc435526527"/>
      <w:bookmarkStart w:id="10" w:name="_Toc19368423"/>
      <w:r w:rsidRPr="00577606">
        <w:rPr>
          <w:rFonts w:ascii="Times New Roman" w:hAnsi="Times New Roman"/>
          <w:b/>
          <w:sz w:val="24"/>
          <w:szCs w:val="24"/>
        </w:rPr>
        <w:t>Sumário</w:t>
      </w:r>
      <w:bookmarkEnd w:id="6"/>
      <w:bookmarkEnd w:id="7"/>
      <w:bookmarkEnd w:id="8"/>
      <w:bookmarkEnd w:id="9"/>
      <w:bookmarkEnd w:id="10"/>
    </w:p>
    <w:p w14:paraId="2601528D" w14:textId="77777777" w:rsidR="00065A76" w:rsidRPr="00577606" w:rsidRDefault="00065A76" w:rsidP="00523684">
      <w:pPr>
        <w:pStyle w:val="TOC1"/>
        <w:tabs>
          <w:tab w:val="right" w:leader="dot" w:pos="8630"/>
        </w:tabs>
        <w:jc w:val="both"/>
      </w:pPr>
    </w:p>
    <w:p w14:paraId="0C2DEAAB" w14:textId="274725DD" w:rsidR="009B0CCE" w:rsidRPr="00C44A8F" w:rsidRDefault="00065A76">
      <w:pPr>
        <w:pStyle w:val="TOC1"/>
        <w:tabs>
          <w:tab w:val="right" w:leader="dot" w:pos="8305"/>
        </w:tabs>
        <w:rPr>
          <w:rFonts w:ascii="Calibri" w:hAnsi="Calibri"/>
          <w:noProof/>
          <w:sz w:val="22"/>
          <w:szCs w:val="22"/>
        </w:rPr>
      </w:pPr>
      <w:r w:rsidRPr="00577606">
        <w:rPr>
          <w:sz w:val="24"/>
          <w:szCs w:val="24"/>
        </w:rPr>
        <w:fldChar w:fldCharType="begin"/>
      </w:r>
      <w:r w:rsidRPr="00577606">
        <w:rPr>
          <w:sz w:val="24"/>
          <w:szCs w:val="24"/>
        </w:rPr>
        <w:instrText xml:space="preserve"> TOC \o "1-5" \h \z </w:instrText>
      </w:r>
      <w:r w:rsidRPr="00577606">
        <w:rPr>
          <w:sz w:val="24"/>
          <w:szCs w:val="24"/>
        </w:rPr>
        <w:fldChar w:fldCharType="separate"/>
      </w:r>
      <w:hyperlink w:anchor="_Toc78752124" w:history="1">
        <w:r w:rsidR="009B0CCE" w:rsidRPr="00F16316">
          <w:rPr>
            <w:rStyle w:val="Hyperlink"/>
            <w:noProof/>
          </w:rPr>
          <w:t>Trabalho de Conclusão de Curso</w:t>
        </w:r>
        <w:r w:rsidR="009B0CCE">
          <w:rPr>
            <w:noProof/>
            <w:webHidden/>
          </w:rPr>
          <w:tab/>
        </w:r>
        <w:r w:rsidR="009B0CCE">
          <w:rPr>
            <w:noProof/>
            <w:webHidden/>
          </w:rPr>
          <w:fldChar w:fldCharType="begin"/>
        </w:r>
        <w:r w:rsidR="009B0CCE">
          <w:rPr>
            <w:noProof/>
            <w:webHidden/>
          </w:rPr>
          <w:instrText xml:space="preserve"> PAGEREF _Toc78752124 \h </w:instrText>
        </w:r>
        <w:r w:rsidR="009B0CCE">
          <w:rPr>
            <w:noProof/>
            <w:webHidden/>
          </w:rPr>
        </w:r>
        <w:r w:rsidR="009B0CCE"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2</w:t>
        </w:r>
        <w:r w:rsidR="009B0CCE">
          <w:rPr>
            <w:noProof/>
            <w:webHidden/>
          </w:rPr>
          <w:fldChar w:fldCharType="end"/>
        </w:r>
      </w:hyperlink>
    </w:p>
    <w:p w14:paraId="58905273" w14:textId="36DB7827" w:rsidR="009B0CCE" w:rsidRPr="00C44A8F" w:rsidRDefault="009B0CCE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25" w:history="1">
        <w:r w:rsidRPr="00F16316">
          <w:rPr>
            <w:rStyle w:val="Hyperlink"/>
            <w:noProof/>
          </w:rPr>
          <w:t>1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Cronograma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3B7E5B0" w14:textId="5A40F3FB" w:rsidR="009B0CCE" w:rsidRPr="00C44A8F" w:rsidRDefault="009B0CCE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26" w:history="1">
        <w:r w:rsidRPr="00F16316">
          <w:rPr>
            <w:rStyle w:val="Hyperlink"/>
            <w:noProof/>
          </w:rPr>
          <w:t>2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0F35799" w14:textId="1B55511B" w:rsidR="009B0CCE" w:rsidRPr="00C44A8F" w:rsidRDefault="009B0CCE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27" w:history="1">
        <w:r w:rsidRPr="00F16316">
          <w:rPr>
            <w:rStyle w:val="Hyperlink"/>
            <w:noProof/>
          </w:rPr>
          <w:t>3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Especificação de requisitos de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2744714" w14:textId="530807E0" w:rsidR="009B0CCE" w:rsidRPr="00C44A8F" w:rsidRDefault="009B0CCE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28" w:history="1">
        <w:r w:rsidRPr="00F16316">
          <w:rPr>
            <w:rStyle w:val="Hyperlink"/>
            <w:noProof/>
          </w:rPr>
          <w:t>3.1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Interface de usuário: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1D76A1C" w14:textId="358EB630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29" w:history="1">
        <w:r w:rsidRPr="00F16316">
          <w:rPr>
            <w:rStyle w:val="Hyperlink"/>
            <w:bCs/>
            <w:iCs/>
            <w:noProof/>
          </w:rPr>
          <w:t>3.1.1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Leiaute sugerido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00E9596" w14:textId="1EDF554B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30" w:history="1">
        <w:r w:rsidRPr="00F16316">
          <w:rPr>
            <w:rStyle w:val="Hyperlink"/>
            <w:bCs/>
            <w:iCs/>
            <w:noProof/>
          </w:rPr>
          <w:t>3.1.2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Campos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A8D44B4" w14:textId="0E8F0A1A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31" w:history="1">
        <w:r w:rsidRPr="00F16316">
          <w:rPr>
            <w:rStyle w:val="Hyperlink"/>
            <w:bCs/>
            <w:iCs/>
            <w:noProof/>
          </w:rPr>
          <w:t>3.1.3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Comandos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891837D" w14:textId="653EC3FE" w:rsidR="009B0CCE" w:rsidRPr="00C44A8F" w:rsidRDefault="009B0CCE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32" w:history="1">
        <w:r w:rsidRPr="00F16316">
          <w:rPr>
            <w:rStyle w:val="Hyperlink"/>
            <w:noProof/>
          </w:rPr>
          <w:t>3.2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Interface de usuário: Busca de Estabelecimentos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16E0835" w14:textId="5D537E27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33" w:history="1">
        <w:r w:rsidRPr="00F16316">
          <w:rPr>
            <w:rStyle w:val="Hyperlink"/>
            <w:bCs/>
            <w:iCs/>
            <w:noProof/>
          </w:rPr>
          <w:t>3.2.1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Leiaute sugerido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53DC321" w14:textId="2689975D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34" w:history="1">
        <w:r w:rsidRPr="00F16316">
          <w:rPr>
            <w:rStyle w:val="Hyperlink"/>
            <w:bCs/>
            <w:iCs/>
            <w:noProof/>
          </w:rPr>
          <w:t>3.2.2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Campos - Filtros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D7395CA" w14:textId="68A9544D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35" w:history="1">
        <w:r w:rsidRPr="00F16316">
          <w:rPr>
            <w:rStyle w:val="Hyperlink"/>
            <w:bCs/>
            <w:iCs/>
            <w:noProof/>
          </w:rPr>
          <w:t>3.2.3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Comandos - Filtros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6464730" w14:textId="71264066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36" w:history="1">
        <w:r w:rsidRPr="00F16316">
          <w:rPr>
            <w:rStyle w:val="Hyperlink"/>
            <w:bCs/>
            <w:iCs/>
            <w:noProof/>
          </w:rPr>
          <w:t>3.2.4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Campos - Resultado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125F05A" w14:textId="7AEBC130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37" w:history="1">
        <w:r w:rsidRPr="00F16316">
          <w:rPr>
            <w:rStyle w:val="Hyperlink"/>
            <w:bCs/>
            <w:iCs/>
            <w:noProof/>
          </w:rPr>
          <w:t>3.2.5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Comandos - Resultado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7828676" w14:textId="7DB539A3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38" w:history="1">
        <w:r w:rsidRPr="00F16316">
          <w:rPr>
            <w:rStyle w:val="Hyperlink"/>
            <w:bCs/>
            <w:iCs/>
            <w:noProof/>
          </w:rPr>
          <w:t>3.2.6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Comandos - Rodapé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56D2793" w14:textId="0C98454E" w:rsidR="009B0CCE" w:rsidRPr="00C44A8F" w:rsidRDefault="009B0CCE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39" w:history="1">
        <w:r w:rsidRPr="00F16316">
          <w:rPr>
            <w:rStyle w:val="Hyperlink"/>
            <w:noProof/>
          </w:rPr>
          <w:t>3.3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Interface de usuário: Busca de agendamento de procedimento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793E98D" w14:textId="5E7D9B99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40" w:history="1">
        <w:r w:rsidRPr="00F16316">
          <w:rPr>
            <w:rStyle w:val="Hyperlink"/>
            <w:bCs/>
            <w:iCs/>
            <w:noProof/>
          </w:rPr>
          <w:t>3.3.1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Leiaute sugerido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0739414" w14:textId="5BE42EAB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41" w:history="1">
        <w:r w:rsidRPr="00F16316">
          <w:rPr>
            <w:rStyle w:val="Hyperlink"/>
            <w:bCs/>
            <w:iCs/>
            <w:noProof/>
          </w:rPr>
          <w:t>3.3.2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Campos - Filtros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D046C2D" w14:textId="1BC9E758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42" w:history="1">
        <w:r w:rsidRPr="00F16316">
          <w:rPr>
            <w:rStyle w:val="Hyperlink"/>
            <w:bCs/>
            <w:iCs/>
            <w:noProof/>
          </w:rPr>
          <w:t>3.3.3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Comandos - Filtros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DB6DAEE" w14:textId="078A8318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43" w:history="1">
        <w:r w:rsidRPr="00F16316">
          <w:rPr>
            <w:rStyle w:val="Hyperlink"/>
            <w:bCs/>
            <w:iCs/>
            <w:noProof/>
          </w:rPr>
          <w:t>3.3.4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Campos - Resultado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AF9BB79" w14:textId="49074C95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44" w:history="1">
        <w:r w:rsidRPr="00F16316">
          <w:rPr>
            <w:rStyle w:val="Hyperlink"/>
            <w:bCs/>
            <w:iCs/>
            <w:noProof/>
          </w:rPr>
          <w:t>3.3.5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Comandos - Resultado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999D0B8" w14:textId="1E8954BE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45" w:history="1">
        <w:r w:rsidRPr="00F16316">
          <w:rPr>
            <w:rStyle w:val="Hyperlink"/>
            <w:bCs/>
            <w:iCs/>
            <w:noProof/>
          </w:rPr>
          <w:t>3.3.6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Comandos - Rodapé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CE912CA" w14:textId="1E71104E" w:rsidR="009B0CCE" w:rsidRPr="00C44A8F" w:rsidRDefault="009B0CCE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46" w:history="1">
        <w:r w:rsidRPr="00F16316">
          <w:rPr>
            <w:rStyle w:val="Hyperlink"/>
            <w:noProof/>
          </w:rPr>
          <w:t>3.4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Interface de usuário: Agendar procedimento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482913F" w14:textId="61DC5DE5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47" w:history="1">
        <w:r w:rsidRPr="00F16316">
          <w:rPr>
            <w:rStyle w:val="Hyperlink"/>
            <w:bCs/>
            <w:iCs/>
            <w:noProof/>
          </w:rPr>
          <w:t>3.4.1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Leiaute sugerido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00AEAC4" w14:textId="696DF877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48" w:history="1">
        <w:r w:rsidRPr="00F16316">
          <w:rPr>
            <w:rStyle w:val="Hyperlink"/>
            <w:bCs/>
            <w:iCs/>
            <w:noProof/>
          </w:rPr>
          <w:t>3.4.2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Campos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DDD229E" w14:textId="0886CB30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49" w:history="1">
        <w:r w:rsidRPr="00F16316">
          <w:rPr>
            <w:rStyle w:val="Hyperlink"/>
            <w:bCs/>
            <w:iCs/>
            <w:noProof/>
          </w:rPr>
          <w:t>3.4.3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Comandos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785D0D3" w14:textId="12BEF99C" w:rsidR="009B0CCE" w:rsidRPr="00C44A8F" w:rsidRDefault="009B0CCE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50" w:history="1">
        <w:r w:rsidRPr="00F16316">
          <w:rPr>
            <w:rStyle w:val="Hyperlink"/>
            <w:noProof/>
          </w:rPr>
          <w:t>4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Especificação de requisitos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3A92F27" w14:textId="50EBF175" w:rsidR="009B0CCE" w:rsidRPr="00C44A8F" w:rsidRDefault="009B0CCE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51" w:history="1">
        <w:r w:rsidRPr="00F16316">
          <w:rPr>
            <w:rStyle w:val="Hyperlink"/>
            <w:noProof/>
          </w:rPr>
          <w:t>4.1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Caso de uso: Criar conta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C82D8C9" w14:textId="00195D70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52" w:history="1">
        <w:r w:rsidRPr="00F16316">
          <w:rPr>
            <w:rStyle w:val="Hyperlink"/>
            <w:bCs/>
            <w:iCs/>
            <w:noProof/>
          </w:rPr>
          <w:t>4.1.1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Precondições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2C38D41" w14:textId="07735A89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53" w:history="1">
        <w:r w:rsidRPr="00F16316">
          <w:rPr>
            <w:rStyle w:val="Hyperlink"/>
            <w:bCs/>
            <w:iCs/>
            <w:noProof/>
          </w:rPr>
          <w:t>4.1.2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30EE8BA" w14:textId="0F418C4D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54" w:history="1">
        <w:r w:rsidRPr="00F16316">
          <w:rPr>
            <w:rStyle w:val="Hyperlink"/>
            <w:bCs/>
            <w:iCs/>
            <w:noProof/>
          </w:rPr>
          <w:t>4.1.3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Pós condições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E0319FB" w14:textId="60990DC1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55" w:history="1">
        <w:r w:rsidRPr="00F16316">
          <w:rPr>
            <w:rStyle w:val="Hyperlink"/>
            <w:bCs/>
            <w:iCs/>
            <w:noProof/>
          </w:rPr>
          <w:t>4.1.4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Fluxos alternativos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808C065" w14:textId="3AFAB34A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56" w:history="1">
        <w:r w:rsidRPr="00F16316">
          <w:rPr>
            <w:rStyle w:val="Hyperlink"/>
            <w:bCs/>
            <w:iCs/>
            <w:noProof/>
          </w:rPr>
          <w:t>4.1.5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Pontos de extensão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2C9D99A" w14:textId="7227C97F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57" w:history="1">
        <w:r w:rsidRPr="00F16316">
          <w:rPr>
            <w:rStyle w:val="Hyperlink"/>
            <w:bCs/>
            <w:iCs/>
            <w:noProof/>
          </w:rPr>
          <w:t>4.1.6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Mensagens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4ADCCE6" w14:textId="2E88D49D" w:rsidR="009B0CCE" w:rsidRPr="00C44A8F" w:rsidRDefault="009B0CCE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58" w:history="1">
        <w:r w:rsidRPr="00F16316">
          <w:rPr>
            <w:rStyle w:val="Hyperlink"/>
            <w:noProof/>
          </w:rPr>
          <w:t>4.2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Caso de uso: Link para Recuperar senha.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A9A793B" w14:textId="14111FA8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59" w:history="1">
        <w:r w:rsidRPr="00F16316">
          <w:rPr>
            <w:rStyle w:val="Hyperlink"/>
            <w:bCs/>
            <w:iCs/>
            <w:noProof/>
          </w:rPr>
          <w:t>4.2.1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Precondições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329B902" w14:textId="2198D44F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60" w:history="1">
        <w:r w:rsidRPr="00F16316">
          <w:rPr>
            <w:rStyle w:val="Hyperlink"/>
            <w:bCs/>
            <w:iCs/>
            <w:noProof/>
          </w:rPr>
          <w:t>4.2.2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2AB3CC6" w14:textId="7BA2877F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61" w:history="1">
        <w:r w:rsidRPr="00F16316">
          <w:rPr>
            <w:rStyle w:val="Hyperlink"/>
            <w:bCs/>
            <w:iCs/>
            <w:noProof/>
          </w:rPr>
          <w:t>4.2.3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Pós condições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E473080" w14:textId="7E22DA25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62" w:history="1">
        <w:r w:rsidRPr="00F16316">
          <w:rPr>
            <w:rStyle w:val="Hyperlink"/>
            <w:bCs/>
            <w:iCs/>
            <w:noProof/>
          </w:rPr>
          <w:t>4.2.4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Fluxo alternativo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C1C7DA9" w14:textId="1B745909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63" w:history="1">
        <w:r w:rsidRPr="00F16316">
          <w:rPr>
            <w:rStyle w:val="Hyperlink"/>
            <w:bCs/>
            <w:iCs/>
            <w:noProof/>
          </w:rPr>
          <w:t>4.2.5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Extensão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C0D8A19" w14:textId="5F8254E9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64" w:history="1">
        <w:r w:rsidRPr="00F16316">
          <w:rPr>
            <w:rStyle w:val="Hyperlink"/>
            <w:bCs/>
            <w:iCs/>
            <w:noProof/>
          </w:rPr>
          <w:t>4.2.6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Mensagens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E77A26B" w14:textId="77D4C195" w:rsidR="009B0CCE" w:rsidRPr="00C44A8F" w:rsidRDefault="009B0CCE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65" w:history="1">
        <w:r w:rsidRPr="00F16316">
          <w:rPr>
            <w:rStyle w:val="Hyperlink"/>
            <w:noProof/>
          </w:rPr>
          <w:t>4.3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Caso de uso: Autenticar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E9ECBB2" w14:textId="5A0CDCF0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66" w:history="1">
        <w:r w:rsidRPr="00F16316">
          <w:rPr>
            <w:rStyle w:val="Hyperlink"/>
            <w:bCs/>
            <w:iCs/>
            <w:noProof/>
          </w:rPr>
          <w:t>4.3.1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Precondições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CF94A00" w14:textId="111829EF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67" w:history="1">
        <w:r w:rsidRPr="00F16316">
          <w:rPr>
            <w:rStyle w:val="Hyperlink"/>
            <w:bCs/>
            <w:iCs/>
            <w:noProof/>
          </w:rPr>
          <w:t>4.3.2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298AFC7" w14:textId="09F4D07B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68" w:history="1">
        <w:r w:rsidRPr="00F16316">
          <w:rPr>
            <w:rStyle w:val="Hyperlink"/>
            <w:bCs/>
            <w:iCs/>
            <w:noProof/>
          </w:rPr>
          <w:t>4.3.3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Pós condições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69C2D99" w14:textId="566E9B73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69" w:history="1">
        <w:r w:rsidRPr="00F16316">
          <w:rPr>
            <w:rStyle w:val="Hyperlink"/>
            <w:bCs/>
            <w:iCs/>
            <w:noProof/>
          </w:rPr>
          <w:t>4.3.4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Fluxo alternativo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08E2B49" w14:textId="175FA899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70" w:history="1">
        <w:r w:rsidRPr="00F16316">
          <w:rPr>
            <w:rStyle w:val="Hyperlink"/>
            <w:bCs/>
            <w:iCs/>
            <w:noProof/>
          </w:rPr>
          <w:t>4.3.5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Mensagens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91F6E27" w14:textId="13B2E2FC" w:rsidR="009B0CCE" w:rsidRPr="00C44A8F" w:rsidRDefault="009B0CCE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71" w:history="1">
        <w:r w:rsidRPr="00F16316">
          <w:rPr>
            <w:rStyle w:val="Hyperlink"/>
            <w:noProof/>
          </w:rPr>
          <w:t>4.4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Caso de uso: Buscar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5D1B7D1" w14:textId="20DE9EE8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72" w:history="1">
        <w:r w:rsidRPr="00F16316">
          <w:rPr>
            <w:rStyle w:val="Hyperlink"/>
            <w:bCs/>
            <w:iCs/>
            <w:noProof/>
          </w:rPr>
          <w:t>4.4.1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Precondições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985AB1C" w14:textId="12C72A0C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73" w:history="1">
        <w:r w:rsidRPr="00F16316">
          <w:rPr>
            <w:rStyle w:val="Hyperlink"/>
            <w:bCs/>
            <w:iCs/>
            <w:noProof/>
          </w:rPr>
          <w:t>4.4.2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8023760" w14:textId="3708A542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74" w:history="1">
        <w:r w:rsidRPr="00F16316">
          <w:rPr>
            <w:rStyle w:val="Hyperlink"/>
            <w:bCs/>
            <w:iCs/>
            <w:noProof/>
          </w:rPr>
          <w:t>4.4.3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Pós condições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8132E6D" w14:textId="01CFFF5D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75" w:history="1">
        <w:r w:rsidRPr="00F16316">
          <w:rPr>
            <w:rStyle w:val="Hyperlink"/>
            <w:bCs/>
            <w:iCs/>
            <w:noProof/>
          </w:rPr>
          <w:t>4.4.4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Fluxo alternativo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2E8C931" w14:textId="2693727B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76" w:history="1">
        <w:r w:rsidRPr="00F16316">
          <w:rPr>
            <w:rStyle w:val="Hyperlink"/>
            <w:bCs/>
            <w:iCs/>
            <w:noProof/>
          </w:rPr>
          <w:t>4.4.5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Extensão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77B1C1E" w14:textId="4793701C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77" w:history="1">
        <w:r w:rsidRPr="00F16316">
          <w:rPr>
            <w:rStyle w:val="Hyperlink"/>
            <w:bCs/>
            <w:iCs/>
            <w:noProof/>
          </w:rPr>
          <w:t>4.4.6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Mensagens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8F27108" w14:textId="142BFFB8" w:rsidR="009B0CCE" w:rsidRPr="00C44A8F" w:rsidRDefault="009B0CCE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78" w:history="1">
        <w:r w:rsidRPr="00F16316">
          <w:rPr>
            <w:rStyle w:val="Hyperlink"/>
            <w:noProof/>
          </w:rPr>
          <w:t>4.5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Caso de uso: Editar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7E71A58" w14:textId="09D51376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79" w:history="1">
        <w:r w:rsidRPr="00F16316">
          <w:rPr>
            <w:rStyle w:val="Hyperlink"/>
            <w:bCs/>
            <w:iCs/>
            <w:noProof/>
          </w:rPr>
          <w:t>4.5.1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Precondições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7EA8507" w14:textId="29C3A082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80" w:history="1">
        <w:r w:rsidRPr="00F16316">
          <w:rPr>
            <w:rStyle w:val="Hyperlink"/>
            <w:bCs/>
            <w:iCs/>
            <w:noProof/>
          </w:rPr>
          <w:t>4.5.2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AFE15F7" w14:textId="571CC1C4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81" w:history="1">
        <w:r w:rsidRPr="00F16316">
          <w:rPr>
            <w:rStyle w:val="Hyperlink"/>
            <w:bCs/>
            <w:iCs/>
            <w:noProof/>
          </w:rPr>
          <w:t>4.5.3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Pós condições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09D75F5" w14:textId="5CE0362F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82" w:history="1">
        <w:r w:rsidRPr="00F16316">
          <w:rPr>
            <w:rStyle w:val="Hyperlink"/>
            <w:bCs/>
            <w:iCs/>
            <w:noProof/>
          </w:rPr>
          <w:t>4.5.4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Fluxo alternativo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3C2E796" w14:textId="25914101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83" w:history="1">
        <w:r w:rsidRPr="00F16316">
          <w:rPr>
            <w:rStyle w:val="Hyperlink"/>
            <w:bCs/>
            <w:iCs/>
            <w:noProof/>
          </w:rPr>
          <w:t>4.5.5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Mensagens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73B2614" w14:textId="17D6A591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84" w:history="1">
        <w:r w:rsidRPr="00F16316">
          <w:rPr>
            <w:rStyle w:val="Hyperlink"/>
            <w:bCs/>
            <w:iCs/>
            <w:noProof/>
          </w:rPr>
          <w:t>4.5.6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Pontos de extensão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330BD22" w14:textId="5D2FED9D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85" w:history="1">
        <w:r w:rsidRPr="00F16316">
          <w:rPr>
            <w:rStyle w:val="Hyperlink"/>
            <w:bCs/>
            <w:iCs/>
            <w:noProof/>
          </w:rPr>
          <w:t>4.5.7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Extensão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FD4A275" w14:textId="40E2AE25" w:rsidR="009B0CCE" w:rsidRPr="00C44A8F" w:rsidRDefault="009B0CCE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86" w:history="1">
        <w:r w:rsidRPr="00F16316">
          <w:rPr>
            <w:rStyle w:val="Hyperlink"/>
            <w:noProof/>
          </w:rPr>
          <w:t>4.6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Caso de uso: Buscar estabelecimentos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B694BED" w14:textId="4B431EAC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87" w:history="1">
        <w:r w:rsidRPr="00F16316">
          <w:rPr>
            <w:rStyle w:val="Hyperlink"/>
            <w:bCs/>
            <w:iCs/>
            <w:noProof/>
          </w:rPr>
          <w:t>4.6.1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Precondições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192B2BE" w14:textId="3A18F711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88" w:history="1">
        <w:r w:rsidRPr="00F16316">
          <w:rPr>
            <w:rStyle w:val="Hyperlink"/>
            <w:bCs/>
            <w:iCs/>
            <w:noProof/>
          </w:rPr>
          <w:t>4.6.2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3DFEF60" w14:textId="0DC427DF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89" w:history="1">
        <w:r w:rsidRPr="00F16316">
          <w:rPr>
            <w:rStyle w:val="Hyperlink"/>
            <w:bCs/>
            <w:iCs/>
            <w:noProof/>
          </w:rPr>
          <w:t>4.6.3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Pós condições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0EF133D" w14:textId="0AD4A116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90" w:history="1">
        <w:r w:rsidRPr="00F16316">
          <w:rPr>
            <w:rStyle w:val="Hyperlink"/>
            <w:bCs/>
            <w:iCs/>
            <w:noProof/>
          </w:rPr>
          <w:t>4.6.4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Fluxo alternativo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EC1CB12" w14:textId="6D2CFB85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91" w:history="1">
        <w:r w:rsidRPr="00F16316">
          <w:rPr>
            <w:rStyle w:val="Hyperlink"/>
            <w:bCs/>
            <w:iCs/>
            <w:noProof/>
          </w:rPr>
          <w:t>4.6.5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Extensão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B986F6C" w14:textId="07E978A9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92" w:history="1">
        <w:r w:rsidRPr="00F16316">
          <w:rPr>
            <w:rStyle w:val="Hyperlink"/>
            <w:bCs/>
            <w:iCs/>
            <w:noProof/>
          </w:rPr>
          <w:t>4.6.6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Mensagens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1F7473E" w14:textId="3714B658" w:rsidR="009B0CCE" w:rsidRPr="00C44A8F" w:rsidRDefault="009B0CCE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93" w:history="1">
        <w:r w:rsidRPr="00F16316">
          <w:rPr>
            <w:rStyle w:val="Hyperlink"/>
            <w:noProof/>
          </w:rPr>
          <w:t>4.7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Caso de uso: Editar estabelecimentos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674FA87" w14:textId="20A9EF23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94" w:history="1">
        <w:r w:rsidRPr="00F16316">
          <w:rPr>
            <w:rStyle w:val="Hyperlink"/>
            <w:bCs/>
            <w:iCs/>
            <w:noProof/>
          </w:rPr>
          <w:t>4.7.1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Precondições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0BBE131" w14:textId="09C313AE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95" w:history="1">
        <w:r w:rsidRPr="00F16316">
          <w:rPr>
            <w:rStyle w:val="Hyperlink"/>
            <w:bCs/>
            <w:iCs/>
            <w:noProof/>
          </w:rPr>
          <w:t>4.7.2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2BAC79B" w14:textId="14735A64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96" w:history="1">
        <w:r w:rsidRPr="00F16316">
          <w:rPr>
            <w:rStyle w:val="Hyperlink"/>
            <w:bCs/>
            <w:iCs/>
            <w:noProof/>
          </w:rPr>
          <w:t>4.7.3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Pós condições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2883EA2" w14:textId="6EC1E74C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97" w:history="1">
        <w:r w:rsidRPr="00F16316">
          <w:rPr>
            <w:rStyle w:val="Hyperlink"/>
            <w:bCs/>
            <w:iCs/>
            <w:noProof/>
          </w:rPr>
          <w:t>4.7.4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Pontos de extensão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FD77E9A" w14:textId="078C1E6F" w:rsidR="009B0CCE" w:rsidRPr="00C44A8F" w:rsidRDefault="009B0CCE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98" w:history="1">
        <w:r w:rsidRPr="00F16316">
          <w:rPr>
            <w:rStyle w:val="Hyperlink"/>
            <w:noProof/>
          </w:rPr>
          <w:t>4.8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Caso de uso: Consultar estoque de medicamentos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920CB29" w14:textId="12F3BE1E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199" w:history="1">
        <w:r w:rsidRPr="00F16316">
          <w:rPr>
            <w:rStyle w:val="Hyperlink"/>
            <w:bCs/>
            <w:iCs/>
            <w:noProof/>
          </w:rPr>
          <w:t>4.8.1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Precondições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A1ECF58" w14:textId="178308FC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200" w:history="1">
        <w:r w:rsidRPr="00F16316">
          <w:rPr>
            <w:rStyle w:val="Hyperlink"/>
            <w:bCs/>
            <w:iCs/>
            <w:noProof/>
          </w:rPr>
          <w:t>4.8.2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B052893" w14:textId="27687D3D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201" w:history="1">
        <w:r w:rsidRPr="00F16316">
          <w:rPr>
            <w:rStyle w:val="Hyperlink"/>
            <w:bCs/>
            <w:iCs/>
            <w:noProof/>
          </w:rPr>
          <w:t>4.8.3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Pós condições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FF285CB" w14:textId="0A8D8528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202" w:history="1">
        <w:r w:rsidRPr="00F16316">
          <w:rPr>
            <w:rStyle w:val="Hyperlink"/>
            <w:bCs/>
            <w:iCs/>
            <w:noProof/>
          </w:rPr>
          <w:t>4.8.4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Pontos de extensão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6036FEC" w14:textId="34590F02" w:rsidR="009B0CCE" w:rsidRPr="00C44A8F" w:rsidRDefault="009B0CCE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203" w:history="1">
        <w:r w:rsidRPr="00F16316">
          <w:rPr>
            <w:rStyle w:val="Hyperlink"/>
            <w:noProof/>
          </w:rPr>
          <w:t>4.9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Caso de uso: Buscar procedimento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CE98CE6" w14:textId="6948D27D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204" w:history="1">
        <w:r w:rsidRPr="00F16316">
          <w:rPr>
            <w:rStyle w:val="Hyperlink"/>
            <w:bCs/>
            <w:iCs/>
            <w:noProof/>
          </w:rPr>
          <w:t>4.9.1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Precondições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6CF1711" w14:textId="458A7662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205" w:history="1">
        <w:r w:rsidRPr="00F16316">
          <w:rPr>
            <w:rStyle w:val="Hyperlink"/>
            <w:bCs/>
            <w:iCs/>
            <w:noProof/>
          </w:rPr>
          <w:t>4.9.2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1B4B3E8" w14:textId="64804BCB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206" w:history="1">
        <w:r w:rsidRPr="00F16316">
          <w:rPr>
            <w:rStyle w:val="Hyperlink"/>
            <w:bCs/>
            <w:iCs/>
            <w:noProof/>
          </w:rPr>
          <w:t>4.9.3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Pós condições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C667EC2" w14:textId="7ED69642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207" w:history="1">
        <w:r w:rsidRPr="00F16316">
          <w:rPr>
            <w:rStyle w:val="Hyperlink"/>
            <w:bCs/>
            <w:iCs/>
            <w:noProof/>
          </w:rPr>
          <w:t>4.9.4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Fluxo alternativo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319AA25" w14:textId="4684844D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208" w:history="1">
        <w:r w:rsidRPr="00F16316">
          <w:rPr>
            <w:rStyle w:val="Hyperlink"/>
            <w:bCs/>
            <w:iCs/>
            <w:noProof/>
          </w:rPr>
          <w:t>4.9.5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Extensão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AA14D32" w14:textId="41A3F373" w:rsidR="009B0CCE" w:rsidRPr="00C44A8F" w:rsidRDefault="009B0CCE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209" w:history="1">
        <w:r w:rsidRPr="00F16316">
          <w:rPr>
            <w:rStyle w:val="Hyperlink"/>
            <w:bCs/>
            <w:iCs/>
            <w:noProof/>
          </w:rPr>
          <w:t>4.9.6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Mensagens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91B4577" w14:textId="4D650A2A" w:rsidR="009B0CCE" w:rsidRPr="00C44A8F" w:rsidRDefault="009B0CCE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210" w:history="1">
        <w:r w:rsidRPr="00F16316">
          <w:rPr>
            <w:rStyle w:val="Hyperlink"/>
            <w:noProof/>
          </w:rPr>
          <w:t>5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Diagrama de classes de domínio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644B8F5" w14:textId="1C95AC1C" w:rsidR="009B0CCE" w:rsidRPr="00C44A8F" w:rsidRDefault="009B0CCE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211" w:history="1">
        <w:r w:rsidRPr="00F16316">
          <w:rPr>
            <w:rStyle w:val="Hyperlink"/>
            <w:noProof/>
          </w:rPr>
          <w:t>6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Modelo Entidade-Relacionamento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5783080" w14:textId="37B88FA0" w:rsidR="009B0CCE" w:rsidRPr="00C44A8F" w:rsidRDefault="009B0CCE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212" w:history="1">
        <w:r w:rsidRPr="00F16316">
          <w:rPr>
            <w:rStyle w:val="Hyperlink"/>
            <w:noProof/>
          </w:rPr>
          <w:t>7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Diagrama de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EE95965" w14:textId="1EA542D5" w:rsidR="009B0CCE" w:rsidRPr="00C44A8F" w:rsidRDefault="009B0CCE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213" w:history="1">
        <w:r w:rsidRPr="00F16316">
          <w:rPr>
            <w:rStyle w:val="Hyperlink"/>
            <w:noProof/>
          </w:rPr>
          <w:t>8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Diagrama de implantação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91748B1" w14:textId="69D8F526" w:rsidR="009B0CCE" w:rsidRPr="00C44A8F" w:rsidRDefault="009B0CCE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214" w:history="1">
        <w:r w:rsidRPr="00F16316">
          <w:rPr>
            <w:rStyle w:val="Hyperlink"/>
            <w:noProof/>
          </w:rPr>
          <w:t>9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Plano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D4C6F57" w14:textId="4A240968" w:rsidR="009B0CCE" w:rsidRPr="00C44A8F" w:rsidRDefault="009B0CCE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215" w:history="1">
        <w:r w:rsidRPr="00F16316">
          <w:rPr>
            <w:rStyle w:val="Hyperlink"/>
            <w:noProof/>
          </w:rPr>
          <w:t>9.1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Autenticar no sistema como superadministrador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858298E" w14:textId="36B7945B" w:rsidR="009B0CCE" w:rsidRPr="00C44A8F" w:rsidRDefault="009B0CCE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216" w:history="1">
        <w:r w:rsidRPr="00F16316">
          <w:rPr>
            <w:rStyle w:val="Hyperlink"/>
            <w:noProof/>
          </w:rPr>
          <w:t>9.2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Erro ao autenticar no sistema como superadministrador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93F1B55" w14:textId="499E0BC2" w:rsidR="009B0CCE" w:rsidRPr="00C44A8F" w:rsidRDefault="009B0CCE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217" w:history="1">
        <w:r w:rsidRPr="00F16316">
          <w:rPr>
            <w:rStyle w:val="Hyperlink"/>
            <w:noProof/>
          </w:rPr>
          <w:t>9.3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Busca de procedimentos oferecidos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5085131" w14:textId="60AB89F4" w:rsidR="009B0CCE" w:rsidRPr="00C44A8F" w:rsidRDefault="009B0CCE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218" w:history="1">
        <w:r w:rsidRPr="00F16316">
          <w:rPr>
            <w:rStyle w:val="Hyperlink"/>
            <w:noProof/>
          </w:rPr>
          <w:t>9.4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Busca de procedimentos não oferecidos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B1F78F3" w14:textId="147429EB" w:rsidR="009B0CCE" w:rsidRPr="00C44A8F" w:rsidRDefault="009B0CCE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219" w:history="1">
        <w:r w:rsidRPr="00F16316">
          <w:rPr>
            <w:rStyle w:val="Hyperlink"/>
            <w:noProof/>
          </w:rPr>
          <w:t>9.5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Agendamento de procedimentos disponível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16FEC4E" w14:textId="01A21FCF" w:rsidR="009B0CCE" w:rsidRPr="00C44A8F" w:rsidRDefault="009B0CCE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220" w:history="1">
        <w:r w:rsidRPr="00F16316">
          <w:rPr>
            <w:rStyle w:val="Hyperlink"/>
            <w:noProof/>
          </w:rPr>
          <w:t>9.6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Agendamento de procedimentos indisponível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DC920A4" w14:textId="1121520D" w:rsidR="009B0CCE" w:rsidRPr="00C44A8F" w:rsidRDefault="009B0CCE">
      <w:pPr>
        <w:pStyle w:val="TOC2"/>
        <w:tabs>
          <w:tab w:val="left" w:pos="8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221" w:history="1">
        <w:r w:rsidRPr="00F16316">
          <w:rPr>
            <w:rStyle w:val="Hyperlink"/>
            <w:noProof/>
          </w:rPr>
          <w:t>10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Estimativa de pontos de função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7F5DECF" w14:textId="57032318" w:rsidR="009B0CCE" w:rsidRPr="00C44A8F" w:rsidRDefault="009B0CCE">
      <w:pPr>
        <w:pStyle w:val="TOC2"/>
        <w:tabs>
          <w:tab w:val="left" w:pos="8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52222" w:history="1">
        <w:r w:rsidRPr="00F16316">
          <w:rPr>
            <w:rStyle w:val="Hyperlink"/>
            <w:noProof/>
          </w:rPr>
          <w:t>11</w:t>
        </w:r>
        <w:r w:rsidRPr="00C44A8F">
          <w:rPr>
            <w:rFonts w:ascii="Calibri" w:hAnsi="Calibri"/>
            <w:noProof/>
            <w:sz w:val="22"/>
            <w:szCs w:val="22"/>
          </w:rPr>
          <w:tab/>
        </w:r>
        <w:r w:rsidRPr="00F16316">
          <w:rPr>
            <w:rStyle w:val="Hyperlink"/>
            <w:noProof/>
          </w:rPr>
          <w:t>Informações da implementação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_Toc78752222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052A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C4D1F42" w14:textId="2E71A3FC" w:rsidR="006512A0" w:rsidRPr="00577606" w:rsidRDefault="00065A76" w:rsidP="0078258A">
      <w:pPr>
        <w:pStyle w:val="BodyText"/>
        <w:rPr>
          <w:snapToGrid w:val="0"/>
        </w:rPr>
      </w:pPr>
      <w:r w:rsidRPr="00577606">
        <w:fldChar w:fldCharType="end"/>
      </w:r>
    </w:p>
    <w:p w14:paraId="55B4E40B" w14:textId="2A7AD0DB" w:rsidR="00065A76" w:rsidRDefault="009C427A" w:rsidP="00523684">
      <w:pPr>
        <w:pStyle w:val="Heading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bookmarkStart w:id="11" w:name="_Toc78752125"/>
      <w:r w:rsidR="000D77FF">
        <w:rPr>
          <w:rFonts w:ascii="Times New Roman" w:hAnsi="Times New Roman"/>
        </w:rPr>
        <w:lastRenderedPageBreak/>
        <w:t>Cronograma de trabalho</w:t>
      </w:r>
      <w:bookmarkEnd w:id="11"/>
    </w:p>
    <w:tbl>
      <w:tblPr>
        <w:tblW w:w="8722" w:type="dxa"/>
        <w:tblInd w:w="-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35"/>
        <w:gridCol w:w="1235"/>
        <w:gridCol w:w="3701"/>
        <w:gridCol w:w="2551"/>
      </w:tblGrid>
      <w:tr w:rsidR="004D7D33" w14:paraId="15CB02A3" w14:textId="77777777" w:rsidTr="004D7D33">
        <w:trPr>
          <w:trHeight w:val="264"/>
        </w:trPr>
        <w:tc>
          <w:tcPr>
            <w:tcW w:w="24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D5543" w14:textId="77777777" w:rsidR="004D7D33" w:rsidRDefault="004D7D33">
            <w:pPr>
              <w:tabs>
                <w:tab w:val="left" w:pos="2310"/>
              </w:tabs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Datas</w:t>
            </w:r>
          </w:p>
        </w:tc>
        <w:tc>
          <w:tcPr>
            <w:tcW w:w="3701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09DCA7F6" w14:textId="77777777" w:rsidR="004D7D33" w:rsidRDefault="004D7D33">
            <w:pPr>
              <w:tabs>
                <w:tab w:val="left" w:pos="2310"/>
              </w:tabs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Atividade / Tarefa</w:t>
            </w:r>
          </w:p>
        </w:tc>
        <w:tc>
          <w:tcPr>
            <w:tcW w:w="25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712439D1" w14:textId="77777777" w:rsidR="004D7D33" w:rsidRDefault="004D7D33">
            <w:pPr>
              <w:snapToGrid w:val="0"/>
              <w:ind w:right="71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Produto / Resultado</w:t>
            </w:r>
          </w:p>
        </w:tc>
      </w:tr>
      <w:tr w:rsidR="004D7D33" w14:paraId="6BA7D37B" w14:textId="77777777" w:rsidTr="004D7D33">
        <w:trPr>
          <w:trHeight w:val="264"/>
        </w:trPr>
        <w:tc>
          <w:tcPr>
            <w:tcW w:w="123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nil"/>
            </w:tcBorders>
            <w:hideMark/>
          </w:tcPr>
          <w:p w14:paraId="2830D67F" w14:textId="77777777" w:rsidR="004D7D33" w:rsidRDefault="004D7D33">
            <w:pPr>
              <w:snapToGrid w:val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nil"/>
            </w:tcBorders>
            <w:hideMark/>
          </w:tcPr>
          <w:p w14:paraId="74A19136" w14:textId="77777777" w:rsidR="004D7D33" w:rsidRDefault="004D7D33">
            <w:pPr>
              <w:snapToGrid w:val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Até</w:t>
            </w:r>
          </w:p>
        </w:tc>
        <w:tc>
          <w:tcPr>
            <w:tcW w:w="3701" w:type="dxa"/>
            <w:vMerge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754CC4F7" w14:textId="77777777" w:rsidR="004D7D33" w:rsidRDefault="004D7D33">
            <w:pPr>
              <w:rPr>
                <w:rFonts w:ascii="Arial" w:hAnsi="Arial" w:cs="Arial"/>
                <w:b/>
                <w:lang w:eastAsia="en-US"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1D2D3DC8" w14:textId="77777777" w:rsidR="004D7D33" w:rsidRDefault="004D7D33">
            <w:pPr>
              <w:rPr>
                <w:rFonts w:ascii="Arial" w:hAnsi="Arial" w:cs="Arial"/>
                <w:b/>
                <w:lang w:eastAsia="en-US"/>
              </w:rPr>
            </w:pPr>
          </w:p>
        </w:tc>
      </w:tr>
      <w:tr w:rsidR="004D7D33" w14:paraId="27D0C8F3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90DDF" w14:textId="766E9A13" w:rsidR="004D7D33" w:rsidRDefault="00E9314E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07</w:t>
            </w:r>
            <w:r w:rsidR="004D7D33">
              <w:rPr>
                <w:rFonts w:ascii="Arial" w:hAnsi="Arial" w:cs="Arial"/>
              </w:rPr>
              <w:t xml:space="preserve"> / </w:t>
            </w:r>
            <w:r w:rsidR="009A5A1D">
              <w:rPr>
                <w:rFonts w:ascii="Arial" w:hAnsi="Arial" w:cs="Arial"/>
              </w:rPr>
              <w:t>06</w:t>
            </w:r>
            <w:r w:rsidR="004D7D33">
              <w:rPr>
                <w:rFonts w:ascii="Arial" w:hAnsi="Arial" w:cs="Arial"/>
              </w:rPr>
              <w:t xml:space="preserve"> / </w:t>
            </w:r>
            <w:r w:rsidR="009A5A1D">
              <w:rPr>
                <w:rFonts w:ascii="Arial" w:hAnsi="Arial" w:cs="Arial"/>
              </w:rPr>
              <w:t>21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5E4F9" w14:textId="533230ED" w:rsidR="004D7D33" w:rsidRDefault="00E9314E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  <w:r w:rsidR="004D7D33">
              <w:rPr>
                <w:rFonts w:ascii="Arial" w:hAnsi="Arial" w:cs="Arial"/>
              </w:rPr>
              <w:t xml:space="preserve"> / </w:t>
            </w:r>
            <w:r w:rsidR="009A5A1D">
              <w:rPr>
                <w:rFonts w:ascii="Arial" w:hAnsi="Arial" w:cs="Arial"/>
              </w:rPr>
              <w:t>06</w:t>
            </w:r>
            <w:r w:rsidR="004D7D33">
              <w:rPr>
                <w:rFonts w:ascii="Arial" w:hAnsi="Arial" w:cs="Arial"/>
              </w:rPr>
              <w:t xml:space="preserve"> / </w:t>
            </w:r>
            <w:r w:rsidR="009A5A1D">
              <w:rPr>
                <w:rFonts w:ascii="Arial" w:hAnsi="Arial" w:cs="Arial"/>
              </w:rPr>
              <w:t>21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E10CF" w14:textId="0C0375D0" w:rsidR="004D7D33" w:rsidRDefault="001F2D31" w:rsidP="001F2D31">
            <w:pPr>
              <w:numPr>
                <w:ilvl w:val="0"/>
                <w:numId w:val="64"/>
              </w:numPr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Planejamento inicial</w:t>
            </w:r>
          </w:p>
          <w:p w14:paraId="5E877B7C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93D49" w14:textId="7AD970AF" w:rsidR="004D7D33" w:rsidRDefault="001F2D31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Sem resultado apresentável. Adquirir conhecimento. </w:t>
            </w:r>
          </w:p>
        </w:tc>
      </w:tr>
      <w:tr w:rsidR="004D7D33" w14:paraId="73E394AD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9EB4C" w14:textId="6EAC7466" w:rsidR="004D7D33" w:rsidRDefault="00E9314E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  <w:r w:rsidR="004D7D33">
              <w:rPr>
                <w:rFonts w:ascii="Arial" w:hAnsi="Arial" w:cs="Arial"/>
              </w:rPr>
              <w:t xml:space="preserve"> / </w:t>
            </w:r>
            <w:r w:rsidR="009A5A1D">
              <w:rPr>
                <w:rFonts w:ascii="Arial" w:hAnsi="Arial" w:cs="Arial"/>
              </w:rPr>
              <w:t>06</w:t>
            </w:r>
            <w:r w:rsidR="004D7D33">
              <w:rPr>
                <w:rFonts w:ascii="Arial" w:hAnsi="Arial" w:cs="Arial"/>
              </w:rPr>
              <w:t xml:space="preserve"> / </w:t>
            </w:r>
            <w:r w:rsidR="009A5A1D">
              <w:rPr>
                <w:rFonts w:ascii="Arial" w:hAnsi="Arial" w:cs="Arial"/>
              </w:rPr>
              <w:t>21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46DFE" w14:textId="16078936" w:rsidR="004D7D33" w:rsidRDefault="00E9314E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</w:t>
            </w:r>
            <w:r w:rsidR="004D7D33">
              <w:rPr>
                <w:rFonts w:ascii="Arial" w:hAnsi="Arial" w:cs="Arial"/>
              </w:rPr>
              <w:t xml:space="preserve"> / </w:t>
            </w:r>
            <w:r>
              <w:rPr>
                <w:rFonts w:ascii="Arial" w:hAnsi="Arial" w:cs="Arial"/>
              </w:rPr>
              <w:t>06</w:t>
            </w:r>
            <w:r w:rsidR="004D7D33">
              <w:rPr>
                <w:rFonts w:ascii="Arial" w:hAnsi="Arial" w:cs="Arial"/>
              </w:rPr>
              <w:t xml:space="preserve"> / </w:t>
            </w:r>
            <w:r w:rsidR="009A5A1D">
              <w:rPr>
                <w:rFonts w:ascii="Arial" w:hAnsi="Arial" w:cs="Arial"/>
              </w:rPr>
              <w:t>21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C89A1" w14:textId="534DDA13" w:rsidR="004D7D33" w:rsidRDefault="00F2673F" w:rsidP="00F2673F">
            <w:pPr>
              <w:numPr>
                <w:ilvl w:val="0"/>
                <w:numId w:val="64"/>
              </w:numPr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Estudo do sistema. Organização dos requisitos.</w:t>
            </w:r>
          </w:p>
          <w:p w14:paraId="45B8D5F5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4E434" w14:textId="599A3197" w:rsidR="004D7D33" w:rsidRDefault="00F2673F">
            <w:pPr>
              <w:snapToGrid w:val="0"/>
              <w:ind w:right="71"/>
              <w:rPr>
                <w:rFonts w:ascii="Arial" w:hAnsi="Arial" w:cs="Arial"/>
              </w:rPr>
            </w:pPr>
            <w:r w:rsidRPr="00F2673F">
              <w:rPr>
                <w:rFonts w:ascii="Arial" w:hAnsi="Arial" w:cs="Arial"/>
              </w:rPr>
              <w:t>Diagrama e descrição de casos de uso</w:t>
            </w:r>
          </w:p>
        </w:tc>
      </w:tr>
      <w:tr w:rsidR="004D7D33" w14:paraId="6B71E3B0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B9F5D" w14:textId="552366B7" w:rsidR="004D7D33" w:rsidRDefault="00E9314E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26</w:t>
            </w:r>
            <w:r w:rsidR="004D7D33">
              <w:rPr>
                <w:rFonts w:ascii="Arial" w:hAnsi="Arial" w:cs="Arial"/>
              </w:rPr>
              <w:t xml:space="preserve"> / </w:t>
            </w:r>
            <w:r>
              <w:rPr>
                <w:rFonts w:ascii="Arial" w:hAnsi="Arial" w:cs="Arial"/>
              </w:rPr>
              <w:t>06</w:t>
            </w:r>
            <w:r w:rsidR="004D7D33">
              <w:rPr>
                <w:rFonts w:ascii="Arial" w:hAnsi="Arial" w:cs="Arial"/>
              </w:rPr>
              <w:t xml:space="preserve"> / </w:t>
            </w:r>
            <w:r w:rsidR="009A5A1D">
              <w:rPr>
                <w:rFonts w:ascii="Arial" w:hAnsi="Arial" w:cs="Arial"/>
              </w:rPr>
              <w:t>21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ADAFFE" w14:textId="3B68DB76" w:rsidR="004D7D33" w:rsidRDefault="00E9314E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27</w:t>
            </w:r>
            <w:r w:rsidR="004D7D33">
              <w:rPr>
                <w:rFonts w:ascii="Arial" w:hAnsi="Arial" w:cs="Arial"/>
              </w:rPr>
              <w:t xml:space="preserve"> / </w:t>
            </w:r>
            <w:r>
              <w:rPr>
                <w:rFonts w:ascii="Arial" w:hAnsi="Arial" w:cs="Arial"/>
              </w:rPr>
              <w:t>06</w:t>
            </w:r>
            <w:r w:rsidR="004D7D33">
              <w:rPr>
                <w:rFonts w:ascii="Arial" w:hAnsi="Arial" w:cs="Arial"/>
              </w:rPr>
              <w:t xml:space="preserve"> / </w:t>
            </w:r>
            <w:r w:rsidR="009A5A1D">
              <w:rPr>
                <w:rFonts w:ascii="Arial" w:hAnsi="Arial" w:cs="Arial"/>
              </w:rPr>
              <w:t>21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56AD4" w14:textId="51D32D7A" w:rsidR="004D7D33" w:rsidRDefault="00C36856" w:rsidP="00F2673F">
            <w:pPr>
              <w:numPr>
                <w:ilvl w:val="0"/>
                <w:numId w:val="64"/>
              </w:numPr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Modelagem dos dados. </w:t>
            </w:r>
            <w:r w:rsidR="00F2673F">
              <w:rPr>
                <w:rFonts w:ascii="Arial" w:hAnsi="Arial" w:cs="Arial"/>
              </w:rPr>
              <w:t xml:space="preserve">Adaptação dos requisitos ao banco de dados </w:t>
            </w:r>
            <w:r w:rsidR="008F7794">
              <w:rPr>
                <w:rFonts w:ascii="Arial" w:hAnsi="Arial" w:cs="Arial"/>
              </w:rPr>
              <w:t xml:space="preserve">relacional </w:t>
            </w:r>
            <w:r w:rsidR="00F2673F">
              <w:rPr>
                <w:rFonts w:ascii="Arial" w:hAnsi="Arial" w:cs="Arial"/>
              </w:rPr>
              <w:t>e padrão de orientação à objetos.</w:t>
            </w:r>
          </w:p>
          <w:p w14:paraId="562032C3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84453" w14:textId="07522BC9" w:rsidR="004D7D33" w:rsidRDefault="00F2673F">
            <w:pPr>
              <w:snapToGrid w:val="0"/>
              <w:ind w:right="71"/>
              <w:rPr>
                <w:rFonts w:ascii="Arial" w:hAnsi="Arial" w:cs="Arial"/>
              </w:rPr>
            </w:pPr>
            <w:r w:rsidRPr="00F2673F">
              <w:rPr>
                <w:rFonts w:ascii="Arial" w:hAnsi="Arial" w:cs="Arial"/>
              </w:rPr>
              <w:t>Diagrama de classes e modelo ER</w:t>
            </w:r>
          </w:p>
        </w:tc>
      </w:tr>
      <w:tr w:rsidR="004D7D33" w14:paraId="6A769734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8D858" w14:textId="07296B9F" w:rsidR="004D7D33" w:rsidRDefault="00E9314E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29</w:t>
            </w:r>
            <w:r w:rsidR="004D7D33">
              <w:rPr>
                <w:rFonts w:ascii="Arial" w:hAnsi="Arial" w:cs="Arial"/>
              </w:rPr>
              <w:t xml:space="preserve"> / </w:t>
            </w:r>
            <w:r w:rsidR="009A5A1D"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</w:rPr>
              <w:t>6</w:t>
            </w:r>
            <w:r w:rsidR="004D7D33">
              <w:rPr>
                <w:rFonts w:ascii="Arial" w:hAnsi="Arial" w:cs="Arial"/>
              </w:rPr>
              <w:t xml:space="preserve"> / </w:t>
            </w:r>
            <w:r w:rsidR="009A5A1D">
              <w:rPr>
                <w:rFonts w:ascii="Arial" w:hAnsi="Arial" w:cs="Arial"/>
              </w:rPr>
              <w:t>21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04FC2" w14:textId="5EAB7FF0" w:rsidR="004D7D33" w:rsidRDefault="00E9314E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05</w:t>
            </w:r>
            <w:r w:rsidR="004D7D33">
              <w:rPr>
                <w:rFonts w:ascii="Arial" w:hAnsi="Arial" w:cs="Arial"/>
              </w:rPr>
              <w:t xml:space="preserve"> / </w:t>
            </w:r>
            <w:r w:rsidR="009A5A1D">
              <w:rPr>
                <w:rFonts w:ascii="Arial" w:hAnsi="Arial" w:cs="Arial"/>
              </w:rPr>
              <w:t>07</w:t>
            </w:r>
            <w:r w:rsidR="004D7D33">
              <w:rPr>
                <w:rFonts w:ascii="Arial" w:hAnsi="Arial" w:cs="Arial"/>
              </w:rPr>
              <w:t xml:space="preserve"> / </w:t>
            </w:r>
            <w:r w:rsidR="009A5A1D">
              <w:rPr>
                <w:rFonts w:ascii="Arial" w:hAnsi="Arial" w:cs="Arial"/>
              </w:rPr>
              <w:t>21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08A43" w14:textId="305CC168" w:rsidR="004D7D33" w:rsidRDefault="00BB0722" w:rsidP="00BB0722">
            <w:pPr>
              <w:numPr>
                <w:ilvl w:val="0"/>
                <w:numId w:val="64"/>
              </w:numPr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Análise de pontos de função resultantes do diagrama de classes.</w:t>
            </w:r>
          </w:p>
          <w:p w14:paraId="1C14FC71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53531" w14:textId="0AE99FEE" w:rsidR="004D7D33" w:rsidRDefault="00F2673F">
            <w:pPr>
              <w:snapToGrid w:val="0"/>
              <w:ind w:right="71"/>
              <w:rPr>
                <w:rFonts w:ascii="Arial" w:hAnsi="Arial" w:cs="Arial"/>
              </w:rPr>
            </w:pPr>
            <w:r w:rsidRPr="00F2673F">
              <w:rPr>
                <w:rFonts w:ascii="Arial" w:hAnsi="Arial" w:cs="Arial"/>
              </w:rPr>
              <w:t>Estimativas de ponto de função</w:t>
            </w:r>
          </w:p>
        </w:tc>
      </w:tr>
      <w:tr w:rsidR="004D7D33" w14:paraId="75B2088A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39036" w14:textId="6C2947B2" w:rsidR="004D7D33" w:rsidRDefault="00E9314E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07</w:t>
            </w:r>
            <w:r w:rsidR="004D7D33">
              <w:rPr>
                <w:rFonts w:ascii="Arial" w:hAnsi="Arial" w:cs="Arial"/>
              </w:rPr>
              <w:t xml:space="preserve"> / </w:t>
            </w:r>
            <w:r w:rsidR="009A5A1D">
              <w:rPr>
                <w:rFonts w:ascii="Arial" w:hAnsi="Arial" w:cs="Arial"/>
              </w:rPr>
              <w:t>07</w:t>
            </w:r>
            <w:r w:rsidR="004D7D33">
              <w:rPr>
                <w:rFonts w:ascii="Arial" w:hAnsi="Arial" w:cs="Arial"/>
              </w:rPr>
              <w:t xml:space="preserve"> / </w:t>
            </w:r>
            <w:r w:rsidR="009A5A1D">
              <w:rPr>
                <w:rFonts w:ascii="Arial" w:hAnsi="Arial" w:cs="Arial"/>
              </w:rPr>
              <w:t>21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05E27" w14:textId="6D3721F3" w:rsidR="004D7D33" w:rsidRDefault="00E9314E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07</w:t>
            </w:r>
            <w:r w:rsidR="004D7D33">
              <w:rPr>
                <w:rFonts w:ascii="Arial" w:hAnsi="Arial" w:cs="Arial"/>
              </w:rPr>
              <w:t xml:space="preserve"> / </w:t>
            </w:r>
            <w:r w:rsidR="009A5A1D">
              <w:rPr>
                <w:rFonts w:ascii="Arial" w:hAnsi="Arial" w:cs="Arial"/>
              </w:rPr>
              <w:t>07</w:t>
            </w:r>
            <w:r w:rsidR="004D7D33">
              <w:rPr>
                <w:rFonts w:ascii="Arial" w:hAnsi="Arial" w:cs="Arial"/>
              </w:rPr>
              <w:t xml:space="preserve"> / </w:t>
            </w:r>
            <w:r w:rsidR="009A5A1D">
              <w:rPr>
                <w:rFonts w:ascii="Arial" w:hAnsi="Arial" w:cs="Arial"/>
              </w:rPr>
              <w:t>21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8E5A5" w14:textId="7EF3ABA7" w:rsidR="004D7D33" w:rsidRDefault="00BB0722" w:rsidP="00BB0722">
            <w:pPr>
              <w:numPr>
                <w:ilvl w:val="0"/>
                <w:numId w:val="64"/>
              </w:numPr>
              <w:snapToGrid w:val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Componentização</w:t>
            </w:r>
            <w:proofErr w:type="spellEnd"/>
            <w:r>
              <w:rPr>
                <w:rFonts w:ascii="Arial" w:hAnsi="Arial" w:cs="Arial"/>
              </w:rPr>
              <w:t xml:space="preserve"> do sistema para facilitar a implementação.</w:t>
            </w:r>
          </w:p>
          <w:p w14:paraId="5F8EBEDC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CE88D" w14:textId="110A6BDF" w:rsidR="004D7D33" w:rsidRDefault="00F2673F">
            <w:pPr>
              <w:snapToGrid w:val="0"/>
              <w:ind w:right="71"/>
              <w:rPr>
                <w:rFonts w:ascii="Arial" w:hAnsi="Arial" w:cs="Arial"/>
              </w:rPr>
            </w:pPr>
            <w:r w:rsidRPr="00F2673F">
              <w:rPr>
                <w:rFonts w:ascii="Arial" w:hAnsi="Arial" w:cs="Arial"/>
              </w:rPr>
              <w:t>Diagrama de componentes</w:t>
            </w:r>
          </w:p>
        </w:tc>
      </w:tr>
      <w:tr w:rsidR="004D7D33" w14:paraId="0C9CA276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E937D" w14:textId="18ABC785" w:rsidR="004D7D33" w:rsidRDefault="00E9314E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  <w:r w:rsidR="004D7D33">
              <w:rPr>
                <w:rFonts w:ascii="Arial" w:hAnsi="Arial" w:cs="Arial"/>
              </w:rPr>
              <w:t xml:space="preserve"> / </w:t>
            </w:r>
            <w:r w:rsidR="009A5A1D">
              <w:rPr>
                <w:rFonts w:ascii="Arial" w:hAnsi="Arial" w:cs="Arial"/>
              </w:rPr>
              <w:t>07</w:t>
            </w:r>
            <w:r w:rsidR="004D7D33">
              <w:rPr>
                <w:rFonts w:ascii="Arial" w:hAnsi="Arial" w:cs="Arial"/>
              </w:rPr>
              <w:t xml:space="preserve"> / </w:t>
            </w:r>
            <w:r w:rsidR="009A5A1D">
              <w:rPr>
                <w:rFonts w:ascii="Arial" w:hAnsi="Arial" w:cs="Arial"/>
              </w:rPr>
              <w:t>21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D0ED5" w14:textId="3835AC28" w:rsidR="004D7D33" w:rsidRDefault="00E9314E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  <w:r w:rsidR="004D7D33">
              <w:rPr>
                <w:rFonts w:ascii="Arial" w:hAnsi="Arial" w:cs="Arial"/>
              </w:rPr>
              <w:t xml:space="preserve"> / </w:t>
            </w:r>
            <w:r w:rsidR="009A5A1D">
              <w:rPr>
                <w:rFonts w:ascii="Arial" w:hAnsi="Arial" w:cs="Arial"/>
              </w:rPr>
              <w:t>07</w:t>
            </w:r>
            <w:r w:rsidR="004D7D33">
              <w:rPr>
                <w:rFonts w:ascii="Arial" w:hAnsi="Arial" w:cs="Arial"/>
              </w:rPr>
              <w:t xml:space="preserve"> / </w:t>
            </w:r>
            <w:r w:rsidR="009A5A1D">
              <w:rPr>
                <w:rFonts w:ascii="Arial" w:hAnsi="Arial" w:cs="Arial"/>
              </w:rPr>
              <w:t>21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ED4D9" w14:textId="4E6C8F4F" w:rsidR="004D7D33" w:rsidRDefault="00D91D03" w:rsidP="00D91D03">
            <w:pPr>
              <w:numPr>
                <w:ilvl w:val="0"/>
                <w:numId w:val="64"/>
              </w:numPr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Consolidação dos passos necessários para implantação do sistema.</w:t>
            </w:r>
          </w:p>
          <w:p w14:paraId="5F987002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DDB22" w14:textId="50834CB5" w:rsidR="004D7D33" w:rsidRDefault="00F2673F">
            <w:pPr>
              <w:snapToGrid w:val="0"/>
              <w:ind w:right="71"/>
              <w:rPr>
                <w:rFonts w:ascii="Arial" w:hAnsi="Arial" w:cs="Arial"/>
              </w:rPr>
            </w:pPr>
            <w:r w:rsidRPr="00F2673F">
              <w:rPr>
                <w:rFonts w:ascii="Arial" w:hAnsi="Arial" w:cs="Arial"/>
              </w:rPr>
              <w:t>Diagrama de implantação</w:t>
            </w:r>
          </w:p>
        </w:tc>
      </w:tr>
      <w:tr w:rsidR="00F2711A" w14:paraId="61A97D15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0A3F9" w14:textId="50D1F365" w:rsidR="00F2711A" w:rsidRDefault="00E9314E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 / 07 / 21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F6C8B" w14:textId="6E8991CF" w:rsidR="00F2711A" w:rsidRDefault="00E9314E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 / 07 / 21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3B5E2" w14:textId="5E71FC72" w:rsidR="00F2711A" w:rsidRDefault="00F2711A" w:rsidP="00D91D03">
            <w:pPr>
              <w:numPr>
                <w:ilvl w:val="0"/>
                <w:numId w:val="64"/>
              </w:numPr>
              <w:snapToGrid w:val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Mockup</w:t>
            </w:r>
            <w:proofErr w:type="spellEnd"/>
            <w:r>
              <w:rPr>
                <w:rFonts w:ascii="Arial" w:hAnsi="Arial" w:cs="Arial"/>
              </w:rPr>
              <w:t xml:space="preserve"> das interfaces com base na sua descrição de requisitos.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59172" w14:textId="636F2664" w:rsidR="00F2711A" w:rsidRPr="00F2673F" w:rsidRDefault="00F2711A">
            <w:pPr>
              <w:snapToGrid w:val="0"/>
              <w:ind w:right="71"/>
              <w:rPr>
                <w:rFonts w:ascii="Arial" w:hAnsi="Arial" w:cs="Arial"/>
              </w:rPr>
            </w:pPr>
            <w:r w:rsidRPr="00F2711A">
              <w:rPr>
                <w:rFonts w:ascii="Arial" w:hAnsi="Arial" w:cs="Arial"/>
              </w:rPr>
              <w:t>Especificação de requisitos de interface</w:t>
            </w:r>
          </w:p>
        </w:tc>
      </w:tr>
      <w:tr w:rsidR="004D7D33" w14:paraId="01849DED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14D20" w14:textId="77E1BA57" w:rsidR="004D7D33" w:rsidRDefault="009A5A1D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</w:t>
            </w:r>
            <w:r w:rsidR="004D7D33">
              <w:rPr>
                <w:rFonts w:ascii="Arial" w:hAnsi="Arial" w:cs="Arial"/>
              </w:rPr>
              <w:t xml:space="preserve"> / </w:t>
            </w:r>
            <w:r>
              <w:rPr>
                <w:rFonts w:ascii="Arial" w:hAnsi="Arial" w:cs="Arial"/>
              </w:rPr>
              <w:t>07</w:t>
            </w:r>
            <w:r w:rsidR="004D7D33">
              <w:rPr>
                <w:rFonts w:ascii="Arial" w:hAnsi="Arial" w:cs="Arial"/>
              </w:rPr>
              <w:t xml:space="preserve"> / </w:t>
            </w:r>
            <w:r>
              <w:rPr>
                <w:rFonts w:ascii="Arial" w:hAnsi="Arial" w:cs="Arial"/>
              </w:rPr>
              <w:t>21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8B0AB" w14:textId="1FDE00CB" w:rsidR="004D7D33" w:rsidRDefault="009A5A1D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</w:t>
            </w:r>
            <w:r w:rsidR="004D7D33">
              <w:rPr>
                <w:rFonts w:ascii="Arial" w:hAnsi="Arial" w:cs="Arial"/>
              </w:rPr>
              <w:t xml:space="preserve"> / </w:t>
            </w:r>
            <w:r>
              <w:rPr>
                <w:rFonts w:ascii="Arial" w:hAnsi="Arial" w:cs="Arial"/>
              </w:rPr>
              <w:t>07</w:t>
            </w:r>
            <w:r w:rsidR="004D7D33">
              <w:rPr>
                <w:rFonts w:ascii="Arial" w:hAnsi="Arial" w:cs="Arial"/>
              </w:rPr>
              <w:t xml:space="preserve"> / </w:t>
            </w:r>
            <w:r>
              <w:rPr>
                <w:rFonts w:ascii="Arial" w:hAnsi="Arial" w:cs="Arial"/>
              </w:rPr>
              <w:t>21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E8DA0" w14:textId="1BC3AF0F" w:rsidR="004D7D33" w:rsidRDefault="00D91D03" w:rsidP="00D91D03">
            <w:pPr>
              <w:numPr>
                <w:ilvl w:val="0"/>
                <w:numId w:val="64"/>
              </w:numPr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Reflexão dos </w:t>
            </w:r>
            <w:r w:rsidR="00F2711A">
              <w:rPr>
                <w:rFonts w:ascii="Arial" w:hAnsi="Arial" w:cs="Arial"/>
              </w:rPr>
              <w:t>requisitos e criação dos testes.</w:t>
            </w:r>
          </w:p>
          <w:p w14:paraId="3CFC167B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740FB" w14:textId="11B84A9F" w:rsidR="004D7D33" w:rsidRDefault="00F2673F">
            <w:pPr>
              <w:snapToGrid w:val="0"/>
              <w:ind w:right="71"/>
              <w:rPr>
                <w:rFonts w:ascii="Arial" w:hAnsi="Arial" w:cs="Arial"/>
              </w:rPr>
            </w:pPr>
            <w:r w:rsidRPr="00F2673F">
              <w:rPr>
                <w:rFonts w:ascii="Arial" w:hAnsi="Arial" w:cs="Arial"/>
              </w:rPr>
              <w:t>Plano de testes</w:t>
            </w:r>
          </w:p>
        </w:tc>
      </w:tr>
      <w:tr w:rsidR="004D7D33" w14:paraId="6D10431C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B3E2D" w14:textId="39A361C8" w:rsidR="004D7D33" w:rsidRDefault="009A5A1D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</w:t>
            </w:r>
            <w:r w:rsidR="004D7D33">
              <w:rPr>
                <w:rFonts w:ascii="Arial" w:hAnsi="Arial" w:cs="Arial"/>
              </w:rPr>
              <w:t xml:space="preserve"> / </w:t>
            </w:r>
            <w:r>
              <w:rPr>
                <w:rFonts w:ascii="Arial" w:hAnsi="Arial" w:cs="Arial"/>
              </w:rPr>
              <w:t>07</w:t>
            </w:r>
            <w:r w:rsidR="004D7D33">
              <w:rPr>
                <w:rFonts w:ascii="Arial" w:hAnsi="Arial" w:cs="Arial"/>
              </w:rPr>
              <w:t xml:space="preserve"> / </w:t>
            </w:r>
            <w:r>
              <w:rPr>
                <w:rFonts w:ascii="Arial" w:hAnsi="Arial" w:cs="Arial"/>
              </w:rPr>
              <w:t>21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D1D36" w14:textId="6A9AF81E" w:rsidR="004D7D33" w:rsidRDefault="009A5A1D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</w:t>
            </w:r>
            <w:r w:rsidR="004D7D33">
              <w:rPr>
                <w:rFonts w:ascii="Arial" w:hAnsi="Arial" w:cs="Arial"/>
              </w:rPr>
              <w:t xml:space="preserve"> / </w:t>
            </w:r>
            <w:r>
              <w:rPr>
                <w:rFonts w:ascii="Arial" w:hAnsi="Arial" w:cs="Arial"/>
              </w:rPr>
              <w:t>07</w:t>
            </w:r>
            <w:r w:rsidR="004D7D33">
              <w:rPr>
                <w:rFonts w:ascii="Arial" w:hAnsi="Arial" w:cs="Arial"/>
              </w:rPr>
              <w:t xml:space="preserve"> / </w:t>
            </w:r>
            <w:r>
              <w:rPr>
                <w:rFonts w:ascii="Arial" w:hAnsi="Arial" w:cs="Arial"/>
              </w:rPr>
              <w:t>21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69641" w14:textId="72CD9951" w:rsidR="004D7D33" w:rsidRDefault="00393E88" w:rsidP="00393E88">
            <w:pPr>
              <w:numPr>
                <w:ilvl w:val="0"/>
                <w:numId w:val="64"/>
              </w:numPr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Implementação do </w:t>
            </w:r>
            <w:proofErr w:type="spellStart"/>
            <w:r w:rsidR="001B6644">
              <w:rPr>
                <w:rFonts w:ascii="Arial" w:hAnsi="Arial" w:cs="Arial"/>
              </w:rPr>
              <w:t>backend</w:t>
            </w:r>
            <w:proofErr w:type="spellEnd"/>
            <w:r>
              <w:rPr>
                <w:rFonts w:ascii="Arial" w:hAnsi="Arial" w:cs="Arial"/>
              </w:rPr>
              <w:t xml:space="preserve"> em .NET e C#.</w:t>
            </w:r>
          </w:p>
          <w:p w14:paraId="0C4F1C33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9892C" w14:textId="50486939" w:rsidR="004D7D33" w:rsidRDefault="00393E88">
            <w:pPr>
              <w:snapToGrid w:val="0"/>
              <w:ind w:right="71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</w:t>
            </w:r>
            <w:r w:rsidR="00F2673F" w:rsidRPr="00F2673F">
              <w:rPr>
                <w:rFonts w:ascii="Arial" w:hAnsi="Arial" w:cs="Arial"/>
              </w:rPr>
              <w:t>ackend</w:t>
            </w:r>
            <w:proofErr w:type="spellEnd"/>
            <w:r>
              <w:rPr>
                <w:rFonts w:ascii="Arial" w:hAnsi="Arial" w:cs="Arial"/>
              </w:rPr>
              <w:t xml:space="preserve"> funcional e com testes automáticos.</w:t>
            </w:r>
          </w:p>
        </w:tc>
      </w:tr>
      <w:tr w:rsidR="00393E88" w14:paraId="051F9AED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B791E" w14:textId="6FCD9613" w:rsidR="00393E88" w:rsidRDefault="00393E88" w:rsidP="00393E88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24 / 07 / 21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235C3" w14:textId="51ECD68E" w:rsidR="00393E88" w:rsidRDefault="00393E88" w:rsidP="00393E88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 / 07 / 21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546B7" w14:textId="6FAA7166" w:rsidR="00393E88" w:rsidRDefault="001B6644" w:rsidP="001B6644">
            <w:pPr>
              <w:numPr>
                <w:ilvl w:val="0"/>
                <w:numId w:val="64"/>
              </w:numPr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Implementação do </w:t>
            </w:r>
            <w:proofErr w:type="spellStart"/>
            <w:r>
              <w:rPr>
                <w:rFonts w:ascii="Arial" w:hAnsi="Arial" w:cs="Arial"/>
              </w:rPr>
              <w:t>frontend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React</w:t>
            </w:r>
            <w:proofErr w:type="spellEnd"/>
            <w:r>
              <w:rPr>
                <w:rFonts w:ascii="Arial" w:hAnsi="Arial" w:cs="Arial"/>
              </w:rPr>
              <w:t xml:space="preserve"> e </w:t>
            </w:r>
            <w:proofErr w:type="spellStart"/>
            <w:r>
              <w:rPr>
                <w:rFonts w:ascii="Arial" w:hAnsi="Arial" w:cs="Arial"/>
              </w:rPr>
              <w:t>Bootstrap</w:t>
            </w:r>
            <w:proofErr w:type="spellEnd"/>
            <w:r>
              <w:rPr>
                <w:rFonts w:ascii="Arial" w:hAnsi="Arial" w:cs="Arial"/>
              </w:rPr>
              <w:t>.</w:t>
            </w:r>
          </w:p>
          <w:p w14:paraId="5816C241" w14:textId="77777777" w:rsidR="00393E88" w:rsidRDefault="00393E88" w:rsidP="00393E88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72767" w14:textId="30921E85" w:rsidR="00393E88" w:rsidRDefault="00393E88" w:rsidP="00393E88">
            <w:pPr>
              <w:snapToGrid w:val="0"/>
              <w:ind w:right="71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Frontend</w:t>
            </w:r>
            <w:proofErr w:type="spellEnd"/>
            <w:r>
              <w:rPr>
                <w:rFonts w:ascii="Arial" w:hAnsi="Arial" w:cs="Arial"/>
              </w:rPr>
              <w:t xml:space="preserve"> funcional e com testes </w:t>
            </w:r>
            <w:r>
              <w:rPr>
                <w:rFonts w:ascii="Arial" w:hAnsi="Arial" w:cs="Arial"/>
              </w:rPr>
              <w:t>manuais</w:t>
            </w:r>
            <w:r>
              <w:rPr>
                <w:rFonts w:ascii="Arial" w:hAnsi="Arial" w:cs="Arial"/>
              </w:rPr>
              <w:t>.</w:t>
            </w:r>
          </w:p>
        </w:tc>
      </w:tr>
      <w:tr w:rsidR="004D7D33" w14:paraId="16DEA0CD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716FE" w14:textId="61AF1333" w:rsidR="004D7D33" w:rsidRDefault="009A5A1D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31</w:t>
            </w:r>
            <w:r w:rsidR="004D7D33">
              <w:rPr>
                <w:rFonts w:ascii="Arial" w:hAnsi="Arial" w:cs="Arial"/>
              </w:rPr>
              <w:t xml:space="preserve"> / </w:t>
            </w:r>
            <w:r>
              <w:rPr>
                <w:rFonts w:ascii="Arial" w:hAnsi="Arial" w:cs="Arial"/>
              </w:rPr>
              <w:t>07</w:t>
            </w:r>
            <w:r w:rsidR="004D7D33">
              <w:rPr>
                <w:rFonts w:ascii="Arial" w:hAnsi="Arial" w:cs="Arial"/>
              </w:rPr>
              <w:t xml:space="preserve"> / </w:t>
            </w:r>
            <w:r>
              <w:rPr>
                <w:rFonts w:ascii="Arial" w:hAnsi="Arial" w:cs="Arial"/>
              </w:rPr>
              <w:t>21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9DE25" w14:textId="414FD0AC" w:rsidR="004D7D33" w:rsidRDefault="009A5A1D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</w:t>
            </w:r>
            <w:r w:rsidR="004D7D33">
              <w:rPr>
                <w:rFonts w:ascii="Arial" w:hAnsi="Arial" w:cs="Arial"/>
              </w:rPr>
              <w:t xml:space="preserve"> / </w:t>
            </w:r>
            <w:r>
              <w:rPr>
                <w:rFonts w:ascii="Arial" w:hAnsi="Arial" w:cs="Arial"/>
              </w:rPr>
              <w:t>08</w:t>
            </w:r>
            <w:r w:rsidR="004D7D33">
              <w:rPr>
                <w:rFonts w:ascii="Arial" w:hAnsi="Arial" w:cs="Arial"/>
              </w:rPr>
              <w:t xml:space="preserve"> / </w:t>
            </w:r>
            <w:r>
              <w:rPr>
                <w:rFonts w:ascii="Arial" w:hAnsi="Arial" w:cs="Arial"/>
              </w:rPr>
              <w:t>21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C2369" w14:textId="1E917D19" w:rsidR="004D7D33" w:rsidRDefault="00474909" w:rsidP="00474909">
            <w:pPr>
              <w:numPr>
                <w:ilvl w:val="0"/>
                <w:numId w:val="64"/>
              </w:numPr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Testes e ajustes finais.</w:t>
            </w:r>
          </w:p>
          <w:p w14:paraId="2F873130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6C132" w14:textId="7840A623" w:rsidR="004D7D33" w:rsidRDefault="00474909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Correções dos produtos anteriores.</w:t>
            </w:r>
          </w:p>
        </w:tc>
      </w:tr>
    </w:tbl>
    <w:p w14:paraId="1E7C084B" w14:textId="77777777" w:rsidR="000D77FF" w:rsidRDefault="000D77FF" w:rsidP="0078258A">
      <w:pPr>
        <w:pStyle w:val="BodyText"/>
      </w:pPr>
    </w:p>
    <w:p w14:paraId="1756D61A" w14:textId="77777777" w:rsidR="000D77FF" w:rsidRPr="00577606" w:rsidRDefault="000D77FF" w:rsidP="000D77FF">
      <w:pPr>
        <w:pStyle w:val="Heading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bookmarkStart w:id="12" w:name="_Toc78752126"/>
      <w:r>
        <w:rPr>
          <w:rFonts w:ascii="Times New Roman" w:hAnsi="Times New Roman"/>
        </w:rPr>
        <w:lastRenderedPageBreak/>
        <w:t>Diagrama de casos de uso</w:t>
      </w:r>
      <w:bookmarkEnd w:id="12"/>
    </w:p>
    <w:p w14:paraId="05F049A1" w14:textId="0F39CB81" w:rsidR="00065A76" w:rsidRPr="00577606" w:rsidRDefault="006A08A3" w:rsidP="0078258A">
      <w:pPr>
        <w:pStyle w:val="BodyText"/>
      </w:pPr>
      <w:r>
        <w:object w:dxaOrig="11391" w:dyaOrig="19530" w14:anchorId="4DEFD9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3770" type="#_x0000_t75" style="width:381.4pt;height:653.45pt" o:ole="">
            <v:imagedata r:id="rId8" o:title=""/>
          </v:shape>
          <o:OLEObject Type="Embed" ProgID="Visio.Drawing.15" ShapeID="_x0000_i3770" DrawAspect="Content" ObjectID="_1689365348" r:id="rId9"/>
        </w:object>
      </w:r>
    </w:p>
    <w:p w14:paraId="6E45566A" w14:textId="3D22A944" w:rsidR="00065A76" w:rsidRPr="00577606" w:rsidRDefault="006512A0" w:rsidP="00523684">
      <w:pPr>
        <w:pStyle w:val="Heading2"/>
        <w:jc w:val="both"/>
        <w:rPr>
          <w:rFonts w:ascii="Times New Roman" w:hAnsi="Times New Roman"/>
        </w:rPr>
      </w:pPr>
      <w:bookmarkStart w:id="13" w:name="_Toc78752127"/>
      <w:r>
        <w:rPr>
          <w:rFonts w:ascii="Times New Roman" w:hAnsi="Times New Roman"/>
        </w:rPr>
        <w:lastRenderedPageBreak/>
        <w:t>Especificação de requisitos de interface</w:t>
      </w:r>
      <w:bookmarkEnd w:id="13"/>
    </w:p>
    <w:p w14:paraId="751111CC" w14:textId="3EAA7041" w:rsidR="00065A76" w:rsidRPr="00577606" w:rsidRDefault="00065A76" w:rsidP="00523684">
      <w:pPr>
        <w:pStyle w:val="Heading3"/>
        <w:jc w:val="both"/>
      </w:pPr>
      <w:bookmarkStart w:id="14" w:name="_Toc78752128"/>
      <w:r w:rsidRPr="00577606">
        <w:t>Interface de usuário</w:t>
      </w:r>
      <w:r w:rsidR="000115BF">
        <w:t>:</w:t>
      </w:r>
      <w:r w:rsidRPr="00577606">
        <w:t xml:space="preserve"> </w:t>
      </w:r>
      <w:r w:rsidR="00C023B8">
        <w:t>Login</w:t>
      </w:r>
      <w:bookmarkEnd w:id="14"/>
    </w:p>
    <w:p w14:paraId="60783CBE" w14:textId="363EBA58" w:rsidR="00044A58" w:rsidRDefault="00065A76" w:rsidP="00C023B8">
      <w:pPr>
        <w:pStyle w:val="Heading4"/>
        <w:jc w:val="both"/>
      </w:pPr>
      <w:bookmarkStart w:id="15" w:name="_Toc78752129"/>
      <w:r w:rsidRPr="00577606">
        <w:t>Leiaute sugerido</w:t>
      </w:r>
      <w:bookmarkEnd w:id="15"/>
    </w:p>
    <w:p w14:paraId="1F7F863B" w14:textId="21065A3E" w:rsidR="00C023B8" w:rsidRPr="00064B5A" w:rsidRDefault="00183C52" w:rsidP="0078258A">
      <w:pPr>
        <w:pStyle w:val="BodyText"/>
        <w:rPr>
          <w:lang w:val="en-US"/>
        </w:rPr>
      </w:pPr>
      <w:r>
        <w:object w:dxaOrig="11000" w:dyaOrig="11720" w14:anchorId="6F631E6D">
          <v:shape id="_x0000_i3769" type="#_x0000_t75" style="width:315.8pt;height:335.85pt" o:ole="">
            <v:imagedata r:id="rId10" o:title=""/>
          </v:shape>
          <o:OLEObject Type="Embed" ProgID="Paint.Picture.1" ShapeID="_x0000_i3769" DrawAspect="Content" ObjectID="_1689365349" r:id="rId11"/>
        </w:object>
      </w:r>
    </w:p>
    <w:p w14:paraId="7FBF3364" w14:textId="0F39D648" w:rsidR="00065A76" w:rsidRPr="00577606" w:rsidRDefault="00065A76" w:rsidP="00523684">
      <w:pPr>
        <w:pStyle w:val="Heading4"/>
        <w:jc w:val="both"/>
      </w:pPr>
      <w:bookmarkStart w:id="16" w:name="_Toc78752130"/>
      <w:r w:rsidRPr="00577606">
        <w:t>Campos</w:t>
      </w:r>
      <w:bookmarkEnd w:id="16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1134"/>
        <w:gridCol w:w="2268"/>
        <w:gridCol w:w="1134"/>
        <w:gridCol w:w="1276"/>
        <w:gridCol w:w="992"/>
        <w:gridCol w:w="1608"/>
      </w:tblGrid>
      <w:tr w:rsidR="00065A76" w:rsidRPr="00577606" w14:paraId="0A1D541D" w14:textId="77777777" w:rsidTr="007574A4">
        <w:trPr>
          <w:cantSplit/>
          <w:trHeight w:val="134"/>
        </w:trPr>
        <w:tc>
          <w:tcPr>
            <w:tcW w:w="779" w:type="dxa"/>
          </w:tcPr>
          <w:p w14:paraId="65237285" w14:textId="277D6B3A" w:rsidR="00065A76" w:rsidRPr="00577606" w:rsidRDefault="00065A76" w:rsidP="0078258A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Núm</w:t>
            </w:r>
            <w:r w:rsidR="007574A4">
              <w:rPr>
                <w:snapToGrid w:val="0"/>
              </w:rPr>
              <w:t>.</w:t>
            </w:r>
          </w:p>
        </w:tc>
        <w:tc>
          <w:tcPr>
            <w:tcW w:w="1134" w:type="dxa"/>
          </w:tcPr>
          <w:p w14:paraId="1BED4770" w14:textId="77777777" w:rsidR="00065A76" w:rsidRPr="00577606" w:rsidRDefault="00065A76" w:rsidP="0078258A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2268" w:type="dxa"/>
          </w:tcPr>
          <w:p w14:paraId="78DA5579" w14:textId="77777777" w:rsidR="00065A76" w:rsidRPr="00577606" w:rsidRDefault="00065A76" w:rsidP="0078258A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134" w:type="dxa"/>
          </w:tcPr>
          <w:p w14:paraId="6B0DEF3A" w14:textId="77777777" w:rsidR="00065A76" w:rsidRPr="00577606" w:rsidRDefault="00065A76" w:rsidP="0078258A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276" w:type="dxa"/>
          </w:tcPr>
          <w:p w14:paraId="109F700C" w14:textId="77777777" w:rsidR="00065A76" w:rsidRPr="00577606" w:rsidRDefault="00065A76" w:rsidP="0078258A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2" w:type="dxa"/>
          </w:tcPr>
          <w:p w14:paraId="4F9A2618" w14:textId="77777777" w:rsidR="00065A76" w:rsidRPr="00577606" w:rsidRDefault="00065A76" w:rsidP="0078258A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608" w:type="dxa"/>
          </w:tcPr>
          <w:p w14:paraId="67B44739" w14:textId="77777777" w:rsidR="00065A76" w:rsidRPr="00577606" w:rsidRDefault="00065A76" w:rsidP="0078258A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065A76" w:rsidRPr="00577606" w14:paraId="5745D8CF" w14:textId="77777777" w:rsidTr="007574A4">
        <w:trPr>
          <w:cantSplit/>
        </w:trPr>
        <w:tc>
          <w:tcPr>
            <w:tcW w:w="779" w:type="dxa"/>
          </w:tcPr>
          <w:p w14:paraId="2230A06C" w14:textId="77777777" w:rsidR="00065A76" w:rsidRPr="00577606" w:rsidRDefault="00065A76" w:rsidP="0078258A">
            <w:pPr>
              <w:pStyle w:val="Tabela"/>
              <w:numPr>
                <w:ilvl w:val="0"/>
                <w:numId w:val="5"/>
              </w:numPr>
            </w:pPr>
          </w:p>
        </w:tc>
        <w:tc>
          <w:tcPr>
            <w:tcW w:w="1134" w:type="dxa"/>
          </w:tcPr>
          <w:p w14:paraId="3E871871" w14:textId="0BC0AF41" w:rsidR="00065A76" w:rsidRPr="00577606" w:rsidRDefault="004A06DC" w:rsidP="0078258A">
            <w:pPr>
              <w:pStyle w:val="Tabela"/>
            </w:pPr>
            <w:r>
              <w:t>E</w:t>
            </w:r>
            <w:r w:rsidR="00183C52">
              <w:t>-</w:t>
            </w:r>
            <w:r>
              <w:t>mail</w:t>
            </w:r>
          </w:p>
        </w:tc>
        <w:tc>
          <w:tcPr>
            <w:tcW w:w="2268" w:type="dxa"/>
          </w:tcPr>
          <w:p w14:paraId="7C564ECC" w14:textId="6FF5F3E6" w:rsidR="004A06DC" w:rsidRDefault="004A06DC" w:rsidP="0078258A">
            <w:pPr>
              <w:pStyle w:val="Tabela"/>
            </w:pPr>
            <w:r>
              <w:t xml:space="preserve">E-mail do usuário que </w:t>
            </w:r>
          </w:p>
          <w:p w14:paraId="5FC16C48" w14:textId="1619EAF0" w:rsidR="00065A76" w:rsidRPr="00577606" w:rsidRDefault="004A06DC" w:rsidP="0078258A">
            <w:pPr>
              <w:pStyle w:val="Tabela"/>
            </w:pPr>
            <w:r>
              <w:t>deseja acesso</w:t>
            </w:r>
          </w:p>
        </w:tc>
        <w:tc>
          <w:tcPr>
            <w:tcW w:w="1134" w:type="dxa"/>
          </w:tcPr>
          <w:p w14:paraId="1A640011" w14:textId="499AA7D4" w:rsidR="00065A76" w:rsidRPr="00577606" w:rsidRDefault="004A06DC" w:rsidP="0078258A">
            <w:pPr>
              <w:pStyle w:val="Tabela"/>
            </w:pPr>
            <w:r>
              <w:t>-</w:t>
            </w:r>
          </w:p>
        </w:tc>
        <w:tc>
          <w:tcPr>
            <w:tcW w:w="1276" w:type="dxa"/>
          </w:tcPr>
          <w:p w14:paraId="096353F6" w14:textId="4D2551CC" w:rsidR="00065A76" w:rsidRPr="00577606" w:rsidRDefault="004A06DC" w:rsidP="0078258A">
            <w:pPr>
              <w:pStyle w:val="Tabela"/>
            </w:pPr>
            <w:r>
              <w:t>-</w:t>
            </w:r>
          </w:p>
        </w:tc>
        <w:tc>
          <w:tcPr>
            <w:tcW w:w="992" w:type="dxa"/>
          </w:tcPr>
          <w:p w14:paraId="4298B84B" w14:textId="11DCC1CC" w:rsidR="00065A76" w:rsidRPr="00577606" w:rsidRDefault="004A06DC" w:rsidP="0078258A">
            <w:pPr>
              <w:pStyle w:val="Tabela"/>
            </w:pPr>
            <w:r>
              <w:t>E-mail</w:t>
            </w:r>
          </w:p>
        </w:tc>
        <w:tc>
          <w:tcPr>
            <w:tcW w:w="1608" w:type="dxa"/>
          </w:tcPr>
          <w:p w14:paraId="77E2EA5D" w14:textId="3B109D28" w:rsidR="005C5584" w:rsidRPr="00577606" w:rsidRDefault="004A06DC" w:rsidP="0078258A">
            <w:pPr>
              <w:pStyle w:val="Tabela"/>
            </w:pPr>
            <w:r>
              <w:t>E-mail válido</w:t>
            </w:r>
          </w:p>
        </w:tc>
      </w:tr>
      <w:tr w:rsidR="00065A76" w:rsidRPr="00577606" w14:paraId="6A4C7D63" w14:textId="77777777" w:rsidTr="007574A4">
        <w:trPr>
          <w:cantSplit/>
        </w:trPr>
        <w:tc>
          <w:tcPr>
            <w:tcW w:w="779" w:type="dxa"/>
          </w:tcPr>
          <w:p w14:paraId="2D9B741D" w14:textId="77777777" w:rsidR="00065A76" w:rsidRPr="00577606" w:rsidRDefault="00065A76" w:rsidP="0078258A">
            <w:pPr>
              <w:pStyle w:val="Tabela"/>
              <w:numPr>
                <w:ilvl w:val="0"/>
                <w:numId w:val="5"/>
              </w:numPr>
            </w:pPr>
          </w:p>
        </w:tc>
        <w:tc>
          <w:tcPr>
            <w:tcW w:w="1134" w:type="dxa"/>
          </w:tcPr>
          <w:p w14:paraId="3FC23A20" w14:textId="691D662C" w:rsidR="00065A76" w:rsidRPr="00577606" w:rsidRDefault="004A06DC" w:rsidP="0078258A">
            <w:pPr>
              <w:pStyle w:val="Tabela"/>
            </w:pPr>
            <w:r w:rsidRPr="004A06DC">
              <w:t>Senha</w:t>
            </w:r>
          </w:p>
        </w:tc>
        <w:tc>
          <w:tcPr>
            <w:tcW w:w="2268" w:type="dxa"/>
          </w:tcPr>
          <w:p w14:paraId="193CC34E" w14:textId="6F528F56" w:rsidR="00065A76" w:rsidRPr="00577606" w:rsidRDefault="004A06DC" w:rsidP="0078258A">
            <w:pPr>
              <w:pStyle w:val="Tabela"/>
            </w:pPr>
            <w:r>
              <w:t>Senha referente ao e-mail informado</w:t>
            </w:r>
          </w:p>
        </w:tc>
        <w:tc>
          <w:tcPr>
            <w:tcW w:w="1134" w:type="dxa"/>
          </w:tcPr>
          <w:p w14:paraId="4B1D4D78" w14:textId="4D51BEFE" w:rsidR="00065A76" w:rsidRPr="00577606" w:rsidRDefault="004A06DC" w:rsidP="0078258A">
            <w:pPr>
              <w:pStyle w:val="Tabela"/>
            </w:pPr>
            <w:r>
              <w:t>-</w:t>
            </w:r>
          </w:p>
        </w:tc>
        <w:tc>
          <w:tcPr>
            <w:tcW w:w="1276" w:type="dxa"/>
          </w:tcPr>
          <w:p w14:paraId="3E31CF08" w14:textId="5418EDB7" w:rsidR="00065A76" w:rsidRPr="00577606" w:rsidRDefault="004A06DC" w:rsidP="0078258A">
            <w:pPr>
              <w:pStyle w:val="Tabela"/>
            </w:pPr>
            <w:r>
              <w:t>-</w:t>
            </w:r>
          </w:p>
        </w:tc>
        <w:tc>
          <w:tcPr>
            <w:tcW w:w="992" w:type="dxa"/>
          </w:tcPr>
          <w:p w14:paraId="17E048F7" w14:textId="0CB52EDA" w:rsidR="00065A76" w:rsidRPr="00577606" w:rsidRDefault="004A06DC" w:rsidP="0078258A">
            <w:pPr>
              <w:pStyle w:val="Tabela"/>
            </w:pPr>
            <w:r>
              <w:t>Senha</w:t>
            </w:r>
          </w:p>
        </w:tc>
        <w:tc>
          <w:tcPr>
            <w:tcW w:w="1608" w:type="dxa"/>
          </w:tcPr>
          <w:p w14:paraId="125BE428" w14:textId="382B9DB4" w:rsidR="00065A76" w:rsidRPr="00577606" w:rsidRDefault="004A06DC" w:rsidP="0078258A">
            <w:pPr>
              <w:pStyle w:val="Tabela"/>
            </w:pPr>
            <w:r>
              <w:t>Pelo menos 8 caracteres</w:t>
            </w:r>
          </w:p>
        </w:tc>
      </w:tr>
    </w:tbl>
    <w:p w14:paraId="3C5F95E2" w14:textId="77777777" w:rsidR="006512A0" w:rsidRDefault="006512A0" w:rsidP="00523684">
      <w:pPr>
        <w:pStyle w:val="Heading4"/>
        <w:numPr>
          <w:ilvl w:val="0"/>
          <w:numId w:val="0"/>
        </w:numPr>
        <w:ind w:left="567"/>
        <w:jc w:val="both"/>
      </w:pPr>
    </w:p>
    <w:p w14:paraId="3A05D01A" w14:textId="77777777" w:rsidR="00065A76" w:rsidRPr="00577606" w:rsidRDefault="00065A76" w:rsidP="00523684">
      <w:pPr>
        <w:pStyle w:val="Heading4"/>
        <w:jc w:val="both"/>
      </w:pPr>
      <w:bookmarkStart w:id="17" w:name="_Toc78752131"/>
      <w:r w:rsidRPr="00577606">
        <w:t>Comandos</w:t>
      </w:r>
      <w:bookmarkEnd w:id="17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1843"/>
        <w:gridCol w:w="4111"/>
        <w:gridCol w:w="2457"/>
      </w:tblGrid>
      <w:tr w:rsidR="00691FBD" w:rsidRPr="00577606" w14:paraId="25C7B0E7" w14:textId="77777777" w:rsidTr="00691FBD">
        <w:trPr>
          <w:cantSplit/>
        </w:trPr>
        <w:tc>
          <w:tcPr>
            <w:tcW w:w="779" w:type="dxa"/>
          </w:tcPr>
          <w:p w14:paraId="0C0D367D" w14:textId="453B6341" w:rsidR="00691FBD" w:rsidRPr="00577606" w:rsidRDefault="00691FBD" w:rsidP="0078258A">
            <w:pPr>
              <w:pStyle w:val="Tabela"/>
            </w:pPr>
            <w:r w:rsidRPr="00577606">
              <w:t>Núm</w:t>
            </w:r>
            <w:r>
              <w:t>.</w:t>
            </w:r>
          </w:p>
        </w:tc>
        <w:tc>
          <w:tcPr>
            <w:tcW w:w="1843" w:type="dxa"/>
          </w:tcPr>
          <w:p w14:paraId="71EFFFFF" w14:textId="77777777" w:rsidR="00691FBD" w:rsidRPr="00577606" w:rsidRDefault="00691FBD" w:rsidP="0078258A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1F3CC862" w14:textId="77777777" w:rsidR="00691FBD" w:rsidRPr="00577606" w:rsidRDefault="00691FBD" w:rsidP="0078258A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79E01D0F" w14:textId="77777777" w:rsidR="00691FBD" w:rsidRPr="00577606" w:rsidRDefault="00691FBD" w:rsidP="0078258A">
            <w:pPr>
              <w:pStyle w:val="Tabela"/>
            </w:pPr>
            <w:r w:rsidRPr="00577606">
              <w:t>Restrições</w:t>
            </w:r>
          </w:p>
        </w:tc>
      </w:tr>
      <w:tr w:rsidR="00691FBD" w:rsidRPr="00577606" w14:paraId="1A5B04CA" w14:textId="77777777" w:rsidTr="00F56160">
        <w:trPr>
          <w:cantSplit/>
        </w:trPr>
        <w:tc>
          <w:tcPr>
            <w:tcW w:w="779" w:type="dxa"/>
          </w:tcPr>
          <w:p w14:paraId="78DA497C" w14:textId="77777777" w:rsidR="00691FBD" w:rsidRPr="00577606" w:rsidRDefault="00691FBD" w:rsidP="0078258A">
            <w:pPr>
              <w:pStyle w:val="Tabela"/>
              <w:numPr>
                <w:ilvl w:val="0"/>
                <w:numId w:val="6"/>
              </w:numPr>
            </w:pPr>
          </w:p>
        </w:tc>
        <w:tc>
          <w:tcPr>
            <w:tcW w:w="1843" w:type="dxa"/>
          </w:tcPr>
          <w:p w14:paraId="69420365" w14:textId="7EAF3927" w:rsidR="00691FBD" w:rsidRPr="00577606" w:rsidRDefault="00691FBD" w:rsidP="0078258A">
            <w:pPr>
              <w:pStyle w:val="Tabela"/>
            </w:pPr>
            <w:r>
              <w:t>Entrar</w:t>
            </w:r>
          </w:p>
        </w:tc>
        <w:tc>
          <w:tcPr>
            <w:tcW w:w="4111" w:type="dxa"/>
          </w:tcPr>
          <w:p w14:paraId="24892285" w14:textId="005A1CB4" w:rsidR="00691FBD" w:rsidRPr="00577606" w:rsidRDefault="00691FBD" w:rsidP="0078258A">
            <w:pPr>
              <w:pStyle w:val="Tabela"/>
            </w:pPr>
            <w:r w:rsidRPr="00C43017">
              <w:t xml:space="preserve">Verifica a </w:t>
            </w:r>
            <w:r>
              <w:t xml:space="preserve">combinação de e-mail e </w:t>
            </w:r>
            <w:r w:rsidRPr="00C43017">
              <w:t xml:space="preserve">senha e </w:t>
            </w:r>
            <w:proofErr w:type="gramStart"/>
            <w:r w:rsidRPr="00C43017">
              <w:t>autentica</w:t>
            </w:r>
            <w:proofErr w:type="gramEnd"/>
            <w:r w:rsidRPr="00C43017">
              <w:t xml:space="preserve"> o usuário</w:t>
            </w:r>
          </w:p>
        </w:tc>
        <w:tc>
          <w:tcPr>
            <w:tcW w:w="2457" w:type="dxa"/>
          </w:tcPr>
          <w:p w14:paraId="3BFE0037" w14:textId="4801E063" w:rsidR="00691FBD" w:rsidRPr="00577606" w:rsidRDefault="00691FBD" w:rsidP="0078258A">
            <w:pPr>
              <w:pStyle w:val="Tabela"/>
            </w:pPr>
            <w:r>
              <w:t>Preencher o e-mail e senha</w:t>
            </w:r>
          </w:p>
        </w:tc>
      </w:tr>
    </w:tbl>
    <w:p w14:paraId="0B1E226C" w14:textId="77777777" w:rsidR="00FA5BCD" w:rsidRDefault="00FA5BCD" w:rsidP="00523684">
      <w:pPr>
        <w:pStyle w:val="Heading5"/>
        <w:numPr>
          <w:ilvl w:val="0"/>
          <w:numId w:val="0"/>
        </w:numPr>
        <w:ind w:left="1008" w:hanging="1008"/>
        <w:jc w:val="both"/>
        <w:rPr>
          <w:rFonts w:ascii="Times New Roman" w:hAnsi="Times New Roman"/>
          <w:b w:val="0"/>
          <w:highlight w:val="yellow"/>
        </w:rPr>
      </w:pPr>
    </w:p>
    <w:p w14:paraId="1E1B3585" w14:textId="2BA13612" w:rsidR="006512A0" w:rsidRPr="00577606" w:rsidRDefault="006512A0" w:rsidP="00523684">
      <w:pPr>
        <w:pStyle w:val="Heading3"/>
        <w:jc w:val="both"/>
      </w:pPr>
      <w:r>
        <w:br w:type="page"/>
      </w:r>
      <w:bookmarkStart w:id="18" w:name="_Toc78752132"/>
      <w:r w:rsidRPr="00577606">
        <w:lastRenderedPageBreak/>
        <w:t>Interface de usuário</w:t>
      </w:r>
      <w:r w:rsidR="000115BF">
        <w:t>:</w:t>
      </w:r>
      <w:r w:rsidRPr="00577606">
        <w:t xml:space="preserve"> </w:t>
      </w:r>
      <w:r w:rsidR="00C023B8">
        <w:t>Busca de Estabelecimentos</w:t>
      </w:r>
      <w:bookmarkEnd w:id="18"/>
    </w:p>
    <w:p w14:paraId="2F6D55DD" w14:textId="1D264261" w:rsidR="006512A0" w:rsidRDefault="006512A0" w:rsidP="004E27AF">
      <w:pPr>
        <w:pStyle w:val="Heading4"/>
        <w:jc w:val="both"/>
      </w:pPr>
      <w:bookmarkStart w:id="19" w:name="_Toc78752133"/>
      <w:r w:rsidRPr="00577606">
        <w:t>Leiaute sugerido</w:t>
      </w:r>
      <w:bookmarkEnd w:id="19"/>
    </w:p>
    <w:p w14:paraId="5FCD52BC" w14:textId="71DC1630" w:rsidR="004E27AF" w:rsidRPr="004E27AF" w:rsidRDefault="000E33BB" w:rsidP="0078258A">
      <w:pPr>
        <w:pStyle w:val="BodyText"/>
      </w:pPr>
      <w:r>
        <w:object w:dxaOrig="16010" w:dyaOrig="17660" w14:anchorId="24BEDADF">
          <v:shape id="_x0000_i3771" type="#_x0000_t75" style="width:415.6pt;height:458.45pt" o:ole="">
            <v:imagedata r:id="rId12" o:title=""/>
          </v:shape>
          <o:OLEObject Type="Embed" ProgID="Paint.Picture.1" ShapeID="_x0000_i3771" DrawAspect="Content" ObjectID="_1689365350" r:id="rId13"/>
        </w:object>
      </w:r>
    </w:p>
    <w:p w14:paraId="778CB4DF" w14:textId="06E99926" w:rsidR="00E40CC3" w:rsidRPr="00577606" w:rsidRDefault="00E40CC3" w:rsidP="00E40CC3">
      <w:pPr>
        <w:pStyle w:val="Heading4"/>
        <w:jc w:val="both"/>
      </w:pPr>
      <w:bookmarkStart w:id="20" w:name="_Toc78752134"/>
      <w:r w:rsidRPr="00577606">
        <w:lastRenderedPageBreak/>
        <w:t>Campos</w:t>
      </w:r>
      <w:r>
        <w:t xml:space="preserve"> - Filtros</w:t>
      </w:r>
      <w:bookmarkEnd w:id="20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1276"/>
        <w:gridCol w:w="2126"/>
        <w:gridCol w:w="1418"/>
        <w:gridCol w:w="1134"/>
        <w:gridCol w:w="1134"/>
        <w:gridCol w:w="1324"/>
      </w:tblGrid>
      <w:tr w:rsidR="00E40CC3" w:rsidRPr="00577606" w14:paraId="04DDC6A5" w14:textId="77777777" w:rsidTr="00557309">
        <w:trPr>
          <w:cantSplit/>
          <w:trHeight w:val="134"/>
        </w:trPr>
        <w:tc>
          <w:tcPr>
            <w:tcW w:w="779" w:type="dxa"/>
          </w:tcPr>
          <w:p w14:paraId="6C03C82B" w14:textId="77777777" w:rsidR="00E40CC3" w:rsidRPr="00577606" w:rsidRDefault="00E40CC3" w:rsidP="0078258A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</w:t>
            </w:r>
            <w:r>
              <w:rPr>
                <w:snapToGrid w:val="0"/>
              </w:rPr>
              <w:t>úm.</w:t>
            </w:r>
          </w:p>
        </w:tc>
        <w:tc>
          <w:tcPr>
            <w:tcW w:w="1276" w:type="dxa"/>
          </w:tcPr>
          <w:p w14:paraId="68230EE2" w14:textId="77777777" w:rsidR="00E40CC3" w:rsidRPr="00577606" w:rsidRDefault="00E40CC3" w:rsidP="0078258A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2126" w:type="dxa"/>
          </w:tcPr>
          <w:p w14:paraId="23FED848" w14:textId="77777777" w:rsidR="00E40CC3" w:rsidRPr="00577606" w:rsidRDefault="00E40CC3" w:rsidP="0078258A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418" w:type="dxa"/>
          </w:tcPr>
          <w:p w14:paraId="02BC1661" w14:textId="77777777" w:rsidR="00E40CC3" w:rsidRPr="00577606" w:rsidRDefault="00E40CC3" w:rsidP="0078258A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134" w:type="dxa"/>
          </w:tcPr>
          <w:p w14:paraId="04B34103" w14:textId="77777777" w:rsidR="00E40CC3" w:rsidRPr="00577606" w:rsidRDefault="00E40CC3" w:rsidP="0078258A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1134" w:type="dxa"/>
          </w:tcPr>
          <w:p w14:paraId="6BD1C54A" w14:textId="77777777" w:rsidR="00E40CC3" w:rsidRPr="00577606" w:rsidRDefault="00E40CC3" w:rsidP="0078258A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324" w:type="dxa"/>
          </w:tcPr>
          <w:p w14:paraId="698A975D" w14:textId="77777777" w:rsidR="00E40CC3" w:rsidRPr="00577606" w:rsidRDefault="00E40CC3" w:rsidP="0078258A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E40CC3" w:rsidRPr="00577606" w14:paraId="6AC356A3" w14:textId="77777777" w:rsidTr="00557309">
        <w:trPr>
          <w:cantSplit/>
        </w:trPr>
        <w:tc>
          <w:tcPr>
            <w:tcW w:w="779" w:type="dxa"/>
          </w:tcPr>
          <w:p w14:paraId="4B1A6515" w14:textId="77777777" w:rsidR="00E40CC3" w:rsidRPr="00577606" w:rsidRDefault="00E40CC3" w:rsidP="0078258A">
            <w:pPr>
              <w:pStyle w:val="Tabela"/>
              <w:numPr>
                <w:ilvl w:val="0"/>
                <w:numId w:val="10"/>
              </w:numPr>
            </w:pPr>
          </w:p>
        </w:tc>
        <w:tc>
          <w:tcPr>
            <w:tcW w:w="1276" w:type="dxa"/>
          </w:tcPr>
          <w:p w14:paraId="4EA4B8DC" w14:textId="77777777" w:rsidR="00E40CC3" w:rsidRPr="00577606" w:rsidRDefault="00E40CC3" w:rsidP="0078258A">
            <w:pPr>
              <w:pStyle w:val="Tabela"/>
            </w:pPr>
            <w:r>
              <w:t>Nome</w:t>
            </w:r>
          </w:p>
          <w:p w14:paraId="2054AEC9" w14:textId="77777777" w:rsidR="00E40CC3" w:rsidRPr="00577606" w:rsidRDefault="00E40CC3" w:rsidP="0078258A">
            <w:pPr>
              <w:pStyle w:val="Tabela"/>
            </w:pPr>
          </w:p>
        </w:tc>
        <w:tc>
          <w:tcPr>
            <w:tcW w:w="2126" w:type="dxa"/>
          </w:tcPr>
          <w:p w14:paraId="6BC206D8" w14:textId="77777777" w:rsidR="00E40CC3" w:rsidRPr="00577606" w:rsidRDefault="00E40CC3" w:rsidP="0078258A">
            <w:pPr>
              <w:pStyle w:val="Tabela"/>
            </w:pPr>
            <w:r>
              <w:t>Nome do estabelecimento desejado</w:t>
            </w:r>
          </w:p>
        </w:tc>
        <w:tc>
          <w:tcPr>
            <w:tcW w:w="1418" w:type="dxa"/>
          </w:tcPr>
          <w:p w14:paraId="0D8D84A8" w14:textId="77777777" w:rsidR="00E40CC3" w:rsidRPr="00577606" w:rsidRDefault="00E40CC3" w:rsidP="0078258A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0926E1FF" w14:textId="77777777" w:rsidR="00E40CC3" w:rsidRPr="00577606" w:rsidRDefault="00E40CC3" w:rsidP="0078258A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33B8B99F" w14:textId="77777777" w:rsidR="00E40CC3" w:rsidRPr="00577606" w:rsidRDefault="00E40CC3" w:rsidP="0078258A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50B5D543" w14:textId="77777777" w:rsidR="00E40CC3" w:rsidRPr="00577606" w:rsidRDefault="00E40CC3" w:rsidP="0078258A">
            <w:pPr>
              <w:pStyle w:val="Tabela"/>
            </w:pPr>
            <w:r>
              <w:t>-</w:t>
            </w:r>
          </w:p>
        </w:tc>
      </w:tr>
      <w:tr w:rsidR="00E40CC3" w:rsidRPr="00577606" w14:paraId="0F09A724" w14:textId="77777777" w:rsidTr="00557309">
        <w:trPr>
          <w:cantSplit/>
        </w:trPr>
        <w:tc>
          <w:tcPr>
            <w:tcW w:w="779" w:type="dxa"/>
          </w:tcPr>
          <w:p w14:paraId="62DF8940" w14:textId="77777777" w:rsidR="00E40CC3" w:rsidRPr="00577606" w:rsidRDefault="00E40CC3" w:rsidP="0078258A">
            <w:pPr>
              <w:pStyle w:val="Tabela"/>
              <w:numPr>
                <w:ilvl w:val="0"/>
                <w:numId w:val="10"/>
              </w:numPr>
            </w:pPr>
          </w:p>
        </w:tc>
        <w:tc>
          <w:tcPr>
            <w:tcW w:w="1276" w:type="dxa"/>
          </w:tcPr>
          <w:p w14:paraId="34A13484" w14:textId="77777777" w:rsidR="00E40CC3" w:rsidRPr="00DA66D3" w:rsidRDefault="00E40CC3" w:rsidP="0078258A">
            <w:pPr>
              <w:pStyle w:val="Tabela"/>
            </w:pPr>
            <w:r>
              <w:t>Bairro ou cidade</w:t>
            </w:r>
          </w:p>
        </w:tc>
        <w:tc>
          <w:tcPr>
            <w:tcW w:w="2126" w:type="dxa"/>
          </w:tcPr>
          <w:p w14:paraId="276884BF" w14:textId="7E1CBBF9" w:rsidR="00E40CC3" w:rsidRDefault="00E40CC3" w:rsidP="0078258A">
            <w:pPr>
              <w:pStyle w:val="Tabela"/>
            </w:pPr>
            <w:r>
              <w:t>Bairro ou cidade do</w:t>
            </w:r>
            <w:r w:rsidR="0032012F">
              <w:t xml:space="preserve"> </w:t>
            </w:r>
            <w:r>
              <w:t>estabelecimento desejado</w:t>
            </w:r>
          </w:p>
        </w:tc>
        <w:tc>
          <w:tcPr>
            <w:tcW w:w="1418" w:type="dxa"/>
          </w:tcPr>
          <w:p w14:paraId="6FB9503A" w14:textId="77777777" w:rsidR="00E40CC3" w:rsidRDefault="00E40CC3" w:rsidP="0078258A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3347ADCB" w14:textId="77777777" w:rsidR="00E40CC3" w:rsidRDefault="00E40CC3" w:rsidP="0078258A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5FE30DCD" w14:textId="77777777" w:rsidR="00E40CC3" w:rsidRPr="00DA66D3" w:rsidRDefault="00E40CC3" w:rsidP="0078258A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24954F23" w14:textId="77777777" w:rsidR="00E40CC3" w:rsidRDefault="00E40CC3" w:rsidP="0078258A">
            <w:pPr>
              <w:pStyle w:val="Tabela"/>
            </w:pPr>
            <w:r>
              <w:t>-</w:t>
            </w:r>
          </w:p>
        </w:tc>
      </w:tr>
      <w:tr w:rsidR="00E40CC3" w:rsidRPr="00577606" w14:paraId="58E32E08" w14:textId="77777777" w:rsidTr="00557309">
        <w:trPr>
          <w:cantSplit/>
        </w:trPr>
        <w:tc>
          <w:tcPr>
            <w:tcW w:w="779" w:type="dxa"/>
          </w:tcPr>
          <w:p w14:paraId="005DD71D" w14:textId="77777777" w:rsidR="00E40CC3" w:rsidRPr="00577606" w:rsidRDefault="00E40CC3" w:rsidP="0078258A">
            <w:pPr>
              <w:pStyle w:val="Tabela"/>
              <w:numPr>
                <w:ilvl w:val="0"/>
                <w:numId w:val="10"/>
              </w:numPr>
            </w:pPr>
          </w:p>
        </w:tc>
        <w:tc>
          <w:tcPr>
            <w:tcW w:w="1276" w:type="dxa"/>
          </w:tcPr>
          <w:p w14:paraId="2B122E81" w14:textId="77777777" w:rsidR="00E40CC3" w:rsidRPr="00577606" w:rsidRDefault="00E40CC3" w:rsidP="0078258A">
            <w:pPr>
              <w:pStyle w:val="Tabela"/>
            </w:pPr>
            <w:r w:rsidRPr="00DA66D3">
              <w:t>Tipo</w:t>
            </w:r>
          </w:p>
        </w:tc>
        <w:tc>
          <w:tcPr>
            <w:tcW w:w="2126" w:type="dxa"/>
          </w:tcPr>
          <w:p w14:paraId="738EE2D4" w14:textId="77777777" w:rsidR="00E40CC3" w:rsidRPr="00577606" w:rsidRDefault="00E40CC3" w:rsidP="0078258A">
            <w:pPr>
              <w:pStyle w:val="Tabela"/>
            </w:pPr>
            <w:r>
              <w:t>Tipo do estabelecimento desejado</w:t>
            </w:r>
          </w:p>
        </w:tc>
        <w:tc>
          <w:tcPr>
            <w:tcW w:w="1418" w:type="dxa"/>
          </w:tcPr>
          <w:p w14:paraId="4BA0D0AE" w14:textId="77777777" w:rsidR="00E40CC3" w:rsidRPr="00577606" w:rsidRDefault="00E40CC3" w:rsidP="0078258A">
            <w:pPr>
              <w:pStyle w:val="Tabela"/>
            </w:pPr>
            <w:r>
              <w:t>Clínica, Farmácia, Laboratório, Hospital ou Posto de saúde</w:t>
            </w:r>
          </w:p>
        </w:tc>
        <w:tc>
          <w:tcPr>
            <w:tcW w:w="1134" w:type="dxa"/>
          </w:tcPr>
          <w:p w14:paraId="7372922D" w14:textId="77777777" w:rsidR="00E40CC3" w:rsidRPr="00577606" w:rsidRDefault="00E40CC3" w:rsidP="0078258A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0D5EC8EE" w14:textId="77777777" w:rsidR="00E40CC3" w:rsidRPr="00577606" w:rsidRDefault="00E40CC3" w:rsidP="0078258A">
            <w:pPr>
              <w:pStyle w:val="Tabela"/>
            </w:pPr>
            <w:r w:rsidRPr="00DA66D3">
              <w:t>Lista fixa</w:t>
            </w:r>
          </w:p>
        </w:tc>
        <w:tc>
          <w:tcPr>
            <w:tcW w:w="1324" w:type="dxa"/>
          </w:tcPr>
          <w:p w14:paraId="084EFA40" w14:textId="3AC4330F" w:rsidR="00E40CC3" w:rsidRPr="00577606" w:rsidRDefault="0098131B" w:rsidP="0078258A">
            <w:pPr>
              <w:pStyle w:val="Tabela"/>
            </w:pPr>
            <w:r>
              <w:t>Pelo menos um valor da lista</w:t>
            </w:r>
          </w:p>
        </w:tc>
      </w:tr>
    </w:tbl>
    <w:p w14:paraId="1E69DF5F" w14:textId="77777777" w:rsidR="00E40CC3" w:rsidRPr="00577606" w:rsidRDefault="00E40CC3" w:rsidP="0078258A">
      <w:pPr>
        <w:pStyle w:val="BodyText"/>
      </w:pPr>
    </w:p>
    <w:p w14:paraId="5EAAF9A8" w14:textId="73D45B5D" w:rsidR="00E40CC3" w:rsidRPr="00577606" w:rsidRDefault="00E40CC3" w:rsidP="00E40CC3">
      <w:pPr>
        <w:pStyle w:val="Heading4"/>
        <w:jc w:val="both"/>
      </w:pPr>
      <w:bookmarkStart w:id="21" w:name="_Toc78752135"/>
      <w:r w:rsidRPr="00577606">
        <w:t>Comandos</w:t>
      </w:r>
      <w:r>
        <w:t xml:space="preserve"> - Filtros</w:t>
      </w:r>
      <w:bookmarkEnd w:id="21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1701"/>
        <w:gridCol w:w="4253"/>
        <w:gridCol w:w="2457"/>
      </w:tblGrid>
      <w:tr w:rsidR="00691FBD" w:rsidRPr="00577606" w14:paraId="1C96D7C6" w14:textId="77777777" w:rsidTr="00691FBD">
        <w:trPr>
          <w:cantSplit/>
        </w:trPr>
        <w:tc>
          <w:tcPr>
            <w:tcW w:w="779" w:type="dxa"/>
          </w:tcPr>
          <w:p w14:paraId="60387A12" w14:textId="11024F27" w:rsidR="00691FBD" w:rsidRPr="00577606" w:rsidRDefault="00691FBD" w:rsidP="0078258A">
            <w:pPr>
              <w:pStyle w:val="Tabela"/>
            </w:pPr>
            <w:r w:rsidRPr="00577606">
              <w:t>Núm</w:t>
            </w:r>
            <w:r>
              <w:t>.</w:t>
            </w:r>
          </w:p>
        </w:tc>
        <w:tc>
          <w:tcPr>
            <w:tcW w:w="1701" w:type="dxa"/>
          </w:tcPr>
          <w:p w14:paraId="71AFEEC9" w14:textId="77777777" w:rsidR="00691FBD" w:rsidRPr="00577606" w:rsidRDefault="00691FBD" w:rsidP="0078258A">
            <w:pPr>
              <w:pStyle w:val="Tabela"/>
            </w:pPr>
            <w:r w:rsidRPr="00577606">
              <w:t>Nome</w:t>
            </w:r>
          </w:p>
        </w:tc>
        <w:tc>
          <w:tcPr>
            <w:tcW w:w="4253" w:type="dxa"/>
          </w:tcPr>
          <w:p w14:paraId="05688497" w14:textId="77777777" w:rsidR="00691FBD" w:rsidRPr="00577606" w:rsidRDefault="00691FBD" w:rsidP="0078258A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15B35A2B" w14:textId="77777777" w:rsidR="00691FBD" w:rsidRPr="00577606" w:rsidRDefault="00691FBD" w:rsidP="0078258A">
            <w:pPr>
              <w:pStyle w:val="Tabela"/>
            </w:pPr>
            <w:r w:rsidRPr="00577606">
              <w:t>Restrições</w:t>
            </w:r>
          </w:p>
        </w:tc>
      </w:tr>
      <w:tr w:rsidR="00691FBD" w:rsidRPr="00577606" w14:paraId="3290AD2E" w14:textId="77777777" w:rsidTr="003D02A7">
        <w:trPr>
          <w:cantSplit/>
        </w:trPr>
        <w:tc>
          <w:tcPr>
            <w:tcW w:w="779" w:type="dxa"/>
          </w:tcPr>
          <w:p w14:paraId="61E08A97" w14:textId="77777777" w:rsidR="00691FBD" w:rsidRPr="00577606" w:rsidRDefault="00691FBD" w:rsidP="0078258A">
            <w:pPr>
              <w:pStyle w:val="Tabela"/>
              <w:numPr>
                <w:ilvl w:val="0"/>
                <w:numId w:val="11"/>
              </w:numPr>
            </w:pPr>
          </w:p>
        </w:tc>
        <w:tc>
          <w:tcPr>
            <w:tcW w:w="1701" w:type="dxa"/>
          </w:tcPr>
          <w:p w14:paraId="7E319D84" w14:textId="77777777" w:rsidR="00691FBD" w:rsidRPr="00577606" w:rsidRDefault="00691FBD" w:rsidP="0078258A">
            <w:pPr>
              <w:pStyle w:val="Tabela"/>
            </w:pPr>
            <w:r>
              <w:t>Buscar</w:t>
            </w:r>
          </w:p>
        </w:tc>
        <w:tc>
          <w:tcPr>
            <w:tcW w:w="4253" w:type="dxa"/>
          </w:tcPr>
          <w:p w14:paraId="5074C8EA" w14:textId="01657BAF" w:rsidR="00691FBD" w:rsidRPr="00577606" w:rsidRDefault="00691FBD" w:rsidP="0078258A">
            <w:pPr>
              <w:pStyle w:val="Tabela"/>
            </w:pPr>
            <w:r>
              <w:t>Exibe os resultados conforme os filtros preenchidos em ordem alfabética do nome</w:t>
            </w:r>
          </w:p>
        </w:tc>
        <w:tc>
          <w:tcPr>
            <w:tcW w:w="2457" w:type="dxa"/>
          </w:tcPr>
          <w:p w14:paraId="2B4C8B81" w14:textId="77777777" w:rsidR="00691FBD" w:rsidRPr="00577606" w:rsidRDefault="00691FBD" w:rsidP="0078258A">
            <w:pPr>
              <w:pStyle w:val="Tabela"/>
            </w:pPr>
            <w:r>
              <w:t>-</w:t>
            </w:r>
          </w:p>
        </w:tc>
      </w:tr>
    </w:tbl>
    <w:p w14:paraId="735084F7" w14:textId="77777777" w:rsidR="00E40CC3" w:rsidRDefault="00E40CC3" w:rsidP="0078258A">
      <w:pPr>
        <w:pStyle w:val="BodyText"/>
        <w:rPr>
          <w:highlight w:val="yellow"/>
        </w:rPr>
      </w:pPr>
    </w:p>
    <w:p w14:paraId="7309EDF7" w14:textId="58C45F3F" w:rsidR="00E40CC3" w:rsidRPr="00577606" w:rsidRDefault="00E40CC3" w:rsidP="00E40CC3">
      <w:pPr>
        <w:pStyle w:val="Heading4"/>
        <w:jc w:val="both"/>
      </w:pPr>
      <w:bookmarkStart w:id="22" w:name="_Toc78752136"/>
      <w:r w:rsidRPr="00577606">
        <w:t>Campos</w:t>
      </w:r>
      <w:r>
        <w:t xml:space="preserve"> - Resultado</w:t>
      </w:r>
      <w:bookmarkEnd w:id="22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1276"/>
        <w:gridCol w:w="2126"/>
        <w:gridCol w:w="1418"/>
        <w:gridCol w:w="1134"/>
        <w:gridCol w:w="1134"/>
        <w:gridCol w:w="1324"/>
      </w:tblGrid>
      <w:tr w:rsidR="00E40CC3" w:rsidRPr="00577606" w14:paraId="3C89109F" w14:textId="77777777" w:rsidTr="00557309">
        <w:trPr>
          <w:cantSplit/>
          <w:trHeight w:val="134"/>
        </w:trPr>
        <w:tc>
          <w:tcPr>
            <w:tcW w:w="779" w:type="dxa"/>
          </w:tcPr>
          <w:p w14:paraId="5EFB0ED8" w14:textId="77777777" w:rsidR="00E40CC3" w:rsidRPr="00577606" w:rsidRDefault="00E40CC3" w:rsidP="0078258A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</w:t>
            </w:r>
            <w:r>
              <w:rPr>
                <w:snapToGrid w:val="0"/>
              </w:rPr>
              <w:t>úm.</w:t>
            </w:r>
          </w:p>
        </w:tc>
        <w:tc>
          <w:tcPr>
            <w:tcW w:w="1276" w:type="dxa"/>
          </w:tcPr>
          <w:p w14:paraId="607566E2" w14:textId="77777777" w:rsidR="00E40CC3" w:rsidRPr="00577606" w:rsidRDefault="00E40CC3" w:rsidP="0078258A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2126" w:type="dxa"/>
          </w:tcPr>
          <w:p w14:paraId="12F8D3F5" w14:textId="77777777" w:rsidR="00E40CC3" w:rsidRPr="00577606" w:rsidRDefault="00E40CC3" w:rsidP="0078258A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418" w:type="dxa"/>
          </w:tcPr>
          <w:p w14:paraId="6EE80809" w14:textId="77777777" w:rsidR="00E40CC3" w:rsidRPr="00577606" w:rsidRDefault="00E40CC3" w:rsidP="0078258A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134" w:type="dxa"/>
          </w:tcPr>
          <w:p w14:paraId="56893DA6" w14:textId="77777777" w:rsidR="00E40CC3" w:rsidRPr="00577606" w:rsidRDefault="00E40CC3" w:rsidP="0078258A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1134" w:type="dxa"/>
          </w:tcPr>
          <w:p w14:paraId="6A0EF739" w14:textId="77777777" w:rsidR="00E40CC3" w:rsidRPr="00577606" w:rsidRDefault="00E40CC3" w:rsidP="0078258A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324" w:type="dxa"/>
          </w:tcPr>
          <w:p w14:paraId="5B2F3174" w14:textId="77777777" w:rsidR="00E40CC3" w:rsidRPr="00577606" w:rsidRDefault="00E40CC3" w:rsidP="0078258A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E40CC3" w:rsidRPr="00577606" w14:paraId="645A4815" w14:textId="77777777" w:rsidTr="00557309">
        <w:trPr>
          <w:cantSplit/>
        </w:trPr>
        <w:tc>
          <w:tcPr>
            <w:tcW w:w="779" w:type="dxa"/>
          </w:tcPr>
          <w:p w14:paraId="714F89A9" w14:textId="77777777" w:rsidR="00E40CC3" w:rsidRPr="00577606" w:rsidRDefault="00E40CC3" w:rsidP="0078258A">
            <w:pPr>
              <w:pStyle w:val="Tabela"/>
              <w:numPr>
                <w:ilvl w:val="0"/>
                <w:numId w:val="50"/>
              </w:numPr>
            </w:pPr>
          </w:p>
        </w:tc>
        <w:tc>
          <w:tcPr>
            <w:tcW w:w="1276" w:type="dxa"/>
          </w:tcPr>
          <w:p w14:paraId="136119CC" w14:textId="77777777" w:rsidR="00E40CC3" w:rsidRPr="00577606" w:rsidRDefault="00E40CC3" w:rsidP="0078258A">
            <w:pPr>
              <w:pStyle w:val="Tabela"/>
            </w:pPr>
            <w:r>
              <w:t>Nome</w:t>
            </w:r>
          </w:p>
          <w:p w14:paraId="0F277543" w14:textId="77777777" w:rsidR="00E40CC3" w:rsidRPr="00577606" w:rsidRDefault="00E40CC3" w:rsidP="0078258A">
            <w:pPr>
              <w:pStyle w:val="Tabela"/>
            </w:pPr>
          </w:p>
        </w:tc>
        <w:tc>
          <w:tcPr>
            <w:tcW w:w="2126" w:type="dxa"/>
          </w:tcPr>
          <w:p w14:paraId="77CA501F" w14:textId="1BFAC307" w:rsidR="00E40CC3" w:rsidRPr="00577606" w:rsidRDefault="00E40CC3" w:rsidP="0078258A">
            <w:pPr>
              <w:pStyle w:val="Tabela"/>
            </w:pPr>
            <w:r>
              <w:t>Nome do estabelecimento encontrado</w:t>
            </w:r>
          </w:p>
        </w:tc>
        <w:tc>
          <w:tcPr>
            <w:tcW w:w="1418" w:type="dxa"/>
          </w:tcPr>
          <w:p w14:paraId="2770ABBA" w14:textId="77777777" w:rsidR="00E40CC3" w:rsidRPr="00577606" w:rsidRDefault="00E40CC3" w:rsidP="0078258A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2878B8CB" w14:textId="77777777" w:rsidR="00E40CC3" w:rsidRPr="00577606" w:rsidRDefault="00E40CC3" w:rsidP="0078258A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3A55FC64" w14:textId="77777777" w:rsidR="00E40CC3" w:rsidRPr="00577606" w:rsidRDefault="00E40CC3" w:rsidP="0078258A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0FC06E75" w14:textId="77777777" w:rsidR="00E40CC3" w:rsidRPr="00577606" w:rsidRDefault="00E40CC3" w:rsidP="0078258A">
            <w:pPr>
              <w:pStyle w:val="Tabela"/>
            </w:pPr>
            <w:r>
              <w:t>-</w:t>
            </w:r>
          </w:p>
        </w:tc>
      </w:tr>
      <w:tr w:rsidR="00E40CC3" w:rsidRPr="00577606" w14:paraId="03E0A103" w14:textId="77777777" w:rsidTr="00557309">
        <w:trPr>
          <w:cantSplit/>
        </w:trPr>
        <w:tc>
          <w:tcPr>
            <w:tcW w:w="779" w:type="dxa"/>
          </w:tcPr>
          <w:p w14:paraId="768C35B4" w14:textId="77777777" w:rsidR="00E40CC3" w:rsidRPr="00577606" w:rsidRDefault="00E40CC3" w:rsidP="0078258A">
            <w:pPr>
              <w:pStyle w:val="Tabela"/>
              <w:numPr>
                <w:ilvl w:val="0"/>
                <w:numId w:val="50"/>
              </w:numPr>
            </w:pPr>
          </w:p>
        </w:tc>
        <w:tc>
          <w:tcPr>
            <w:tcW w:w="1276" w:type="dxa"/>
          </w:tcPr>
          <w:p w14:paraId="7BF51FB1" w14:textId="436ACD54" w:rsidR="00E40CC3" w:rsidRPr="00DA66D3" w:rsidRDefault="00E40CC3" w:rsidP="0078258A">
            <w:pPr>
              <w:pStyle w:val="Tabela"/>
            </w:pPr>
            <w:r w:rsidRPr="00DA66D3">
              <w:t>Tipo</w:t>
            </w:r>
          </w:p>
        </w:tc>
        <w:tc>
          <w:tcPr>
            <w:tcW w:w="2126" w:type="dxa"/>
          </w:tcPr>
          <w:p w14:paraId="05CDB953" w14:textId="33E66A5C" w:rsidR="00E40CC3" w:rsidRDefault="00E40CC3" w:rsidP="0078258A">
            <w:pPr>
              <w:pStyle w:val="Tabela"/>
            </w:pPr>
            <w:r>
              <w:t xml:space="preserve">Tipo do estabelecimento </w:t>
            </w:r>
            <w:r w:rsidR="000D17EE">
              <w:t>encontrado</w:t>
            </w:r>
          </w:p>
        </w:tc>
        <w:tc>
          <w:tcPr>
            <w:tcW w:w="1418" w:type="dxa"/>
          </w:tcPr>
          <w:p w14:paraId="404B478B" w14:textId="4BE003E4" w:rsidR="00E40CC3" w:rsidRDefault="00E40CC3" w:rsidP="0078258A">
            <w:pPr>
              <w:pStyle w:val="Tabela"/>
            </w:pPr>
            <w:r>
              <w:t>Clínica, Farmácia, Laboratório, Hospital ou Posto de saúde</w:t>
            </w:r>
          </w:p>
        </w:tc>
        <w:tc>
          <w:tcPr>
            <w:tcW w:w="1134" w:type="dxa"/>
          </w:tcPr>
          <w:p w14:paraId="230487A6" w14:textId="265CB2C5" w:rsidR="00E40CC3" w:rsidRDefault="00E40CC3" w:rsidP="0078258A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7FD4B136" w14:textId="1F59B1A1" w:rsidR="00E40CC3" w:rsidRPr="00DA66D3" w:rsidRDefault="00E40CC3" w:rsidP="0078258A">
            <w:pPr>
              <w:pStyle w:val="Tabela"/>
            </w:pPr>
            <w:r w:rsidRPr="00DA66D3">
              <w:t>Lista fixa</w:t>
            </w:r>
          </w:p>
        </w:tc>
        <w:tc>
          <w:tcPr>
            <w:tcW w:w="1324" w:type="dxa"/>
          </w:tcPr>
          <w:p w14:paraId="1D9F5084" w14:textId="1D23A79A" w:rsidR="00E40CC3" w:rsidRDefault="0098131B" w:rsidP="0078258A">
            <w:pPr>
              <w:pStyle w:val="Tabela"/>
            </w:pPr>
            <w:r>
              <w:t>Exatamente um valor da lista</w:t>
            </w:r>
          </w:p>
        </w:tc>
      </w:tr>
      <w:tr w:rsidR="00E40CC3" w:rsidRPr="00577606" w14:paraId="07A7D5E2" w14:textId="77777777" w:rsidTr="00557309">
        <w:trPr>
          <w:cantSplit/>
        </w:trPr>
        <w:tc>
          <w:tcPr>
            <w:tcW w:w="779" w:type="dxa"/>
          </w:tcPr>
          <w:p w14:paraId="5B8DA763" w14:textId="77777777" w:rsidR="00E40CC3" w:rsidRPr="00577606" w:rsidRDefault="00E40CC3" w:rsidP="0078258A">
            <w:pPr>
              <w:pStyle w:val="Tabela"/>
              <w:numPr>
                <w:ilvl w:val="0"/>
                <w:numId w:val="50"/>
              </w:numPr>
            </w:pPr>
          </w:p>
        </w:tc>
        <w:tc>
          <w:tcPr>
            <w:tcW w:w="1276" w:type="dxa"/>
          </w:tcPr>
          <w:p w14:paraId="645B5CC0" w14:textId="2D32C66E" w:rsidR="00E40CC3" w:rsidRPr="00577606" w:rsidRDefault="007B7BE5" w:rsidP="0078258A">
            <w:pPr>
              <w:pStyle w:val="Tabela"/>
            </w:pPr>
            <w:r>
              <w:t>Endereço</w:t>
            </w:r>
          </w:p>
        </w:tc>
        <w:tc>
          <w:tcPr>
            <w:tcW w:w="2126" w:type="dxa"/>
          </w:tcPr>
          <w:p w14:paraId="20021F26" w14:textId="7E5A1391" w:rsidR="00E40CC3" w:rsidRPr="00577606" w:rsidRDefault="007B7BE5" w:rsidP="0078258A">
            <w:pPr>
              <w:pStyle w:val="Tabela"/>
            </w:pPr>
            <w:r>
              <w:t>Endereço</w:t>
            </w:r>
            <w:r w:rsidR="00F64379">
              <w:t xml:space="preserve"> completo</w:t>
            </w:r>
            <w:r w:rsidR="00E40CC3">
              <w:t xml:space="preserve"> do estabelecimento </w:t>
            </w:r>
            <w:r w:rsidR="000D17EE">
              <w:t>encontrado</w:t>
            </w:r>
          </w:p>
        </w:tc>
        <w:tc>
          <w:tcPr>
            <w:tcW w:w="1418" w:type="dxa"/>
          </w:tcPr>
          <w:p w14:paraId="0C71AFC7" w14:textId="68388946" w:rsidR="00E40CC3" w:rsidRPr="00577606" w:rsidRDefault="00E40CC3" w:rsidP="0078258A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007116E6" w14:textId="34827807" w:rsidR="00E40CC3" w:rsidRPr="00577606" w:rsidRDefault="00E40CC3" w:rsidP="0078258A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0D88327A" w14:textId="15233DF7" w:rsidR="00E40CC3" w:rsidRPr="00577606" w:rsidRDefault="00E40CC3" w:rsidP="0078258A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3D051949" w14:textId="7E77D21C" w:rsidR="00E40CC3" w:rsidRPr="00577606" w:rsidRDefault="00E40CC3" w:rsidP="0078258A">
            <w:pPr>
              <w:pStyle w:val="Tabela"/>
            </w:pPr>
            <w:r>
              <w:t>-</w:t>
            </w:r>
          </w:p>
        </w:tc>
      </w:tr>
    </w:tbl>
    <w:p w14:paraId="4CC4FE7E" w14:textId="77777777" w:rsidR="00E40CC3" w:rsidRPr="00577606" w:rsidRDefault="00E40CC3" w:rsidP="0078258A">
      <w:pPr>
        <w:pStyle w:val="BodyText"/>
      </w:pPr>
    </w:p>
    <w:p w14:paraId="3C63F4E0" w14:textId="69999CF4" w:rsidR="00E40CC3" w:rsidRPr="00577606" w:rsidRDefault="00E40CC3" w:rsidP="00E40CC3">
      <w:pPr>
        <w:pStyle w:val="Heading4"/>
        <w:jc w:val="both"/>
      </w:pPr>
      <w:bookmarkStart w:id="23" w:name="_Toc78752137"/>
      <w:r w:rsidRPr="00577606">
        <w:lastRenderedPageBreak/>
        <w:t>Comandos</w:t>
      </w:r>
      <w:r>
        <w:t xml:space="preserve"> - </w:t>
      </w:r>
      <w:r w:rsidR="00B323B0">
        <w:t>Resultado</w:t>
      </w:r>
      <w:bookmarkEnd w:id="23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1843"/>
        <w:gridCol w:w="4111"/>
        <w:gridCol w:w="2457"/>
      </w:tblGrid>
      <w:tr w:rsidR="00691FBD" w:rsidRPr="00577606" w14:paraId="18EE5143" w14:textId="77777777" w:rsidTr="00691FBD">
        <w:trPr>
          <w:cantSplit/>
        </w:trPr>
        <w:tc>
          <w:tcPr>
            <w:tcW w:w="779" w:type="dxa"/>
          </w:tcPr>
          <w:p w14:paraId="61B60BB1" w14:textId="64E728FA" w:rsidR="00691FBD" w:rsidRPr="00577606" w:rsidRDefault="00691FBD" w:rsidP="0078258A">
            <w:pPr>
              <w:pStyle w:val="Tabela"/>
            </w:pPr>
            <w:r w:rsidRPr="00577606">
              <w:t>Núm</w:t>
            </w:r>
            <w:r>
              <w:t>.</w:t>
            </w:r>
          </w:p>
        </w:tc>
        <w:tc>
          <w:tcPr>
            <w:tcW w:w="1843" w:type="dxa"/>
          </w:tcPr>
          <w:p w14:paraId="1FEB68BC" w14:textId="77777777" w:rsidR="00691FBD" w:rsidRPr="00577606" w:rsidRDefault="00691FBD" w:rsidP="0078258A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251DA933" w14:textId="77777777" w:rsidR="00691FBD" w:rsidRPr="00577606" w:rsidRDefault="00691FBD" w:rsidP="0078258A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7DF0C624" w14:textId="77777777" w:rsidR="00691FBD" w:rsidRPr="00577606" w:rsidRDefault="00691FBD" w:rsidP="0078258A">
            <w:pPr>
              <w:pStyle w:val="Tabela"/>
            </w:pPr>
            <w:r w:rsidRPr="00577606">
              <w:t>Restrições</w:t>
            </w:r>
          </w:p>
        </w:tc>
      </w:tr>
      <w:tr w:rsidR="00691FBD" w:rsidRPr="00577606" w14:paraId="374EE030" w14:textId="77777777" w:rsidTr="00691FBD">
        <w:trPr>
          <w:cantSplit/>
        </w:trPr>
        <w:tc>
          <w:tcPr>
            <w:tcW w:w="779" w:type="dxa"/>
          </w:tcPr>
          <w:p w14:paraId="09B02653" w14:textId="77777777" w:rsidR="00691FBD" w:rsidRPr="00577606" w:rsidRDefault="00691FBD" w:rsidP="0078258A">
            <w:pPr>
              <w:pStyle w:val="Tabela"/>
              <w:numPr>
                <w:ilvl w:val="0"/>
                <w:numId w:val="51"/>
              </w:numPr>
            </w:pPr>
          </w:p>
        </w:tc>
        <w:tc>
          <w:tcPr>
            <w:tcW w:w="1843" w:type="dxa"/>
          </w:tcPr>
          <w:p w14:paraId="45BAED5B" w14:textId="3B5FFE36" w:rsidR="00691FBD" w:rsidRPr="00577606" w:rsidRDefault="00691FBD" w:rsidP="0078258A">
            <w:pPr>
              <w:pStyle w:val="Tabela"/>
            </w:pPr>
            <w:r>
              <w:t>Visualizar (círculo)</w:t>
            </w:r>
          </w:p>
        </w:tc>
        <w:tc>
          <w:tcPr>
            <w:tcW w:w="4111" w:type="dxa"/>
          </w:tcPr>
          <w:p w14:paraId="2F30A688" w14:textId="3C4242E9" w:rsidR="00691FBD" w:rsidRPr="00577606" w:rsidRDefault="00691FBD" w:rsidP="0078258A">
            <w:pPr>
              <w:pStyle w:val="Tabela"/>
            </w:pPr>
            <w:r>
              <w:t>Abre uma nova tela com as informações detalhadas do estabelecimento para visualização</w:t>
            </w:r>
          </w:p>
        </w:tc>
        <w:tc>
          <w:tcPr>
            <w:tcW w:w="2457" w:type="dxa"/>
          </w:tcPr>
          <w:p w14:paraId="78718D83" w14:textId="77777777" w:rsidR="00691FBD" w:rsidRPr="00577606" w:rsidRDefault="00691FBD" w:rsidP="0078258A">
            <w:pPr>
              <w:pStyle w:val="Tabela"/>
            </w:pPr>
            <w:r>
              <w:t>-</w:t>
            </w:r>
          </w:p>
        </w:tc>
      </w:tr>
      <w:tr w:rsidR="00691FBD" w:rsidRPr="00577606" w14:paraId="3AFF27B1" w14:textId="77777777" w:rsidTr="00691FBD">
        <w:trPr>
          <w:cantSplit/>
        </w:trPr>
        <w:tc>
          <w:tcPr>
            <w:tcW w:w="779" w:type="dxa"/>
          </w:tcPr>
          <w:p w14:paraId="6F8D3421" w14:textId="77777777" w:rsidR="00691FBD" w:rsidRPr="00577606" w:rsidRDefault="00691FBD" w:rsidP="0078258A">
            <w:pPr>
              <w:pStyle w:val="Tabela"/>
              <w:numPr>
                <w:ilvl w:val="0"/>
                <w:numId w:val="51"/>
              </w:numPr>
            </w:pPr>
          </w:p>
        </w:tc>
        <w:tc>
          <w:tcPr>
            <w:tcW w:w="1843" w:type="dxa"/>
          </w:tcPr>
          <w:p w14:paraId="1715B6E0" w14:textId="777DE2C0" w:rsidR="00691FBD" w:rsidRDefault="00691FBD" w:rsidP="0078258A">
            <w:pPr>
              <w:pStyle w:val="Tabela"/>
            </w:pPr>
            <w:r>
              <w:t>Editar (lápis)</w:t>
            </w:r>
          </w:p>
        </w:tc>
        <w:tc>
          <w:tcPr>
            <w:tcW w:w="4111" w:type="dxa"/>
          </w:tcPr>
          <w:p w14:paraId="37155D9B" w14:textId="16D70014" w:rsidR="00691FBD" w:rsidRDefault="00691FBD" w:rsidP="0078258A">
            <w:pPr>
              <w:pStyle w:val="Tabela"/>
            </w:pPr>
            <w:r>
              <w:t>Abre uma nova tela com as informações detalhadas do estabelecimento para edição</w:t>
            </w:r>
          </w:p>
        </w:tc>
        <w:tc>
          <w:tcPr>
            <w:tcW w:w="2457" w:type="dxa"/>
          </w:tcPr>
          <w:p w14:paraId="49B4DFEB" w14:textId="169D23AC" w:rsidR="00691FBD" w:rsidRDefault="00691FBD" w:rsidP="0078258A">
            <w:pPr>
              <w:pStyle w:val="Tabela"/>
            </w:pPr>
            <w:r>
              <w:t>Somente exibido para administradores ou superadministradores</w:t>
            </w:r>
          </w:p>
        </w:tc>
      </w:tr>
      <w:tr w:rsidR="00691FBD" w:rsidRPr="00577606" w14:paraId="68B8EEA6" w14:textId="77777777" w:rsidTr="00691FBD">
        <w:trPr>
          <w:cantSplit/>
        </w:trPr>
        <w:tc>
          <w:tcPr>
            <w:tcW w:w="779" w:type="dxa"/>
          </w:tcPr>
          <w:p w14:paraId="48E946AC" w14:textId="77777777" w:rsidR="00691FBD" w:rsidRPr="00577606" w:rsidRDefault="00691FBD" w:rsidP="0078258A">
            <w:pPr>
              <w:pStyle w:val="Tabela"/>
              <w:numPr>
                <w:ilvl w:val="0"/>
                <w:numId w:val="51"/>
              </w:numPr>
            </w:pPr>
          </w:p>
        </w:tc>
        <w:tc>
          <w:tcPr>
            <w:tcW w:w="1843" w:type="dxa"/>
          </w:tcPr>
          <w:p w14:paraId="384909AE" w14:textId="64050CBE" w:rsidR="00691FBD" w:rsidRDefault="00691FBD" w:rsidP="0078258A">
            <w:pPr>
              <w:pStyle w:val="Tabela"/>
            </w:pPr>
            <w:r>
              <w:t>Excluir (xis)</w:t>
            </w:r>
          </w:p>
        </w:tc>
        <w:tc>
          <w:tcPr>
            <w:tcW w:w="4111" w:type="dxa"/>
          </w:tcPr>
          <w:p w14:paraId="65051FD7" w14:textId="22912BB4" w:rsidR="00691FBD" w:rsidRDefault="00691FBD" w:rsidP="0078258A">
            <w:pPr>
              <w:pStyle w:val="Tabela"/>
            </w:pPr>
            <w:r>
              <w:t>Exibe um diálogo de confirmação da deleção do estabelecimento com as opções “sim” e “não”.</w:t>
            </w:r>
          </w:p>
        </w:tc>
        <w:tc>
          <w:tcPr>
            <w:tcW w:w="2457" w:type="dxa"/>
          </w:tcPr>
          <w:p w14:paraId="10A36DD3" w14:textId="256E2DBE" w:rsidR="00691FBD" w:rsidRDefault="00691FBD" w:rsidP="0078258A">
            <w:pPr>
              <w:pStyle w:val="Tabela"/>
            </w:pPr>
            <w:r>
              <w:t>Somente exibido para administradores ou superadministradores</w:t>
            </w:r>
          </w:p>
        </w:tc>
      </w:tr>
    </w:tbl>
    <w:p w14:paraId="67FB662E" w14:textId="77777777" w:rsidR="00E40CC3" w:rsidRDefault="00E40CC3" w:rsidP="0078258A">
      <w:pPr>
        <w:pStyle w:val="BodyText"/>
        <w:rPr>
          <w:highlight w:val="yellow"/>
        </w:rPr>
      </w:pPr>
    </w:p>
    <w:p w14:paraId="6161E055" w14:textId="2E9BE467" w:rsidR="003E09B1" w:rsidRPr="00577606" w:rsidRDefault="003E09B1" w:rsidP="003E09B1">
      <w:pPr>
        <w:pStyle w:val="Heading4"/>
        <w:jc w:val="both"/>
      </w:pPr>
      <w:bookmarkStart w:id="24" w:name="_Toc78752138"/>
      <w:r w:rsidRPr="00577606">
        <w:t>Comandos</w:t>
      </w:r>
      <w:r>
        <w:t xml:space="preserve"> - Rodapé</w:t>
      </w:r>
      <w:bookmarkEnd w:id="24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1843"/>
        <w:gridCol w:w="4111"/>
        <w:gridCol w:w="2457"/>
      </w:tblGrid>
      <w:tr w:rsidR="00691FBD" w:rsidRPr="00577606" w14:paraId="212AEB6F" w14:textId="77777777" w:rsidTr="00691FBD">
        <w:trPr>
          <w:cantSplit/>
        </w:trPr>
        <w:tc>
          <w:tcPr>
            <w:tcW w:w="779" w:type="dxa"/>
          </w:tcPr>
          <w:p w14:paraId="02E81332" w14:textId="36D0F54A" w:rsidR="00691FBD" w:rsidRPr="00577606" w:rsidRDefault="00691FBD" w:rsidP="0078258A">
            <w:pPr>
              <w:pStyle w:val="Tabela"/>
            </w:pPr>
            <w:r w:rsidRPr="00577606">
              <w:t>Núm</w:t>
            </w:r>
            <w:r>
              <w:t>.</w:t>
            </w:r>
          </w:p>
        </w:tc>
        <w:tc>
          <w:tcPr>
            <w:tcW w:w="1843" w:type="dxa"/>
          </w:tcPr>
          <w:p w14:paraId="1C351160" w14:textId="77777777" w:rsidR="00691FBD" w:rsidRPr="00577606" w:rsidRDefault="00691FBD" w:rsidP="0078258A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3AE849CC" w14:textId="77777777" w:rsidR="00691FBD" w:rsidRPr="00577606" w:rsidRDefault="00691FBD" w:rsidP="0078258A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7C63F13F" w14:textId="77777777" w:rsidR="00691FBD" w:rsidRPr="00577606" w:rsidRDefault="00691FBD" w:rsidP="0078258A">
            <w:pPr>
              <w:pStyle w:val="Tabela"/>
            </w:pPr>
            <w:r w:rsidRPr="00577606">
              <w:t>Restrições</w:t>
            </w:r>
          </w:p>
        </w:tc>
      </w:tr>
      <w:tr w:rsidR="00691FBD" w:rsidRPr="00577606" w14:paraId="512EAF55" w14:textId="77777777" w:rsidTr="00691FBD">
        <w:trPr>
          <w:cantSplit/>
        </w:trPr>
        <w:tc>
          <w:tcPr>
            <w:tcW w:w="779" w:type="dxa"/>
          </w:tcPr>
          <w:p w14:paraId="0696CA62" w14:textId="77777777" w:rsidR="00691FBD" w:rsidRPr="00577606" w:rsidRDefault="00691FBD" w:rsidP="0078258A">
            <w:pPr>
              <w:pStyle w:val="Tabela"/>
              <w:numPr>
                <w:ilvl w:val="0"/>
                <w:numId w:val="52"/>
              </w:numPr>
            </w:pPr>
          </w:p>
        </w:tc>
        <w:tc>
          <w:tcPr>
            <w:tcW w:w="1843" w:type="dxa"/>
          </w:tcPr>
          <w:p w14:paraId="61DEC8E6" w14:textId="0257D224" w:rsidR="00691FBD" w:rsidRPr="00577606" w:rsidRDefault="00691FBD" w:rsidP="0078258A">
            <w:pPr>
              <w:pStyle w:val="Tabela"/>
            </w:pPr>
            <w:r>
              <w:t xml:space="preserve">&lt;&lt; </w:t>
            </w:r>
            <w:proofErr w:type="spellStart"/>
            <w:r>
              <w:t>Prev</w:t>
            </w:r>
            <w:proofErr w:type="spellEnd"/>
          </w:p>
        </w:tc>
        <w:tc>
          <w:tcPr>
            <w:tcW w:w="4111" w:type="dxa"/>
          </w:tcPr>
          <w:p w14:paraId="3ACDFB58" w14:textId="293F4F42" w:rsidR="00691FBD" w:rsidRPr="00577606" w:rsidRDefault="00691FBD" w:rsidP="0078258A">
            <w:pPr>
              <w:pStyle w:val="Tabela"/>
            </w:pPr>
            <w:r>
              <w:t>Exibe os resultados da página anterior</w:t>
            </w:r>
          </w:p>
        </w:tc>
        <w:tc>
          <w:tcPr>
            <w:tcW w:w="2457" w:type="dxa"/>
          </w:tcPr>
          <w:p w14:paraId="0B302601" w14:textId="4FC32FA1" w:rsidR="00691FBD" w:rsidRPr="00577606" w:rsidRDefault="00691FBD" w:rsidP="0078258A">
            <w:pPr>
              <w:pStyle w:val="Tabela"/>
            </w:pPr>
            <w:r>
              <w:t>Não estar na primeira página</w:t>
            </w:r>
          </w:p>
        </w:tc>
      </w:tr>
      <w:tr w:rsidR="00691FBD" w:rsidRPr="00577606" w14:paraId="3BE35DB1" w14:textId="77777777" w:rsidTr="00691FBD">
        <w:trPr>
          <w:cantSplit/>
        </w:trPr>
        <w:tc>
          <w:tcPr>
            <w:tcW w:w="779" w:type="dxa"/>
          </w:tcPr>
          <w:p w14:paraId="070927D9" w14:textId="77777777" w:rsidR="00691FBD" w:rsidRPr="00577606" w:rsidRDefault="00691FBD" w:rsidP="0078258A">
            <w:pPr>
              <w:pStyle w:val="Tabela"/>
              <w:numPr>
                <w:ilvl w:val="0"/>
                <w:numId w:val="52"/>
              </w:numPr>
            </w:pPr>
          </w:p>
        </w:tc>
        <w:tc>
          <w:tcPr>
            <w:tcW w:w="1843" w:type="dxa"/>
          </w:tcPr>
          <w:p w14:paraId="054A6CC1" w14:textId="3B945635" w:rsidR="00691FBD" w:rsidRDefault="00691FBD" w:rsidP="0078258A">
            <w:pPr>
              <w:pStyle w:val="Tabela"/>
            </w:pPr>
            <w:r>
              <w:t>“números”</w:t>
            </w:r>
          </w:p>
        </w:tc>
        <w:tc>
          <w:tcPr>
            <w:tcW w:w="4111" w:type="dxa"/>
          </w:tcPr>
          <w:p w14:paraId="133ACF14" w14:textId="4D6E2309" w:rsidR="00691FBD" w:rsidRDefault="00691FBD" w:rsidP="0078258A">
            <w:pPr>
              <w:pStyle w:val="Tabela"/>
            </w:pPr>
            <w:r>
              <w:t>Exibe o resultado da página específica referente ao número</w:t>
            </w:r>
          </w:p>
        </w:tc>
        <w:tc>
          <w:tcPr>
            <w:tcW w:w="2457" w:type="dxa"/>
          </w:tcPr>
          <w:p w14:paraId="5226F720" w14:textId="4CAB88EB" w:rsidR="00691FBD" w:rsidRDefault="00691FBD" w:rsidP="0078258A">
            <w:pPr>
              <w:pStyle w:val="Tabela"/>
            </w:pPr>
            <w:r>
              <w:t>-</w:t>
            </w:r>
          </w:p>
        </w:tc>
      </w:tr>
      <w:tr w:rsidR="00691FBD" w:rsidRPr="00577606" w14:paraId="1ACDFBA3" w14:textId="77777777" w:rsidTr="00691FBD">
        <w:trPr>
          <w:cantSplit/>
        </w:trPr>
        <w:tc>
          <w:tcPr>
            <w:tcW w:w="779" w:type="dxa"/>
          </w:tcPr>
          <w:p w14:paraId="1C8E2BB1" w14:textId="77777777" w:rsidR="00691FBD" w:rsidRPr="00577606" w:rsidRDefault="00691FBD" w:rsidP="0078258A">
            <w:pPr>
              <w:pStyle w:val="Tabela"/>
              <w:numPr>
                <w:ilvl w:val="0"/>
                <w:numId w:val="52"/>
              </w:numPr>
            </w:pPr>
          </w:p>
        </w:tc>
        <w:tc>
          <w:tcPr>
            <w:tcW w:w="1843" w:type="dxa"/>
          </w:tcPr>
          <w:p w14:paraId="152ED75B" w14:textId="714F5148" w:rsidR="00691FBD" w:rsidRDefault="00691FBD" w:rsidP="0078258A">
            <w:pPr>
              <w:pStyle w:val="Tabela"/>
            </w:pPr>
            <w:r>
              <w:t>Next &gt;&gt;</w:t>
            </w:r>
          </w:p>
        </w:tc>
        <w:tc>
          <w:tcPr>
            <w:tcW w:w="4111" w:type="dxa"/>
          </w:tcPr>
          <w:p w14:paraId="41087E6C" w14:textId="77777777" w:rsidR="00691FBD" w:rsidRDefault="00691FBD" w:rsidP="0078258A">
            <w:pPr>
              <w:pStyle w:val="Tabela"/>
            </w:pPr>
            <w:r>
              <w:t>Exibe um diálogo de confirmação da deleção do estabelecimento com as opções “sim” e “não”.</w:t>
            </w:r>
          </w:p>
        </w:tc>
        <w:tc>
          <w:tcPr>
            <w:tcW w:w="2457" w:type="dxa"/>
          </w:tcPr>
          <w:p w14:paraId="7DE6D032" w14:textId="089398FE" w:rsidR="00691FBD" w:rsidRDefault="00691FBD" w:rsidP="0078258A">
            <w:pPr>
              <w:pStyle w:val="Tabela"/>
            </w:pPr>
            <w:r>
              <w:t>Não estar na última página</w:t>
            </w:r>
          </w:p>
        </w:tc>
      </w:tr>
    </w:tbl>
    <w:p w14:paraId="1C58BC3E" w14:textId="77777777" w:rsidR="006512A0" w:rsidRDefault="006512A0" w:rsidP="0078258A">
      <w:pPr>
        <w:pStyle w:val="BodyText"/>
        <w:rPr>
          <w:highlight w:val="yellow"/>
        </w:rPr>
      </w:pPr>
    </w:p>
    <w:p w14:paraId="133A4548" w14:textId="490F9A28" w:rsidR="006512A0" w:rsidRPr="00577606" w:rsidRDefault="006512A0" w:rsidP="00523684">
      <w:pPr>
        <w:pStyle w:val="Heading3"/>
        <w:jc w:val="both"/>
      </w:pPr>
      <w:r>
        <w:br w:type="page"/>
      </w:r>
      <w:bookmarkStart w:id="25" w:name="_Toc78752139"/>
      <w:r w:rsidRPr="00577606">
        <w:lastRenderedPageBreak/>
        <w:t>Interface de usuário</w:t>
      </w:r>
      <w:r w:rsidR="00C92530">
        <w:t>:</w:t>
      </w:r>
      <w:r w:rsidRPr="00577606">
        <w:t xml:space="preserve"> </w:t>
      </w:r>
      <w:r w:rsidR="00282891">
        <w:t>Busca de agendamento de procedimento</w:t>
      </w:r>
      <w:bookmarkEnd w:id="25"/>
    </w:p>
    <w:p w14:paraId="651BB873" w14:textId="517BCB88" w:rsidR="006512A0" w:rsidRDefault="006512A0" w:rsidP="00282891">
      <w:pPr>
        <w:pStyle w:val="Heading4"/>
        <w:jc w:val="both"/>
        <w:rPr>
          <w:b w:val="0"/>
          <w:i w:val="0"/>
          <w:kern w:val="0"/>
          <w:szCs w:val="24"/>
        </w:rPr>
      </w:pPr>
      <w:bookmarkStart w:id="26" w:name="_Toc78752140"/>
      <w:r w:rsidRPr="00577606">
        <w:t>Leiaute sugerido</w:t>
      </w:r>
      <w:bookmarkEnd w:id="26"/>
    </w:p>
    <w:p w14:paraId="153BF933" w14:textId="2455B953" w:rsidR="00282891" w:rsidRPr="00282891" w:rsidRDefault="001A2E34" w:rsidP="0078258A">
      <w:pPr>
        <w:pStyle w:val="BodyText"/>
      </w:pPr>
      <w:r>
        <w:object w:dxaOrig="14340" w:dyaOrig="14730" w14:anchorId="18958F96">
          <v:shape id="_x0000_i3772" type="#_x0000_t75" style="width:453.85pt;height:466.2pt" o:ole="">
            <v:imagedata r:id="rId14" o:title=""/>
          </v:shape>
          <o:OLEObject Type="Embed" ProgID="Paint.Picture.1" ShapeID="_x0000_i3772" DrawAspect="Content" ObjectID="_1689365351" r:id="rId15"/>
        </w:object>
      </w:r>
    </w:p>
    <w:p w14:paraId="5AB70142" w14:textId="5642680D" w:rsidR="0032012F" w:rsidRPr="00577606" w:rsidRDefault="0032012F" w:rsidP="0032012F">
      <w:pPr>
        <w:pStyle w:val="Heading4"/>
        <w:jc w:val="both"/>
      </w:pPr>
      <w:bookmarkStart w:id="27" w:name="_Toc78752141"/>
      <w:r w:rsidRPr="00577606">
        <w:lastRenderedPageBreak/>
        <w:t>Campos</w:t>
      </w:r>
      <w:r>
        <w:t xml:space="preserve"> - Filtros</w:t>
      </w:r>
      <w:bookmarkEnd w:id="27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1559"/>
        <w:gridCol w:w="1843"/>
        <w:gridCol w:w="1418"/>
        <w:gridCol w:w="1134"/>
        <w:gridCol w:w="1134"/>
        <w:gridCol w:w="1324"/>
      </w:tblGrid>
      <w:tr w:rsidR="0032012F" w:rsidRPr="00577606" w14:paraId="14DF2026" w14:textId="77777777" w:rsidTr="0032012F">
        <w:trPr>
          <w:cantSplit/>
          <w:trHeight w:val="134"/>
        </w:trPr>
        <w:tc>
          <w:tcPr>
            <w:tcW w:w="779" w:type="dxa"/>
          </w:tcPr>
          <w:p w14:paraId="39B8392A" w14:textId="77777777" w:rsidR="0032012F" w:rsidRPr="00577606" w:rsidRDefault="0032012F" w:rsidP="0078258A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</w:t>
            </w:r>
            <w:r>
              <w:rPr>
                <w:snapToGrid w:val="0"/>
              </w:rPr>
              <w:t>úm.</w:t>
            </w:r>
          </w:p>
        </w:tc>
        <w:tc>
          <w:tcPr>
            <w:tcW w:w="1559" w:type="dxa"/>
          </w:tcPr>
          <w:p w14:paraId="6B75C138" w14:textId="77777777" w:rsidR="0032012F" w:rsidRPr="00577606" w:rsidRDefault="0032012F" w:rsidP="0078258A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843" w:type="dxa"/>
          </w:tcPr>
          <w:p w14:paraId="1F826DB1" w14:textId="77777777" w:rsidR="0032012F" w:rsidRPr="00577606" w:rsidRDefault="0032012F" w:rsidP="0078258A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418" w:type="dxa"/>
          </w:tcPr>
          <w:p w14:paraId="69B6EBF3" w14:textId="77777777" w:rsidR="0032012F" w:rsidRPr="00577606" w:rsidRDefault="0032012F" w:rsidP="0078258A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134" w:type="dxa"/>
          </w:tcPr>
          <w:p w14:paraId="2986C283" w14:textId="77777777" w:rsidR="0032012F" w:rsidRPr="00577606" w:rsidRDefault="0032012F" w:rsidP="0078258A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1134" w:type="dxa"/>
          </w:tcPr>
          <w:p w14:paraId="31E0F162" w14:textId="77777777" w:rsidR="0032012F" w:rsidRPr="00577606" w:rsidRDefault="0032012F" w:rsidP="0078258A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324" w:type="dxa"/>
          </w:tcPr>
          <w:p w14:paraId="1D99159E" w14:textId="77777777" w:rsidR="0032012F" w:rsidRPr="00577606" w:rsidRDefault="0032012F" w:rsidP="0078258A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32012F" w:rsidRPr="00577606" w14:paraId="3B9DEF1E" w14:textId="77777777" w:rsidTr="0032012F">
        <w:trPr>
          <w:cantSplit/>
        </w:trPr>
        <w:tc>
          <w:tcPr>
            <w:tcW w:w="779" w:type="dxa"/>
          </w:tcPr>
          <w:p w14:paraId="4EE10BCC" w14:textId="77777777" w:rsidR="0032012F" w:rsidRPr="00577606" w:rsidRDefault="0032012F" w:rsidP="0078258A">
            <w:pPr>
              <w:pStyle w:val="Tabela"/>
              <w:numPr>
                <w:ilvl w:val="0"/>
                <w:numId w:val="53"/>
              </w:numPr>
            </w:pPr>
          </w:p>
        </w:tc>
        <w:tc>
          <w:tcPr>
            <w:tcW w:w="1559" w:type="dxa"/>
          </w:tcPr>
          <w:p w14:paraId="2A8E8194" w14:textId="7D7EFB96" w:rsidR="0032012F" w:rsidRPr="00577606" w:rsidRDefault="0032012F" w:rsidP="0078258A">
            <w:pPr>
              <w:pStyle w:val="Tabela"/>
            </w:pPr>
            <w:r>
              <w:t>Procedimento</w:t>
            </w:r>
          </w:p>
          <w:p w14:paraId="380DD6E5" w14:textId="77777777" w:rsidR="0032012F" w:rsidRPr="00577606" w:rsidRDefault="0032012F" w:rsidP="0078258A">
            <w:pPr>
              <w:pStyle w:val="Tabela"/>
            </w:pPr>
          </w:p>
        </w:tc>
        <w:tc>
          <w:tcPr>
            <w:tcW w:w="1843" w:type="dxa"/>
          </w:tcPr>
          <w:p w14:paraId="05F9D7A7" w14:textId="513C6A4B" w:rsidR="0032012F" w:rsidRPr="00577606" w:rsidRDefault="0032012F" w:rsidP="0078258A">
            <w:pPr>
              <w:pStyle w:val="Tabela"/>
            </w:pPr>
            <w:r>
              <w:t>Nome do procedimento desejado</w:t>
            </w:r>
          </w:p>
        </w:tc>
        <w:tc>
          <w:tcPr>
            <w:tcW w:w="1418" w:type="dxa"/>
          </w:tcPr>
          <w:p w14:paraId="5CD2C795" w14:textId="77777777" w:rsidR="0032012F" w:rsidRPr="00577606" w:rsidRDefault="0032012F" w:rsidP="0078258A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1D3F7586" w14:textId="77777777" w:rsidR="0032012F" w:rsidRPr="00577606" w:rsidRDefault="0032012F" w:rsidP="0078258A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268C59B7" w14:textId="77777777" w:rsidR="0032012F" w:rsidRPr="00577606" w:rsidRDefault="0032012F" w:rsidP="0078258A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715A989F" w14:textId="77777777" w:rsidR="0032012F" w:rsidRPr="00577606" w:rsidRDefault="0032012F" w:rsidP="0078258A">
            <w:pPr>
              <w:pStyle w:val="Tabela"/>
            </w:pPr>
            <w:r>
              <w:t>-</w:t>
            </w:r>
          </w:p>
        </w:tc>
      </w:tr>
      <w:tr w:rsidR="0032012F" w:rsidRPr="00577606" w14:paraId="4AD17472" w14:textId="77777777" w:rsidTr="0032012F">
        <w:trPr>
          <w:cantSplit/>
        </w:trPr>
        <w:tc>
          <w:tcPr>
            <w:tcW w:w="779" w:type="dxa"/>
          </w:tcPr>
          <w:p w14:paraId="34EB2658" w14:textId="77777777" w:rsidR="0032012F" w:rsidRPr="00577606" w:rsidRDefault="0032012F" w:rsidP="0078258A">
            <w:pPr>
              <w:pStyle w:val="Tabela"/>
              <w:numPr>
                <w:ilvl w:val="0"/>
                <w:numId w:val="53"/>
              </w:numPr>
            </w:pPr>
          </w:p>
        </w:tc>
        <w:tc>
          <w:tcPr>
            <w:tcW w:w="1559" w:type="dxa"/>
          </w:tcPr>
          <w:p w14:paraId="3C2ACCA5" w14:textId="77777777" w:rsidR="0032012F" w:rsidRPr="00DA66D3" w:rsidRDefault="0032012F" w:rsidP="0078258A">
            <w:pPr>
              <w:pStyle w:val="Tabela"/>
            </w:pPr>
            <w:r>
              <w:t>Bairro ou cidade</w:t>
            </w:r>
          </w:p>
        </w:tc>
        <w:tc>
          <w:tcPr>
            <w:tcW w:w="1843" w:type="dxa"/>
          </w:tcPr>
          <w:p w14:paraId="50F9A524" w14:textId="374C315B" w:rsidR="0032012F" w:rsidRDefault="0032012F" w:rsidP="0078258A">
            <w:pPr>
              <w:pStyle w:val="Tabela"/>
            </w:pPr>
            <w:r>
              <w:t xml:space="preserve">Bairro ou cidade </w:t>
            </w:r>
            <w:r w:rsidR="00EA19FA">
              <w:t>onde deseja-se realizar o procedimento</w:t>
            </w:r>
          </w:p>
        </w:tc>
        <w:tc>
          <w:tcPr>
            <w:tcW w:w="1418" w:type="dxa"/>
          </w:tcPr>
          <w:p w14:paraId="14412FB2" w14:textId="77777777" w:rsidR="0032012F" w:rsidRDefault="0032012F" w:rsidP="0078258A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23CF7C6F" w14:textId="77777777" w:rsidR="0032012F" w:rsidRDefault="0032012F" w:rsidP="0078258A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69E56DB6" w14:textId="77777777" w:rsidR="0032012F" w:rsidRPr="00DA66D3" w:rsidRDefault="0032012F" w:rsidP="0078258A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21AED295" w14:textId="77777777" w:rsidR="0032012F" w:rsidRDefault="0032012F" w:rsidP="0078258A">
            <w:pPr>
              <w:pStyle w:val="Tabela"/>
            </w:pPr>
            <w:r>
              <w:t>-</w:t>
            </w:r>
          </w:p>
        </w:tc>
      </w:tr>
      <w:tr w:rsidR="00A44C37" w:rsidRPr="00577606" w14:paraId="7F356F5B" w14:textId="77777777" w:rsidTr="0032012F">
        <w:trPr>
          <w:cantSplit/>
        </w:trPr>
        <w:tc>
          <w:tcPr>
            <w:tcW w:w="779" w:type="dxa"/>
          </w:tcPr>
          <w:p w14:paraId="606D1CD8" w14:textId="77777777" w:rsidR="00A44C37" w:rsidRPr="00577606" w:rsidRDefault="00A44C37" w:rsidP="0078258A">
            <w:pPr>
              <w:pStyle w:val="Tabela"/>
              <w:numPr>
                <w:ilvl w:val="0"/>
                <w:numId w:val="53"/>
              </w:numPr>
            </w:pPr>
          </w:p>
        </w:tc>
        <w:tc>
          <w:tcPr>
            <w:tcW w:w="1559" w:type="dxa"/>
          </w:tcPr>
          <w:p w14:paraId="54F865BB" w14:textId="77777777" w:rsidR="00A44C37" w:rsidRPr="00577606" w:rsidRDefault="00A44C37" w:rsidP="0078258A">
            <w:pPr>
              <w:pStyle w:val="Tabela"/>
            </w:pPr>
            <w:r w:rsidRPr="00DA66D3">
              <w:t>Tipo</w:t>
            </w:r>
          </w:p>
        </w:tc>
        <w:tc>
          <w:tcPr>
            <w:tcW w:w="1843" w:type="dxa"/>
          </w:tcPr>
          <w:p w14:paraId="586399EA" w14:textId="71AA28CC" w:rsidR="00A44C37" w:rsidRPr="00577606" w:rsidRDefault="00A44C37" w:rsidP="0078258A">
            <w:pPr>
              <w:pStyle w:val="Tabela"/>
            </w:pPr>
            <w:r>
              <w:t>Tipo do procedimento desejado</w:t>
            </w:r>
          </w:p>
        </w:tc>
        <w:tc>
          <w:tcPr>
            <w:tcW w:w="1418" w:type="dxa"/>
          </w:tcPr>
          <w:p w14:paraId="00147DD4" w14:textId="1FC5B3D4" w:rsidR="00A44C37" w:rsidRPr="00577606" w:rsidRDefault="00A44C37" w:rsidP="0078258A">
            <w:pPr>
              <w:pStyle w:val="Tabela"/>
            </w:pPr>
            <w:r>
              <w:t xml:space="preserve">Exame, </w:t>
            </w:r>
            <w:r w:rsidR="009B1B57">
              <w:t>c</w:t>
            </w:r>
            <w:r>
              <w:t xml:space="preserve">onsulta ou </w:t>
            </w:r>
            <w:r w:rsidR="009B1B57">
              <w:t>v</w:t>
            </w:r>
            <w:r>
              <w:t>acina</w:t>
            </w:r>
          </w:p>
        </w:tc>
        <w:tc>
          <w:tcPr>
            <w:tcW w:w="1134" w:type="dxa"/>
          </w:tcPr>
          <w:p w14:paraId="2D2BDCFF" w14:textId="77777777" w:rsidR="00A44C37" w:rsidRPr="00577606" w:rsidRDefault="00A44C37" w:rsidP="0078258A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06C9F836" w14:textId="77777777" w:rsidR="00A44C37" w:rsidRPr="00577606" w:rsidRDefault="00A44C37" w:rsidP="0078258A">
            <w:pPr>
              <w:pStyle w:val="Tabela"/>
            </w:pPr>
            <w:r w:rsidRPr="00DA66D3">
              <w:t>Lista fixa</w:t>
            </w:r>
          </w:p>
        </w:tc>
        <w:tc>
          <w:tcPr>
            <w:tcW w:w="1324" w:type="dxa"/>
          </w:tcPr>
          <w:p w14:paraId="0D43DB01" w14:textId="58C8CBB7" w:rsidR="00A44C37" w:rsidRPr="00577606" w:rsidRDefault="00A44C37" w:rsidP="0078258A">
            <w:pPr>
              <w:pStyle w:val="Tabela"/>
            </w:pPr>
            <w:r>
              <w:t>Pelo menos um valor da lista</w:t>
            </w:r>
          </w:p>
        </w:tc>
      </w:tr>
    </w:tbl>
    <w:p w14:paraId="0E59834E" w14:textId="77777777" w:rsidR="00691FBD" w:rsidRPr="00577606" w:rsidRDefault="00691FBD" w:rsidP="00691FBD">
      <w:pPr>
        <w:pStyle w:val="Heading4"/>
        <w:jc w:val="both"/>
      </w:pPr>
      <w:bookmarkStart w:id="28" w:name="_Toc78752142"/>
      <w:r w:rsidRPr="00577606">
        <w:t>Comandos</w:t>
      </w:r>
      <w:r>
        <w:t xml:space="preserve"> - Filtros</w:t>
      </w:r>
      <w:bookmarkEnd w:id="28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1701"/>
        <w:gridCol w:w="5103"/>
        <w:gridCol w:w="1607"/>
      </w:tblGrid>
      <w:tr w:rsidR="00691FBD" w:rsidRPr="00577606" w14:paraId="7D8727B7" w14:textId="77777777" w:rsidTr="00691FBD">
        <w:trPr>
          <w:cantSplit/>
        </w:trPr>
        <w:tc>
          <w:tcPr>
            <w:tcW w:w="779" w:type="dxa"/>
          </w:tcPr>
          <w:p w14:paraId="1B0EF38C" w14:textId="0BFDF873" w:rsidR="00691FBD" w:rsidRPr="00577606" w:rsidRDefault="00691FBD" w:rsidP="0078258A">
            <w:pPr>
              <w:pStyle w:val="Tabela"/>
            </w:pPr>
            <w:r w:rsidRPr="00577606">
              <w:t>Núm</w:t>
            </w:r>
            <w:r>
              <w:t>.</w:t>
            </w:r>
          </w:p>
        </w:tc>
        <w:tc>
          <w:tcPr>
            <w:tcW w:w="1701" w:type="dxa"/>
          </w:tcPr>
          <w:p w14:paraId="27A1FBC8" w14:textId="77777777" w:rsidR="00691FBD" w:rsidRPr="00577606" w:rsidRDefault="00691FBD" w:rsidP="0078258A">
            <w:pPr>
              <w:pStyle w:val="Tabela"/>
            </w:pPr>
            <w:r w:rsidRPr="00577606">
              <w:t>Nome</w:t>
            </w:r>
          </w:p>
        </w:tc>
        <w:tc>
          <w:tcPr>
            <w:tcW w:w="5103" w:type="dxa"/>
          </w:tcPr>
          <w:p w14:paraId="0C44EACC" w14:textId="77777777" w:rsidR="00691FBD" w:rsidRPr="00577606" w:rsidRDefault="00691FBD" w:rsidP="0078258A">
            <w:pPr>
              <w:pStyle w:val="Tabela"/>
            </w:pPr>
            <w:r w:rsidRPr="00577606">
              <w:t>Ação</w:t>
            </w:r>
          </w:p>
        </w:tc>
        <w:tc>
          <w:tcPr>
            <w:tcW w:w="1607" w:type="dxa"/>
          </w:tcPr>
          <w:p w14:paraId="4AF03DFE" w14:textId="77777777" w:rsidR="00691FBD" w:rsidRPr="00577606" w:rsidRDefault="00691FBD" w:rsidP="0078258A">
            <w:pPr>
              <w:pStyle w:val="Tabela"/>
            </w:pPr>
            <w:r w:rsidRPr="00577606">
              <w:t>Restrições</w:t>
            </w:r>
          </w:p>
        </w:tc>
      </w:tr>
      <w:tr w:rsidR="00691FBD" w:rsidRPr="00577606" w14:paraId="694E2266" w14:textId="77777777" w:rsidTr="00691FBD">
        <w:trPr>
          <w:cantSplit/>
        </w:trPr>
        <w:tc>
          <w:tcPr>
            <w:tcW w:w="779" w:type="dxa"/>
          </w:tcPr>
          <w:p w14:paraId="450B8DA4" w14:textId="77777777" w:rsidR="00691FBD" w:rsidRPr="00577606" w:rsidRDefault="00691FBD" w:rsidP="0078258A">
            <w:pPr>
              <w:pStyle w:val="Tabela"/>
              <w:numPr>
                <w:ilvl w:val="0"/>
                <w:numId w:val="54"/>
              </w:numPr>
            </w:pPr>
          </w:p>
        </w:tc>
        <w:tc>
          <w:tcPr>
            <w:tcW w:w="1701" w:type="dxa"/>
          </w:tcPr>
          <w:p w14:paraId="6745B7A6" w14:textId="77777777" w:rsidR="00691FBD" w:rsidRPr="00577606" w:rsidRDefault="00691FBD" w:rsidP="0078258A">
            <w:pPr>
              <w:pStyle w:val="Tabela"/>
            </w:pPr>
            <w:r>
              <w:t>Buscar</w:t>
            </w:r>
          </w:p>
        </w:tc>
        <w:tc>
          <w:tcPr>
            <w:tcW w:w="5103" w:type="dxa"/>
          </w:tcPr>
          <w:p w14:paraId="78A34ACB" w14:textId="6DF5011D" w:rsidR="00691FBD" w:rsidRPr="00577606" w:rsidRDefault="00691FBD" w:rsidP="0078258A">
            <w:pPr>
              <w:pStyle w:val="Tabela"/>
            </w:pPr>
            <w:r>
              <w:t>Exibe os resultados conforme os filtros preenchidos em ordem alfabética do procedimento</w:t>
            </w:r>
          </w:p>
        </w:tc>
        <w:tc>
          <w:tcPr>
            <w:tcW w:w="1607" w:type="dxa"/>
          </w:tcPr>
          <w:p w14:paraId="2B7958BD" w14:textId="77777777" w:rsidR="00691FBD" w:rsidRPr="00577606" w:rsidRDefault="00691FBD" w:rsidP="0078258A">
            <w:pPr>
              <w:pStyle w:val="Tabela"/>
            </w:pPr>
            <w:r>
              <w:t>-</w:t>
            </w:r>
          </w:p>
        </w:tc>
      </w:tr>
    </w:tbl>
    <w:p w14:paraId="5A015FAE" w14:textId="6811BE1A" w:rsidR="004F520F" w:rsidRPr="00577606" w:rsidRDefault="006512A0" w:rsidP="004F520F">
      <w:pPr>
        <w:pStyle w:val="Heading4"/>
        <w:jc w:val="both"/>
      </w:pPr>
      <w:bookmarkStart w:id="29" w:name="_Toc78752143"/>
      <w:r w:rsidRPr="00577606">
        <w:t>Campos</w:t>
      </w:r>
      <w:r w:rsidR="00BD332E">
        <w:t xml:space="preserve"> - Resultado</w:t>
      </w:r>
      <w:bookmarkEnd w:id="29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1843"/>
        <w:gridCol w:w="2268"/>
        <w:gridCol w:w="992"/>
        <w:gridCol w:w="1134"/>
        <w:gridCol w:w="851"/>
        <w:gridCol w:w="1324"/>
      </w:tblGrid>
      <w:tr w:rsidR="00B44BC9" w:rsidRPr="00577606" w14:paraId="2F90CC12" w14:textId="77777777" w:rsidTr="00F54152">
        <w:trPr>
          <w:cantSplit/>
          <w:trHeight w:val="134"/>
        </w:trPr>
        <w:tc>
          <w:tcPr>
            <w:tcW w:w="779" w:type="dxa"/>
          </w:tcPr>
          <w:p w14:paraId="01C08243" w14:textId="77777777" w:rsidR="004F520F" w:rsidRPr="00577606" w:rsidRDefault="004F520F" w:rsidP="0078258A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</w:t>
            </w:r>
            <w:r>
              <w:rPr>
                <w:snapToGrid w:val="0"/>
              </w:rPr>
              <w:t>úm.</w:t>
            </w:r>
          </w:p>
        </w:tc>
        <w:tc>
          <w:tcPr>
            <w:tcW w:w="1843" w:type="dxa"/>
          </w:tcPr>
          <w:p w14:paraId="5151F4F8" w14:textId="77777777" w:rsidR="004F520F" w:rsidRPr="00577606" w:rsidRDefault="004F520F" w:rsidP="0078258A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2268" w:type="dxa"/>
          </w:tcPr>
          <w:p w14:paraId="502FA384" w14:textId="77777777" w:rsidR="004F520F" w:rsidRPr="00577606" w:rsidRDefault="004F520F" w:rsidP="0078258A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992" w:type="dxa"/>
          </w:tcPr>
          <w:p w14:paraId="4EA0CC21" w14:textId="77777777" w:rsidR="004F520F" w:rsidRPr="00577606" w:rsidRDefault="004F520F" w:rsidP="0078258A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134" w:type="dxa"/>
          </w:tcPr>
          <w:p w14:paraId="09C3EB47" w14:textId="77777777" w:rsidR="004F520F" w:rsidRPr="00577606" w:rsidRDefault="004F520F" w:rsidP="0078258A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851" w:type="dxa"/>
          </w:tcPr>
          <w:p w14:paraId="3C25BBBD" w14:textId="77777777" w:rsidR="004F520F" w:rsidRPr="00577606" w:rsidRDefault="004F520F" w:rsidP="0078258A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324" w:type="dxa"/>
          </w:tcPr>
          <w:p w14:paraId="0EA01D4D" w14:textId="77777777" w:rsidR="004F520F" w:rsidRPr="00577606" w:rsidRDefault="004F520F" w:rsidP="0078258A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B44BC9" w:rsidRPr="00577606" w14:paraId="7C016E7A" w14:textId="77777777" w:rsidTr="00F54152">
        <w:trPr>
          <w:cantSplit/>
        </w:trPr>
        <w:tc>
          <w:tcPr>
            <w:tcW w:w="779" w:type="dxa"/>
          </w:tcPr>
          <w:p w14:paraId="60F191C0" w14:textId="77777777" w:rsidR="004F520F" w:rsidRPr="00577606" w:rsidRDefault="004F520F" w:rsidP="0078258A">
            <w:pPr>
              <w:pStyle w:val="Tabela"/>
              <w:numPr>
                <w:ilvl w:val="0"/>
                <w:numId w:val="49"/>
              </w:numPr>
            </w:pPr>
          </w:p>
        </w:tc>
        <w:tc>
          <w:tcPr>
            <w:tcW w:w="1843" w:type="dxa"/>
          </w:tcPr>
          <w:p w14:paraId="2E7149F8" w14:textId="77777777" w:rsidR="004F520F" w:rsidRPr="00577606" w:rsidRDefault="004F520F" w:rsidP="0078258A">
            <w:pPr>
              <w:pStyle w:val="Tabela"/>
            </w:pPr>
            <w:r w:rsidRPr="00AA5E59">
              <w:t>Procediment</w:t>
            </w:r>
            <w:r>
              <w:t>o</w:t>
            </w:r>
          </w:p>
        </w:tc>
        <w:tc>
          <w:tcPr>
            <w:tcW w:w="2268" w:type="dxa"/>
          </w:tcPr>
          <w:p w14:paraId="4B2F730E" w14:textId="4F2CDAE2" w:rsidR="004F520F" w:rsidRPr="00577606" w:rsidRDefault="004F520F" w:rsidP="0078258A">
            <w:pPr>
              <w:pStyle w:val="Tabela"/>
            </w:pPr>
            <w:r>
              <w:t>Nome do</w:t>
            </w:r>
            <w:r w:rsidR="003F3BDF">
              <w:t xml:space="preserve"> </w:t>
            </w:r>
            <w:r>
              <w:t>procedimento</w:t>
            </w:r>
          </w:p>
        </w:tc>
        <w:tc>
          <w:tcPr>
            <w:tcW w:w="992" w:type="dxa"/>
          </w:tcPr>
          <w:p w14:paraId="765DB042" w14:textId="77777777" w:rsidR="004F520F" w:rsidRPr="00577606" w:rsidRDefault="004F520F" w:rsidP="0078258A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033FBB75" w14:textId="77777777" w:rsidR="004F520F" w:rsidRPr="00577606" w:rsidRDefault="004F520F" w:rsidP="0078258A">
            <w:pPr>
              <w:pStyle w:val="Tabela"/>
            </w:pPr>
            <w:r>
              <w:t>-</w:t>
            </w:r>
          </w:p>
        </w:tc>
        <w:tc>
          <w:tcPr>
            <w:tcW w:w="851" w:type="dxa"/>
          </w:tcPr>
          <w:p w14:paraId="3F072523" w14:textId="77777777" w:rsidR="004F520F" w:rsidRPr="00577606" w:rsidRDefault="004F520F" w:rsidP="0078258A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10287AF3" w14:textId="77777777" w:rsidR="004F520F" w:rsidRPr="00577606" w:rsidRDefault="004F520F" w:rsidP="0078258A">
            <w:pPr>
              <w:pStyle w:val="Tabela"/>
            </w:pPr>
            <w:r>
              <w:t>-</w:t>
            </w:r>
          </w:p>
        </w:tc>
      </w:tr>
      <w:tr w:rsidR="00B44BC9" w:rsidRPr="00577606" w14:paraId="15AE96C2" w14:textId="77777777" w:rsidTr="00F54152">
        <w:trPr>
          <w:cantSplit/>
        </w:trPr>
        <w:tc>
          <w:tcPr>
            <w:tcW w:w="779" w:type="dxa"/>
          </w:tcPr>
          <w:p w14:paraId="5DF832FB" w14:textId="77777777" w:rsidR="004F520F" w:rsidRPr="00577606" w:rsidRDefault="004F520F" w:rsidP="0078258A">
            <w:pPr>
              <w:pStyle w:val="Tabela"/>
              <w:numPr>
                <w:ilvl w:val="0"/>
                <w:numId w:val="49"/>
              </w:numPr>
            </w:pPr>
          </w:p>
        </w:tc>
        <w:tc>
          <w:tcPr>
            <w:tcW w:w="1843" w:type="dxa"/>
          </w:tcPr>
          <w:p w14:paraId="5187BECB" w14:textId="73419AC0" w:rsidR="004F520F" w:rsidRPr="00577606" w:rsidRDefault="00B44BC9" w:rsidP="0078258A">
            <w:pPr>
              <w:pStyle w:val="Tabela"/>
            </w:pPr>
            <w:r>
              <w:t>Profissional</w:t>
            </w:r>
          </w:p>
        </w:tc>
        <w:tc>
          <w:tcPr>
            <w:tcW w:w="2268" w:type="dxa"/>
          </w:tcPr>
          <w:p w14:paraId="5FAF4EE1" w14:textId="7C03C677" w:rsidR="004F520F" w:rsidRPr="00577606" w:rsidRDefault="00B44BC9" w:rsidP="0078258A">
            <w:pPr>
              <w:pStyle w:val="Tabela"/>
            </w:pPr>
            <w:r>
              <w:t>Nome do profissional que realiza o procedimento</w:t>
            </w:r>
          </w:p>
        </w:tc>
        <w:tc>
          <w:tcPr>
            <w:tcW w:w="992" w:type="dxa"/>
          </w:tcPr>
          <w:p w14:paraId="63720579" w14:textId="77777777" w:rsidR="004F520F" w:rsidRPr="00577606" w:rsidRDefault="004F520F" w:rsidP="0078258A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2848D6D7" w14:textId="77777777" w:rsidR="004F520F" w:rsidRPr="00577606" w:rsidRDefault="004F520F" w:rsidP="0078258A">
            <w:pPr>
              <w:pStyle w:val="Tabela"/>
            </w:pPr>
            <w:r>
              <w:t>-</w:t>
            </w:r>
          </w:p>
        </w:tc>
        <w:tc>
          <w:tcPr>
            <w:tcW w:w="851" w:type="dxa"/>
          </w:tcPr>
          <w:p w14:paraId="0D66AE74" w14:textId="77777777" w:rsidR="004F520F" w:rsidRPr="00577606" w:rsidRDefault="004F520F" w:rsidP="0078258A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373F6265" w14:textId="77777777" w:rsidR="004F520F" w:rsidRPr="00577606" w:rsidRDefault="004F520F" w:rsidP="0078258A">
            <w:pPr>
              <w:pStyle w:val="Tabela"/>
            </w:pPr>
            <w:r>
              <w:t>-</w:t>
            </w:r>
          </w:p>
        </w:tc>
      </w:tr>
      <w:tr w:rsidR="00B44BC9" w:rsidRPr="00577606" w14:paraId="0F1FE2E1" w14:textId="77777777" w:rsidTr="00F54152">
        <w:trPr>
          <w:cantSplit/>
        </w:trPr>
        <w:tc>
          <w:tcPr>
            <w:tcW w:w="779" w:type="dxa"/>
          </w:tcPr>
          <w:p w14:paraId="65DA50B0" w14:textId="77777777" w:rsidR="004F520F" w:rsidRPr="00577606" w:rsidRDefault="004F520F" w:rsidP="0078258A">
            <w:pPr>
              <w:pStyle w:val="Tabela"/>
              <w:numPr>
                <w:ilvl w:val="0"/>
                <w:numId w:val="49"/>
              </w:numPr>
            </w:pPr>
          </w:p>
        </w:tc>
        <w:tc>
          <w:tcPr>
            <w:tcW w:w="1843" w:type="dxa"/>
          </w:tcPr>
          <w:p w14:paraId="03566355" w14:textId="4FCCBBD0" w:rsidR="004F520F" w:rsidRPr="00577606" w:rsidRDefault="00B44BC9" w:rsidP="0078258A">
            <w:pPr>
              <w:pStyle w:val="Tabela"/>
            </w:pPr>
            <w:r>
              <w:t>Estabelecimento</w:t>
            </w:r>
          </w:p>
        </w:tc>
        <w:tc>
          <w:tcPr>
            <w:tcW w:w="2268" w:type="dxa"/>
          </w:tcPr>
          <w:p w14:paraId="242D5CDE" w14:textId="107B7593" w:rsidR="004F520F" w:rsidRPr="00577606" w:rsidRDefault="00B44BC9" w:rsidP="0078258A">
            <w:pPr>
              <w:pStyle w:val="Tabela"/>
            </w:pPr>
            <w:r>
              <w:t>Nome do estabelecimento</w:t>
            </w:r>
            <w:r w:rsidR="00F54152">
              <w:t xml:space="preserve"> onde é realizado o procedimento</w:t>
            </w:r>
          </w:p>
        </w:tc>
        <w:tc>
          <w:tcPr>
            <w:tcW w:w="992" w:type="dxa"/>
          </w:tcPr>
          <w:p w14:paraId="2A147C11" w14:textId="2FC559FD" w:rsidR="004F520F" w:rsidRPr="00577606" w:rsidRDefault="00A2534B" w:rsidP="0078258A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6EE86533" w14:textId="77777777" w:rsidR="004F520F" w:rsidRPr="00577606" w:rsidRDefault="004F520F" w:rsidP="0078258A">
            <w:pPr>
              <w:pStyle w:val="Tabela"/>
            </w:pPr>
            <w:r>
              <w:t>-</w:t>
            </w:r>
          </w:p>
        </w:tc>
        <w:tc>
          <w:tcPr>
            <w:tcW w:w="851" w:type="dxa"/>
          </w:tcPr>
          <w:p w14:paraId="647F4B3D" w14:textId="3E0CF364" w:rsidR="004F520F" w:rsidRPr="00577606" w:rsidRDefault="00A2534B" w:rsidP="0078258A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02764ACA" w14:textId="2B68E214" w:rsidR="004F520F" w:rsidRPr="00577606" w:rsidRDefault="00A2534B" w:rsidP="0078258A">
            <w:pPr>
              <w:pStyle w:val="Tabela"/>
            </w:pPr>
            <w:r>
              <w:t>-</w:t>
            </w:r>
          </w:p>
        </w:tc>
      </w:tr>
      <w:tr w:rsidR="00B44BC9" w:rsidRPr="00577606" w14:paraId="595CFC26" w14:textId="77777777" w:rsidTr="00F54152">
        <w:trPr>
          <w:cantSplit/>
        </w:trPr>
        <w:tc>
          <w:tcPr>
            <w:tcW w:w="779" w:type="dxa"/>
          </w:tcPr>
          <w:p w14:paraId="03C3681B" w14:textId="77777777" w:rsidR="004F520F" w:rsidRPr="00577606" w:rsidRDefault="004F520F" w:rsidP="0078258A">
            <w:pPr>
              <w:pStyle w:val="Tabela"/>
              <w:numPr>
                <w:ilvl w:val="0"/>
                <w:numId w:val="49"/>
              </w:numPr>
            </w:pPr>
          </w:p>
        </w:tc>
        <w:tc>
          <w:tcPr>
            <w:tcW w:w="1843" w:type="dxa"/>
          </w:tcPr>
          <w:p w14:paraId="7A7D7E71" w14:textId="77777777" w:rsidR="004F520F" w:rsidRPr="00577606" w:rsidRDefault="004F520F" w:rsidP="0078258A">
            <w:pPr>
              <w:pStyle w:val="Tabela"/>
            </w:pPr>
            <w:r w:rsidRPr="00F40C72">
              <w:t>Endereço</w:t>
            </w:r>
          </w:p>
        </w:tc>
        <w:tc>
          <w:tcPr>
            <w:tcW w:w="2268" w:type="dxa"/>
          </w:tcPr>
          <w:p w14:paraId="3B689C74" w14:textId="0B63B6D1" w:rsidR="004F520F" w:rsidRPr="00577606" w:rsidRDefault="004F520F" w:rsidP="0078258A">
            <w:pPr>
              <w:pStyle w:val="Tabela"/>
            </w:pPr>
            <w:r>
              <w:t>Endereço completo do estabelecimento</w:t>
            </w:r>
            <w:r w:rsidR="00DE15FD">
              <w:t xml:space="preserve"> onde é realizado o procedimento</w:t>
            </w:r>
          </w:p>
        </w:tc>
        <w:tc>
          <w:tcPr>
            <w:tcW w:w="992" w:type="dxa"/>
          </w:tcPr>
          <w:p w14:paraId="3746DB18" w14:textId="77777777" w:rsidR="004F520F" w:rsidRPr="00577606" w:rsidRDefault="004F520F" w:rsidP="0078258A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344FF01A" w14:textId="77777777" w:rsidR="004F520F" w:rsidRPr="00577606" w:rsidRDefault="004F520F" w:rsidP="0078258A">
            <w:pPr>
              <w:pStyle w:val="Tabela"/>
            </w:pPr>
            <w:r>
              <w:t>-</w:t>
            </w:r>
          </w:p>
        </w:tc>
        <w:tc>
          <w:tcPr>
            <w:tcW w:w="851" w:type="dxa"/>
          </w:tcPr>
          <w:p w14:paraId="79BADAC0" w14:textId="77777777" w:rsidR="004F520F" w:rsidRPr="00577606" w:rsidRDefault="004F520F" w:rsidP="0078258A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1066F8A1" w14:textId="77777777" w:rsidR="004F520F" w:rsidRPr="00577606" w:rsidRDefault="004F520F" w:rsidP="0078258A">
            <w:pPr>
              <w:pStyle w:val="Tabela"/>
            </w:pPr>
            <w:r>
              <w:t>-</w:t>
            </w:r>
          </w:p>
        </w:tc>
      </w:tr>
    </w:tbl>
    <w:p w14:paraId="1ACD1D72" w14:textId="2CB39BFC" w:rsidR="006512A0" w:rsidRPr="00577606" w:rsidRDefault="006512A0" w:rsidP="00523684">
      <w:pPr>
        <w:pStyle w:val="Heading4"/>
        <w:jc w:val="both"/>
      </w:pPr>
      <w:bookmarkStart w:id="30" w:name="_Toc78752144"/>
      <w:r w:rsidRPr="00577606">
        <w:t>Comandos</w:t>
      </w:r>
      <w:r w:rsidR="00E900BA">
        <w:t xml:space="preserve"> - </w:t>
      </w:r>
      <w:r w:rsidR="00BD332E">
        <w:t>Resultado</w:t>
      </w:r>
      <w:bookmarkEnd w:id="30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2976"/>
        <w:gridCol w:w="3828"/>
        <w:gridCol w:w="1323"/>
      </w:tblGrid>
      <w:tr w:rsidR="006512A0" w:rsidRPr="00577606" w14:paraId="061278C3" w14:textId="77777777" w:rsidTr="00F2508E">
        <w:trPr>
          <w:cantSplit/>
        </w:trPr>
        <w:tc>
          <w:tcPr>
            <w:tcW w:w="1063" w:type="dxa"/>
          </w:tcPr>
          <w:p w14:paraId="49EF5556" w14:textId="77777777" w:rsidR="006512A0" w:rsidRPr="00577606" w:rsidRDefault="006512A0" w:rsidP="0078258A">
            <w:pPr>
              <w:pStyle w:val="Tabela"/>
            </w:pPr>
            <w:r w:rsidRPr="00577606">
              <w:t>Número</w:t>
            </w:r>
          </w:p>
        </w:tc>
        <w:tc>
          <w:tcPr>
            <w:tcW w:w="2976" w:type="dxa"/>
          </w:tcPr>
          <w:p w14:paraId="7DA9A38C" w14:textId="77777777" w:rsidR="006512A0" w:rsidRPr="00577606" w:rsidRDefault="006512A0" w:rsidP="0078258A">
            <w:pPr>
              <w:pStyle w:val="Tabela"/>
            </w:pPr>
            <w:r w:rsidRPr="00577606">
              <w:t>Nome</w:t>
            </w:r>
          </w:p>
        </w:tc>
        <w:tc>
          <w:tcPr>
            <w:tcW w:w="3828" w:type="dxa"/>
          </w:tcPr>
          <w:p w14:paraId="6FF433DB" w14:textId="77777777" w:rsidR="006512A0" w:rsidRPr="00577606" w:rsidRDefault="006512A0" w:rsidP="0078258A">
            <w:pPr>
              <w:pStyle w:val="Tabela"/>
            </w:pPr>
            <w:r w:rsidRPr="00577606">
              <w:t>Ação</w:t>
            </w:r>
          </w:p>
        </w:tc>
        <w:tc>
          <w:tcPr>
            <w:tcW w:w="1323" w:type="dxa"/>
          </w:tcPr>
          <w:p w14:paraId="06765E76" w14:textId="77777777" w:rsidR="006512A0" w:rsidRPr="00577606" w:rsidRDefault="006512A0" w:rsidP="0078258A">
            <w:pPr>
              <w:pStyle w:val="Tabela"/>
            </w:pPr>
            <w:r w:rsidRPr="00577606">
              <w:t>Restrições</w:t>
            </w:r>
          </w:p>
        </w:tc>
      </w:tr>
      <w:tr w:rsidR="006512A0" w:rsidRPr="00577606" w14:paraId="495E71EF" w14:textId="77777777" w:rsidTr="00F2508E">
        <w:trPr>
          <w:cantSplit/>
        </w:trPr>
        <w:tc>
          <w:tcPr>
            <w:tcW w:w="1063" w:type="dxa"/>
          </w:tcPr>
          <w:p w14:paraId="0DAF848B" w14:textId="77777777" w:rsidR="006512A0" w:rsidRPr="00577606" w:rsidRDefault="006512A0" w:rsidP="0078258A">
            <w:pPr>
              <w:pStyle w:val="Tabela"/>
              <w:numPr>
                <w:ilvl w:val="0"/>
                <w:numId w:val="12"/>
              </w:numPr>
            </w:pPr>
          </w:p>
        </w:tc>
        <w:tc>
          <w:tcPr>
            <w:tcW w:w="2976" w:type="dxa"/>
          </w:tcPr>
          <w:p w14:paraId="217C88B6" w14:textId="4159FE18" w:rsidR="006512A0" w:rsidRPr="00577606" w:rsidRDefault="00BD332E" w:rsidP="0078258A">
            <w:pPr>
              <w:pStyle w:val="Tabela"/>
            </w:pPr>
            <w:r>
              <w:t>Agendar (clique em qualquer lugar de uma linha)</w:t>
            </w:r>
          </w:p>
        </w:tc>
        <w:tc>
          <w:tcPr>
            <w:tcW w:w="3828" w:type="dxa"/>
          </w:tcPr>
          <w:p w14:paraId="41957B25" w14:textId="7B03FE90" w:rsidR="006512A0" w:rsidRPr="00577606" w:rsidRDefault="00BD332E" w:rsidP="0078258A">
            <w:pPr>
              <w:pStyle w:val="Tabela"/>
            </w:pPr>
            <w:r>
              <w:t>Abre a tela de agendamento</w:t>
            </w:r>
          </w:p>
        </w:tc>
        <w:tc>
          <w:tcPr>
            <w:tcW w:w="1323" w:type="dxa"/>
          </w:tcPr>
          <w:p w14:paraId="1EA209CB" w14:textId="6349C755" w:rsidR="006512A0" w:rsidRPr="00577606" w:rsidRDefault="00BD332E" w:rsidP="0078258A">
            <w:pPr>
              <w:pStyle w:val="Tabela"/>
            </w:pPr>
            <w:r>
              <w:t>-</w:t>
            </w:r>
          </w:p>
        </w:tc>
      </w:tr>
    </w:tbl>
    <w:p w14:paraId="26829D88" w14:textId="77777777" w:rsidR="001A2E34" w:rsidRDefault="001A2E34" w:rsidP="0078258A">
      <w:pPr>
        <w:pStyle w:val="BodyText"/>
        <w:rPr>
          <w:highlight w:val="yellow"/>
        </w:rPr>
      </w:pPr>
    </w:p>
    <w:p w14:paraId="7BE2393A" w14:textId="0684EAEE" w:rsidR="001A2E34" w:rsidRPr="00577606" w:rsidRDefault="001A2E34" w:rsidP="001A2E34">
      <w:pPr>
        <w:pStyle w:val="Heading4"/>
        <w:jc w:val="both"/>
      </w:pPr>
      <w:bookmarkStart w:id="31" w:name="_Toc78752145"/>
      <w:r w:rsidRPr="00577606">
        <w:lastRenderedPageBreak/>
        <w:t>Comandos</w:t>
      </w:r>
      <w:r>
        <w:t xml:space="preserve"> - Rodapé</w:t>
      </w:r>
      <w:bookmarkEnd w:id="31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1843"/>
        <w:gridCol w:w="4111"/>
        <w:gridCol w:w="2457"/>
      </w:tblGrid>
      <w:tr w:rsidR="001A2E34" w:rsidRPr="00577606" w14:paraId="0A5F0C08" w14:textId="77777777" w:rsidTr="00557309">
        <w:trPr>
          <w:cantSplit/>
        </w:trPr>
        <w:tc>
          <w:tcPr>
            <w:tcW w:w="779" w:type="dxa"/>
          </w:tcPr>
          <w:p w14:paraId="30BA6992" w14:textId="77777777" w:rsidR="001A2E34" w:rsidRPr="00577606" w:rsidRDefault="001A2E34" w:rsidP="0078258A">
            <w:pPr>
              <w:pStyle w:val="Tabela"/>
            </w:pPr>
            <w:r w:rsidRPr="00577606">
              <w:t>Núm</w:t>
            </w:r>
            <w:r>
              <w:t>.</w:t>
            </w:r>
          </w:p>
        </w:tc>
        <w:tc>
          <w:tcPr>
            <w:tcW w:w="1843" w:type="dxa"/>
          </w:tcPr>
          <w:p w14:paraId="7A70D77C" w14:textId="77777777" w:rsidR="001A2E34" w:rsidRPr="00577606" w:rsidRDefault="001A2E34" w:rsidP="0078258A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56079AE5" w14:textId="77777777" w:rsidR="001A2E34" w:rsidRPr="00577606" w:rsidRDefault="001A2E34" w:rsidP="0078258A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7CCE1DED" w14:textId="77777777" w:rsidR="001A2E34" w:rsidRPr="00577606" w:rsidRDefault="001A2E34" w:rsidP="0078258A">
            <w:pPr>
              <w:pStyle w:val="Tabela"/>
            </w:pPr>
            <w:r w:rsidRPr="00577606">
              <w:t>Restrições</w:t>
            </w:r>
          </w:p>
        </w:tc>
      </w:tr>
      <w:tr w:rsidR="001A2E34" w:rsidRPr="00577606" w14:paraId="7779E266" w14:textId="77777777" w:rsidTr="00557309">
        <w:trPr>
          <w:cantSplit/>
        </w:trPr>
        <w:tc>
          <w:tcPr>
            <w:tcW w:w="779" w:type="dxa"/>
          </w:tcPr>
          <w:p w14:paraId="7B5D36FD" w14:textId="77777777" w:rsidR="001A2E34" w:rsidRPr="00577606" w:rsidRDefault="001A2E34" w:rsidP="0078258A">
            <w:pPr>
              <w:pStyle w:val="Tabela"/>
              <w:numPr>
                <w:ilvl w:val="0"/>
                <w:numId w:val="52"/>
              </w:numPr>
            </w:pPr>
          </w:p>
        </w:tc>
        <w:tc>
          <w:tcPr>
            <w:tcW w:w="1843" w:type="dxa"/>
          </w:tcPr>
          <w:p w14:paraId="42138EEE" w14:textId="77777777" w:rsidR="001A2E34" w:rsidRPr="00577606" w:rsidRDefault="001A2E34" w:rsidP="0078258A">
            <w:pPr>
              <w:pStyle w:val="Tabela"/>
            </w:pPr>
            <w:r>
              <w:t xml:space="preserve">&lt;&lt; </w:t>
            </w:r>
            <w:proofErr w:type="spellStart"/>
            <w:r>
              <w:t>Prev</w:t>
            </w:r>
            <w:proofErr w:type="spellEnd"/>
          </w:p>
        </w:tc>
        <w:tc>
          <w:tcPr>
            <w:tcW w:w="4111" w:type="dxa"/>
          </w:tcPr>
          <w:p w14:paraId="035F2698" w14:textId="77777777" w:rsidR="001A2E34" w:rsidRPr="00577606" w:rsidRDefault="001A2E34" w:rsidP="0078258A">
            <w:pPr>
              <w:pStyle w:val="Tabela"/>
            </w:pPr>
            <w:r>
              <w:t>Exibe os resultados da página anterior</w:t>
            </w:r>
          </w:p>
        </w:tc>
        <w:tc>
          <w:tcPr>
            <w:tcW w:w="2457" w:type="dxa"/>
          </w:tcPr>
          <w:p w14:paraId="7458386F" w14:textId="77777777" w:rsidR="001A2E34" w:rsidRPr="00577606" w:rsidRDefault="001A2E34" w:rsidP="0078258A">
            <w:pPr>
              <w:pStyle w:val="Tabela"/>
            </w:pPr>
            <w:r>
              <w:t>Não estar na primeira página</w:t>
            </w:r>
          </w:p>
        </w:tc>
      </w:tr>
      <w:tr w:rsidR="001A2E34" w:rsidRPr="00577606" w14:paraId="155307B0" w14:textId="77777777" w:rsidTr="00557309">
        <w:trPr>
          <w:cantSplit/>
        </w:trPr>
        <w:tc>
          <w:tcPr>
            <w:tcW w:w="779" w:type="dxa"/>
          </w:tcPr>
          <w:p w14:paraId="19EF486F" w14:textId="77777777" w:rsidR="001A2E34" w:rsidRPr="00577606" w:rsidRDefault="001A2E34" w:rsidP="0078258A">
            <w:pPr>
              <w:pStyle w:val="Tabela"/>
              <w:numPr>
                <w:ilvl w:val="0"/>
                <w:numId w:val="52"/>
              </w:numPr>
            </w:pPr>
          </w:p>
        </w:tc>
        <w:tc>
          <w:tcPr>
            <w:tcW w:w="1843" w:type="dxa"/>
          </w:tcPr>
          <w:p w14:paraId="0BBA9B07" w14:textId="77777777" w:rsidR="001A2E34" w:rsidRDefault="001A2E34" w:rsidP="0078258A">
            <w:pPr>
              <w:pStyle w:val="Tabela"/>
            </w:pPr>
            <w:r>
              <w:t>“números”</w:t>
            </w:r>
          </w:p>
        </w:tc>
        <w:tc>
          <w:tcPr>
            <w:tcW w:w="4111" w:type="dxa"/>
          </w:tcPr>
          <w:p w14:paraId="10DA00B6" w14:textId="77777777" w:rsidR="001A2E34" w:rsidRDefault="001A2E34" w:rsidP="0078258A">
            <w:pPr>
              <w:pStyle w:val="Tabela"/>
            </w:pPr>
            <w:r>
              <w:t>Exibe o resultado da página específica referente ao número</w:t>
            </w:r>
          </w:p>
        </w:tc>
        <w:tc>
          <w:tcPr>
            <w:tcW w:w="2457" w:type="dxa"/>
          </w:tcPr>
          <w:p w14:paraId="1659FD31" w14:textId="77777777" w:rsidR="001A2E34" w:rsidRDefault="001A2E34" w:rsidP="0078258A">
            <w:pPr>
              <w:pStyle w:val="Tabela"/>
            </w:pPr>
            <w:r>
              <w:t>-</w:t>
            </w:r>
          </w:p>
        </w:tc>
      </w:tr>
      <w:tr w:rsidR="001A2E34" w:rsidRPr="00577606" w14:paraId="5543EF81" w14:textId="77777777" w:rsidTr="00557309">
        <w:trPr>
          <w:cantSplit/>
        </w:trPr>
        <w:tc>
          <w:tcPr>
            <w:tcW w:w="779" w:type="dxa"/>
          </w:tcPr>
          <w:p w14:paraId="2D5A97F9" w14:textId="77777777" w:rsidR="001A2E34" w:rsidRPr="00577606" w:rsidRDefault="001A2E34" w:rsidP="0078258A">
            <w:pPr>
              <w:pStyle w:val="Tabela"/>
              <w:numPr>
                <w:ilvl w:val="0"/>
                <w:numId w:val="52"/>
              </w:numPr>
            </w:pPr>
          </w:p>
        </w:tc>
        <w:tc>
          <w:tcPr>
            <w:tcW w:w="1843" w:type="dxa"/>
          </w:tcPr>
          <w:p w14:paraId="0784E54E" w14:textId="77777777" w:rsidR="001A2E34" w:rsidRDefault="001A2E34" w:rsidP="0078258A">
            <w:pPr>
              <w:pStyle w:val="Tabela"/>
            </w:pPr>
            <w:r>
              <w:t>Next &gt;&gt;</w:t>
            </w:r>
          </w:p>
        </w:tc>
        <w:tc>
          <w:tcPr>
            <w:tcW w:w="4111" w:type="dxa"/>
          </w:tcPr>
          <w:p w14:paraId="105D9D82" w14:textId="77777777" w:rsidR="001A2E34" w:rsidRDefault="001A2E34" w:rsidP="0078258A">
            <w:pPr>
              <w:pStyle w:val="Tabela"/>
            </w:pPr>
            <w:r>
              <w:t>Exibe um diálogo de confirmação da deleção do estabelecimento com as opções “sim” e “não”.</w:t>
            </w:r>
          </w:p>
        </w:tc>
        <w:tc>
          <w:tcPr>
            <w:tcW w:w="2457" w:type="dxa"/>
          </w:tcPr>
          <w:p w14:paraId="7270323B" w14:textId="77777777" w:rsidR="001A2E34" w:rsidRDefault="001A2E34" w:rsidP="0078258A">
            <w:pPr>
              <w:pStyle w:val="Tabela"/>
            </w:pPr>
            <w:r>
              <w:t>Não estar na última página</w:t>
            </w:r>
          </w:p>
        </w:tc>
      </w:tr>
    </w:tbl>
    <w:p w14:paraId="262DEFC8" w14:textId="29983B0C" w:rsidR="00C92530" w:rsidRDefault="00C92530" w:rsidP="0078258A">
      <w:pPr>
        <w:pStyle w:val="BodyText"/>
        <w:rPr>
          <w:highlight w:val="yellow"/>
        </w:rPr>
      </w:pPr>
    </w:p>
    <w:p w14:paraId="1E3463A5" w14:textId="16D373D6" w:rsidR="00C92530" w:rsidRPr="00577606" w:rsidRDefault="00C92530" w:rsidP="00C92530">
      <w:pPr>
        <w:pStyle w:val="Heading3"/>
        <w:jc w:val="both"/>
      </w:pPr>
      <w:r>
        <w:rPr>
          <w:highlight w:val="yellow"/>
        </w:rPr>
        <w:br w:type="page"/>
      </w:r>
      <w:bookmarkStart w:id="32" w:name="_Toc78752146"/>
      <w:r w:rsidRPr="00577606">
        <w:lastRenderedPageBreak/>
        <w:t>Interface de usuário</w:t>
      </w:r>
      <w:r>
        <w:t>:</w:t>
      </w:r>
      <w:r w:rsidRPr="00577606">
        <w:t xml:space="preserve"> </w:t>
      </w:r>
      <w:r>
        <w:t>Agendar procedimento</w:t>
      </w:r>
      <w:bookmarkEnd w:id="32"/>
    </w:p>
    <w:p w14:paraId="5ADF731A" w14:textId="2DDA48C5" w:rsidR="00C92530" w:rsidRDefault="00C92530" w:rsidP="00C92530">
      <w:pPr>
        <w:pStyle w:val="Heading4"/>
        <w:jc w:val="both"/>
      </w:pPr>
      <w:bookmarkStart w:id="33" w:name="_Toc78752147"/>
      <w:r w:rsidRPr="00577606">
        <w:t>Leiaute sugerido</w:t>
      </w:r>
      <w:bookmarkEnd w:id="33"/>
    </w:p>
    <w:p w14:paraId="2A2683A9" w14:textId="5303C028" w:rsidR="00C92530" w:rsidRDefault="00DA334F" w:rsidP="0078258A">
      <w:pPr>
        <w:pStyle w:val="BodyText"/>
      </w:pPr>
      <w:r>
        <w:object w:dxaOrig="17340" w:dyaOrig="8060" w14:anchorId="7A66A28A">
          <v:shape id="_x0000_i3773" type="#_x0000_t75" style="width:457.05pt;height:211.9pt" o:ole="">
            <v:imagedata r:id="rId16" o:title=""/>
          </v:shape>
          <o:OLEObject Type="Embed" ProgID="Paint.Picture.1" ShapeID="_x0000_i3773" DrawAspect="Content" ObjectID="_1689365352" r:id="rId17"/>
        </w:object>
      </w:r>
    </w:p>
    <w:p w14:paraId="0072B1C8" w14:textId="08B66CC4" w:rsidR="00DA334F" w:rsidRDefault="00DA334F" w:rsidP="00DA334F">
      <w:pPr>
        <w:pStyle w:val="Heading4"/>
        <w:jc w:val="both"/>
      </w:pPr>
      <w:bookmarkStart w:id="34" w:name="_Toc78752148"/>
      <w:r w:rsidRPr="00577606">
        <w:t>Campos</w:t>
      </w:r>
      <w:bookmarkEnd w:id="34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2268"/>
        <w:gridCol w:w="1701"/>
        <w:gridCol w:w="992"/>
        <w:gridCol w:w="1418"/>
        <w:gridCol w:w="709"/>
        <w:gridCol w:w="1324"/>
      </w:tblGrid>
      <w:tr w:rsidR="00DA334F" w:rsidRPr="00577606" w14:paraId="312B16A6" w14:textId="77777777" w:rsidTr="00557309">
        <w:trPr>
          <w:cantSplit/>
          <w:trHeight w:val="134"/>
        </w:trPr>
        <w:tc>
          <w:tcPr>
            <w:tcW w:w="779" w:type="dxa"/>
          </w:tcPr>
          <w:p w14:paraId="4B1AF097" w14:textId="77777777" w:rsidR="00DA334F" w:rsidRPr="00577606" w:rsidRDefault="00DA334F" w:rsidP="0078258A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Nú</w:t>
            </w:r>
            <w:r>
              <w:rPr>
                <w:snapToGrid w:val="0"/>
              </w:rPr>
              <w:t>m.</w:t>
            </w:r>
          </w:p>
        </w:tc>
        <w:tc>
          <w:tcPr>
            <w:tcW w:w="2268" w:type="dxa"/>
          </w:tcPr>
          <w:p w14:paraId="638CADC4" w14:textId="77777777" w:rsidR="00DA334F" w:rsidRPr="00577606" w:rsidRDefault="00DA334F" w:rsidP="0078258A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701" w:type="dxa"/>
          </w:tcPr>
          <w:p w14:paraId="26F32680" w14:textId="77777777" w:rsidR="00DA334F" w:rsidRPr="00577606" w:rsidRDefault="00DA334F" w:rsidP="0078258A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992" w:type="dxa"/>
          </w:tcPr>
          <w:p w14:paraId="5918BE5C" w14:textId="77777777" w:rsidR="00DA334F" w:rsidRPr="00577606" w:rsidRDefault="00DA334F" w:rsidP="0078258A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418" w:type="dxa"/>
          </w:tcPr>
          <w:p w14:paraId="254BC2AA" w14:textId="77777777" w:rsidR="00DA334F" w:rsidRPr="00577606" w:rsidRDefault="00DA334F" w:rsidP="0078258A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709" w:type="dxa"/>
          </w:tcPr>
          <w:p w14:paraId="6677B52B" w14:textId="77777777" w:rsidR="00DA334F" w:rsidRPr="00577606" w:rsidRDefault="00DA334F" w:rsidP="0078258A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324" w:type="dxa"/>
          </w:tcPr>
          <w:p w14:paraId="196E226B" w14:textId="77777777" w:rsidR="00DA334F" w:rsidRPr="00577606" w:rsidRDefault="00DA334F" w:rsidP="0078258A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DA334F" w:rsidRPr="00577606" w14:paraId="22666189" w14:textId="77777777" w:rsidTr="00557309">
        <w:trPr>
          <w:cantSplit/>
        </w:trPr>
        <w:tc>
          <w:tcPr>
            <w:tcW w:w="779" w:type="dxa"/>
          </w:tcPr>
          <w:p w14:paraId="5D10A57C" w14:textId="77777777" w:rsidR="00DA334F" w:rsidRPr="00577606" w:rsidRDefault="00DA334F" w:rsidP="0078258A">
            <w:pPr>
              <w:pStyle w:val="Tabela"/>
              <w:numPr>
                <w:ilvl w:val="0"/>
                <w:numId w:val="55"/>
              </w:numPr>
            </w:pPr>
          </w:p>
        </w:tc>
        <w:tc>
          <w:tcPr>
            <w:tcW w:w="2268" w:type="dxa"/>
          </w:tcPr>
          <w:p w14:paraId="62A97550" w14:textId="77777777" w:rsidR="00DA334F" w:rsidRPr="00577606" w:rsidRDefault="00DA334F" w:rsidP="0078258A">
            <w:pPr>
              <w:pStyle w:val="Tabela"/>
            </w:pPr>
            <w:r>
              <w:t>Médico (este nome deve refletir o selecionado na busca de agendamentos)</w:t>
            </w:r>
          </w:p>
        </w:tc>
        <w:tc>
          <w:tcPr>
            <w:tcW w:w="1701" w:type="dxa"/>
          </w:tcPr>
          <w:p w14:paraId="1A067427" w14:textId="77777777" w:rsidR="00DA334F" w:rsidRPr="00577606" w:rsidRDefault="00DA334F" w:rsidP="0078258A">
            <w:pPr>
              <w:pStyle w:val="Tabela"/>
            </w:pPr>
            <w:r>
              <w:t>Nome do profissional que fará o procedimento</w:t>
            </w:r>
          </w:p>
        </w:tc>
        <w:tc>
          <w:tcPr>
            <w:tcW w:w="992" w:type="dxa"/>
          </w:tcPr>
          <w:p w14:paraId="04A2B9D7" w14:textId="77777777" w:rsidR="00DA334F" w:rsidRPr="00577606" w:rsidRDefault="00DA334F" w:rsidP="0078258A">
            <w:pPr>
              <w:pStyle w:val="Tabela"/>
            </w:pPr>
            <w:r>
              <w:t>-</w:t>
            </w:r>
          </w:p>
        </w:tc>
        <w:tc>
          <w:tcPr>
            <w:tcW w:w="1418" w:type="dxa"/>
          </w:tcPr>
          <w:p w14:paraId="71C00D06" w14:textId="77777777" w:rsidR="00DA334F" w:rsidRPr="00577606" w:rsidRDefault="00DA334F" w:rsidP="0078258A">
            <w:pPr>
              <w:pStyle w:val="Tabela"/>
            </w:pPr>
            <w:r>
              <w:t>-</w:t>
            </w:r>
          </w:p>
        </w:tc>
        <w:tc>
          <w:tcPr>
            <w:tcW w:w="709" w:type="dxa"/>
          </w:tcPr>
          <w:p w14:paraId="6FC0878D" w14:textId="77777777" w:rsidR="00DA334F" w:rsidRPr="00577606" w:rsidRDefault="00DA334F" w:rsidP="0078258A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481D2D79" w14:textId="77777777" w:rsidR="00DA334F" w:rsidRPr="00577606" w:rsidRDefault="00DA334F" w:rsidP="0078258A">
            <w:pPr>
              <w:pStyle w:val="Tabela"/>
            </w:pPr>
            <w:r>
              <w:t>Somente leitura</w:t>
            </w:r>
          </w:p>
        </w:tc>
      </w:tr>
      <w:tr w:rsidR="00DA334F" w:rsidRPr="00577606" w14:paraId="448ED25A" w14:textId="77777777" w:rsidTr="00557309">
        <w:trPr>
          <w:cantSplit/>
        </w:trPr>
        <w:tc>
          <w:tcPr>
            <w:tcW w:w="779" w:type="dxa"/>
          </w:tcPr>
          <w:p w14:paraId="4CB891CC" w14:textId="77777777" w:rsidR="00DA334F" w:rsidRPr="00577606" w:rsidRDefault="00DA334F" w:rsidP="0078258A">
            <w:pPr>
              <w:pStyle w:val="Tabela"/>
              <w:numPr>
                <w:ilvl w:val="0"/>
                <w:numId w:val="55"/>
              </w:numPr>
            </w:pPr>
          </w:p>
        </w:tc>
        <w:tc>
          <w:tcPr>
            <w:tcW w:w="2268" w:type="dxa"/>
          </w:tcPr>
          <w:p w14:paraId="5FBE0E75" w14:textId="77777777" w:rsidR="00DA334F" w:rsidRPr="00577606" w:rsidRDefault="00DA334F" w:rsidP="0078258A">
            <w:pPr>
              <w:pStyle w:val="Tabela"/>
            </w:pPr>
            <w:r>
              <w:t>Clínica (este nome deve refletir o selecionado na busca de agendamentos)</w:t>
            </w:r>
          </w:p>
        </w:tc>
        <w:tc>
          <w:tcPr>
            <w:tcW w:w="1701" w:type="dxa"/>
          </w:tcPr>
          <w:p w14:paraId="193D860F" w14:textId="77777777" w:rsidR="00DA334F" w:rsidRPr="00577606" w:rsidRDefault="00DA334F" w:rsidP="0078258A">
            <w:pPr>
              <w:pStyle w:val="Tabela"/>
            </w:pPr>
            <w:r>
              <w:t>Nome do estabelecimento que fará o agendamento</w:t>
            </w:r>
          </w:p>
        </w:tc>
        <w:tc>
          <w:tcPr>
            <w:tcW w:w="992" w:type="dxa"/>
          </w:tcPr>
          <w:p w14:paraId="684CA1F9" w14:textId="77777777" w:rsidR="00DA334F" w:rsidRPr="00577606" w:rsidRDefault="00DA334F" w:rsidP="0078258A">
            <w:pPr>
              <w:pStyle w:val="Tabela"/>
            </w:pPr>
            <w:r>
              <w:t>-</w:t>
            </w:r>
          </w:p>
        </w:tc>
        <w:tc>
          <w:tcPr>
            <w:tcW w:w="1418" w:type="dxa"/>
          </w:tcPr>
          <w:p w14:paraId="5EEEB3F5" w14:textId="77777777" w:rsidR="00DA334F" w:rsidRPr="00577606" w:rsidRDefault="00DA334F" w:rsidP="0078258A">
            <w:pPr>
              <w:pStyle w:val="Tabela"/>
            </w:pPr>
            <w:r>
              <w:t>-</w:t>
            </w:r>
          </w:p>
        </w:tc>
        <w:tc>
          <w:tcPr>
            <w:tcW w:w="709" w:type="dxa"/>
          </w:tcPr>
          <w:p w14:paraId="067AAA6E" w14:textId="77777777" w:rsidR="00DA334F" w:rsidRPr="00577606" w:rsidRDefault="00DA334F" w:rsidP="0078258A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2AE8EB12" w14:textId="77777777" w:rsidR="00DA334F" w:rsidRPr="00577606" w:rsidRDefault="00DA334F" w:rsidP="0078258A">
            <w:pPr>
              <w:pStyle w:val="Tabela"/>
            </w:pPr>
            <w:r>
              <w:t>Somente leitura</w:t>
            </w:r>
          </w:p>
        </w:tc>
      </w:tr>
      <w:tr w:rsidR="00DA334F" w:rsidRPr="00577606" w14:paraId="6D0EB3E6" w14:textId="77777777" w:rsidTr="00557309">
        <w:trPr>
          <w:cantSplit/>
        </w:trPr>
        <w:tc>
          <w:tcPr>
            <w:tcW w:w="779" w:type="dxa"/>
          </w:tcPr>
          <w:p w14:paraId="3628A51B" w14:textId="77777777" w:rsidR="00DA334F" w:rsidRPr="00577606" w:rsidRDefault="00DA334F" w:rsidP="0078258A">
            <w:pPr>
              <w:pStyle w:val="Tabela"/>
              <w:numPr>
                <w:ilvl w:val="0"/>
                <w:numId w:val="55"/>
              </w:numPr>
            </w:pPr>
          </w:p>
        </w:tc>
        <w:tc>
          <w:tcPr>
            <w:tcW w:w="2268" w:type="dxa"/>
          </w:tcPr>
          <w:p w14:paraId="5052D18D" w14:textId="77777777" w:rsidR="00DA334F" w:rsidRPr="00577606" w:rsidRDefault="00DA334F" w:rsidP="0078258A">
            <w:pPr>
              <w:pStyle w:val="Tabela"/>
            </w:pPr>
            <w:r>
              <w:t>Endereço</w:t>
            </w:r>
          </w:p>
        </w:tc>
        <w:tc>
          <w:tcPr>
            <w:tcW w:w="1701" w:type="dxa"/>
          </w:tcPr>
          <w:p w14:paraId="143DF8C6" w14:textId="77777777" w:rsidR="00DA334F" w:rsidRPr="00577606" w:rsidRDefault="00DA334F" w:rsidP="0078258A">
            <w:pPr>
              <w:pStyle w:val="Tabela"/>
            </w:pPr>
            <w:r>
              <w:t>Endereço completo de onde é realizado o procedimento</w:t>
            </w:r>
          </w:p>
        </w:tc>
        <w:tc>
          <w:tcPr>
            <w:tcW w:w="992" w:type="dxa"/>
          </w:tcPr>
          <w:p w14:paraId="287D82A5" w14:textId="77777777" w:rsidR="00DA334F" w:rsidRPr="00577606" w:rsidRDefault="00DA334F" w:rsidP="0078258A">
            <w:pPr>
              <w:pStyle w:val="Tabela"/>
            </w:pPr>
            <w:r>
              <w:t>-</w:t>
            </w:r>
          </w:p>
        </w:tc>
        <w:tc>
          <w:tcPr>
            <w:tcW w:w="1418" w:type="dxa"/>
          </w:tcPr>
          <w:p w14:paraId="7209CF0D" w14:textId="77777777" w:rsidR="00DA334F" w:rsidRPr="00577606" w:rsidRDefault="00DA334F" w:rsidP="0078258A">
            <w:pPr>
              <w:pStyle w:val="Tabela"/>
            </w:pPr>
            <w:r>
              <w:t>-</w:t>
            </w:r>
          </w:p>
        </w:tc>
        <w:tc>
          <w:tcPr>
            <w:tcW w:w="709" w:type="dxa"/>
          </w:tcPr>
          <w:p w14:paraId="7D592120" w14:textId="77777777" w:rsidR="00DA334F" w:rsidRPr="00577606" w:rsidRDefault="00DA334F" w:rsidP="0078258A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5F58CF1F" w14:textId="77777777" w:rsidR="00DA334F" w:rsidRPr="00577606" w:rsidRDefault="00DA334F" w:rsidP="0078258A">
            <w:pPr>
              <w:pStyle w:val="Tabela"/>
            </w:pPr>
            <w:r>
              <w:t>Somente leitura</w:t>
            </w:r>
          </w:p>
        </w:tc>
      </w:tr>
      <w:tr w:rsidR="00DA334F" w:rsidRPr="00577606" w14:paraId="3A77C23C" w14:textId="77777777" w:rsidTr="00557309">
        <w:trPr>
          <w:cantSplit/>
        </w:trPr>
        <w:tc>
          <w:tcPr>
            <w:tcW w:w="779" w:type="dxa"/>
          </w:tcPr>
          <w:p w14:paraId="68185E03" w14:textId="77777777" w:rsidR="00DA334F" w:rsidRPr="00577606" w:rsidRDefault="00DA334F" w:rsidP="0078258A">
            <w:pPr>
              <w:pStyle w:val="Tabela"/>
              <w:numPr>
                <w:ilvl w:val="0"/>
                <w:numId w:val="55"/>
              </w:numPr>
            </w:pPr>
          </w:p>
        </w:tc>
        <w:tc>
          <w:tcPr>
            <w:tcW w:w="2268" w:type="dxa"/>
          </w:tcPr>
          <w:p w14:paraId="09DB82D1" w14:textId="77777777" w:rsidR="00DA334F" w:rsidRPr="00577606" w:rsidRDefault="00DA334F" w:rsidP="0078258A">
            <w:pPr>
              <w:pStyle w:val="Tabela"/>
            </w:pPr>
            <w:r>
              <w:t>Data</w:t>
            </w:r>
          </w:p>
        </w:tc>
        <w:tc>
          <w:tcPr>
            <w:tcW w:w="1701" w:type="dxa"/>
          </w:tcPr>
          <w:p w14:paraId="45364AB7" w14:textId="77777777" w:rsidR="00DA334F" w:rsidRPr="00577606" w:rsidRDefault="00DA334F" w:rsidP="0078258A">
            <w:pPr>
              <w:pStyle w:val="Tabela"/>
            </w:pPr>
            <w:r>
              <w:t>Data escolhida para realizar o procedimento</w:t>
            </w:r>
          </w:p>
        </w:tc>
        <w:tc>
          <w:tcPr>
            <w:tcW w:w="992" w:type="dxa"/>
          </w:tcPr>
          <w:p w14:paraId="4EDD3090" w14:textId="77777777" w:rsidR="00DA334F" w:rsidRPr="00577606" w:rsidRDefault="00DA334F" w:rsidP="0078258A">
            <w:pPr>
              <w:pStyle w:val="Tabela"/>
            </w:pPr>
            <w:r>
              <w:t>-</w:t>
            </w:r>
          </w:p>
        </w:tc>
        <w:tc>
          <w:tcPr>
            <w:tcW w:w="1418" w:type="dxa"/>
          </w:tcPr>
          <w:p w14:paraId="169CD53D" w14:textId="77777777" w:rsidR="00DA334F" w:rsidRPr="00577606" w:rsidRDefault="00DA334F" w:rsidP="0078258A">
            <w:pPr>
              <w:pStyle w:val="Tabela"/>
            </w:pPr>
            <w:r>
              <w:t>DD/MM/AAAA</w:t>
            </w:r>
          </w:p>
        </w:tc>
        <w:tc>
          <w:tcPr>
            <w:tcW w:w="709" w:type="dxa"/>
          </w:tcPr>
          <w:p w14:paraId="19AD3F3B" w14:textId="77777777" w:rsidR="00DA334F" w:rsidRPr="00577606" w:rsidRDefault="00DA334F" w:rsidP="0078258A">
            <w:pPr>
              <w:pStyle w:val="Tabela"/>
            </w:pPr>
            <w:r>
              <w:t>Data</w:t>
            </w:r>
          </w:p>
        </w:tc>
        <w:tc>
          <w:tcPr>
            <w:tcW w:w="1324" w:type="dxa"/>
          </w:tcPr>
          <w:p w14:paraId="265F8B82" w14:textId="77777777" w:rsidR="00DA334F" w:rsidRPr="00577606" w:rsidRDefault="00DA334F" w:rsidP="0078258A">
            <w:pPr>
              <w:pStyle w:val="Tabela"/>
            </w:pPr>
            <w:r>
              <w:t>Dentre as datas disponíveis</w:t>
            </w:r>
          </w:p>
        </w:tc>
      </w:tr>
      <w:tr w:rsidR="00DA334F" w:rsidRPr="00577606" w14:paraId="70E0D73B" w14:textId="77777777" w:rsidTr="00557309">
        <w:trPr>
          <w:cantSplit/>
        </w:trPr>
        <w:tc>
          <w:tcPr>
            <w:tcW w:w="779" w:type="dxa"/>
          </w:tcPr>
          <w:p w14:paraId="1F6340A1" w14:textId="77777777" w:rsidR="00DA334F" w:rsidRPr="00577606" w:rsidRDefault="00DA334F" w:rsidP="0078258A">
            <w:pPr>
              <w:pStyle w:val="Tabela"/>
              <w:numPr>
                <w:ilvl w:val="0"/>
                <w:numId w:val="55"/>
              </w:numPr>
            </w:pPr>
          </w:p>
        </w:tc>
        <w:tc>
          <w:tcPr>
            <w:tcW w:w="2268" w:type="dxa"/>
          </w:tcPr>
          <w:p w14:paraId="3DB3293E" w14:textId="77777777" w:rsidR="00DA334F" w:rsidRPr="00577606" w:rsidRDefault="00DA334F" w:rsidP="0078258A">
            <w:pPr>
              <w:pStyle w:val="Tabela"/>
            </w:pPr>
            <w:r>
              <w:t>Hora</w:t>
            </w:r>
          </w:p>
        </w:tc>
        <w:tc>
          <w:tcPr>
            <w:tcW w:w="1701" w:type="dxa"/>
          </w:tcPr>
          <w:p w14:paraId="1D4217AD" w14:textId="77777777" w:rsidR="00DA334F" w:rsidRPr="00577606" w:rsidRDefault="00DA334F" w:rsidP="0078258A">
            <w:pPr>
              <w:pStyle w:val="Tabela"/>
            </w:pPr>
            <w:r>
              <w:t>Hora escolhida para realizar o procedimento</w:t>
            </w:r>
          </w:p>
        </w:tc>
        <w:tc>
          <w:tcPr>
            <w:tcW w:w="992" w:type="dxa"/>
          </w:tcPr>
          <w:p w14:paraId="0B930DC2" w14:textId="77777777" w:rsidR="00DA334F" w:rsidRPr="00577606" w:rsidRDefault="00DA334F" w:rsidP="0078258A">
            <w:pPr>
              <w:pStyle w:val="Tabela"/>
            </w:pPr>
          </w:p>
        </w:tc>
        <w:tc>
          <w:tcPr>
            <w:tcW w:w="1418" w:type="dxa"/>
          </w:tcPr>
          <w:p w14:paraId="23839103" w14:textId="77777777" w:rsidR="00DA334F" w:rsidRPr="00577606" w:rsidRDefault="00DA334F" w:rsidP="0078258A">
            <w:pPr>
              <w:pStyle w:val="Tabela"/>
            </w:pPr>
            <w:r>
              <w:t>HH:MM</w:t>
            </w:r>
          </w:p>
        </w:tc>
        <w:tc>
          <w:tcPr>
            <w:tcW w:w="709" w:type="dxa"/>
          </w:tcPr>
          <w:p w14:paraId="095EE926" w14:textId="77777777" w:rsidR="00DA334F" w:rsidRPr="00577606" w:rsidRDefault="00DA334F" w:rsidP="0078258A">
            <w:pPr>
              <w:pStyle w:val="Tabela"/>
            </w:pPr>
            <w:r>
              <w:t>Hora</w:t>
            </w:r>
          </w:p>
        </w:tc>
        <w:tc>
          <w:tcPr>
            <w:tcW w:w="1324" w:type="dxa"/>
          </w:tcPr>
          <w:p w14:paraId="19230E1B" w14:textId="77777777" w:rsidR="00DA334F" w:rsidRPr="00577606" w:rsidRDefault="00DA334F" w:rsidP="0078258A">
            <w:pPr>
              <w:pStyle w:val="Tabela"/>
            </w:pPr>
            <w:r>
              <w:t>Dentre os horários disponíveis</w:t>
            </w:r>
          </w:p>
        </w:tc>
      </w:tr>
    </w:tbl>
    <w:p w14:paraId="599A0CF7" w14:textId="77777777" w:rsidR="00DA334F" w:rsidRPr="00C92530" w:rsidRDefault="00DA334F" w:rsidP="0078258A">
      <w:pPr>
        <w:pStyle w:val="BodyText"/>
      </w:pPr>
    </w:p>
    <w:p w14:paraId="621A454D" w14:textId="77777777" w:rsidR="00DA334F" w:rsidRDefault="00DA334F" w:rsidP="00DA334F">
      <w:pPr>
        <w:pStyle w:val="Heading4"/>
        <w:numPr>
          <w:ilvl w:val="0"/>
          <w:numId w:val="0"/>
        </w:numPr>
        <w:ind w:left="567"/>
        <w:jc w:val="both"/>
      </w:pPr>
    </w:p>
    <w:p w14:paraId="224C7BB0" w14:textId="1471857A" w:rsidR="00C92530" w:rsidRPr="00577606" w:rsidRDefault="00C92530" w:rsidP="00C92530">
      <w:pPr>
        <w:pStyle w:val="Heading4"/>
        <w:jc w:val="both"/>
      </w:pPr>
      <w:bookmarkStart w:id="35" w:name="_Toc78752149"/>
      <w:r w:rsidRPr="00577606">
        <w:t>Comandos</w:t>
      </w:r>
      <w:bookmarkEnd w:id="35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1843"/>
        <w:gridCol w:w="4111"/>
        <w:gridCol w:w="2457"/>
      </w:tblGrid>
      <w:tr w:rsidR="00C92530" w:rsidRPr="00577606" w14:paraId="2992D2A7" w14:textId="77777777" w:rsidTr="00403B77">
        <w:trPr>
          <w:cantSplit/>
        </w:trPr>
        <w:tc>
          <w:tcPr>
            <w:tcW w:w="779" w:type="dxa"/>
          </w:tcPr>
          <w:p w14:paraId="6B31CB41" w14:textId="3B0B9ACB" w:rsidR="00C92530" w:rsidRPr="00577606" w:rsidRDefault="00C92530" w:rsidP="0078258A">
            <w:pPr>
              <w:pStyle w:val="Tabela"/>
            </w:pPr>
            <w:r w:rsidRPr="00577606">
              <w:t>Núm</w:t>
            </w:r>
            <w:r w:rsidR="00403B77">
              <w:t>.</w:t>
            </w:r>
          </w:p>
        </w:tc>
        <w:tc>
          <w:tcPr>
            <w:tcW w:w="1843" w:type="dxa"/>
          </w:tcPr>
          <w:p w14:paraId="704F5EEB" w14:textId="77777777" w:rsidR="00C92530" w:rsidRPr="00577606" w:rsidRDefault="00C92530" w:rsidP="0078258A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2FF94333" w14:textId="77777777" w:rsidR="00C92530" w:rsidRPr="00577606" w:rsidRDefault="00C92530" w:rsidP="0078258A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0893CFAD" w14:textId="77777777" w:rsidR="00C92530" w:rsidRPr="00577606" w:rsidRDefault="00C92530" w:rsidP="0078258A">
            <w:pPr>
              <w:pStyle w:val="Tabela"/>
            </w:pPr>
            <w:r w:rsidRPr="00577606">
              <w:t>Restrições</w:t>
            </w:r>
          </w:p>
        </w:tc>
      </w:tr>
      <w:tr w:rsidR="00C92530" w:rsidRPr="00577606" w14:paraId="5903FEE6" w14:textId="77777777" w:rsidTr="00403B77">
        <w:trPr>
          <w:cantSplit/>
        </w:trPr>
        <w:tc>
          <w:tcPr>
            <w:tcW w:w="779" w:type="dxa"/>
          </w:tcPr>
          <w:p w14:paraId="00A809FE" w14:textId="77777777" w:rsidR="00C92530" w:rsidRPr="00577606" w:rsidRDefault="00C92530" w:rsidP="0078258A">
            <w:pPr>
              <w:pStyle w:val="Tabela"/>
              <w:numPr>
                <w:ilvl w:val="0"/>
                <w:numId w:val="56"/>
              </w:numPr>
            </w:pPr>
          </w:p>
        </w:tc>
        <w:tc>
          <w:tcPr>
            <w:tcW w:w="1843" w:type="dxa"/>
          </w:tcPr>
          <w:p w14:paraId="49940707" w14:textId="333D2878" w:rsidR="00C92530" w:rsidRPr="00577606" w:rsidRDefault="00B22A4F" w:rsidP="0078258A">
            <w:pPr>
              <w:pStyle w:val="Tabela"/>
            </w:pPr>
            <w:r>
              <w:t>Escolher data (calendário)</w:t>
            </w:r>
          </w:p>
        </w:tc>
        <w:tc>
          <w:tcPr>
            <w:tcW w:w="4111" w:type="dxa"/>
          </w:tcPr>
          <w:p w14:paraId="4EDE6266" w14:textId="46C73D0D" w:rsidR="00C92530" w:rsidRPr="00577606" w:rsidRDefault="00B22A4F" w:rsidP="0078258A">
            <w:pPr>
              <w:pStyle w:val="Tabela"/>
            </w:pPr>
            <w:r>
              <w:t>Exibe as datas disponíveis para realizar o procedimento</w:t>
            </w:r>
          </w:p>
        </w:tc>
        <w:tc>
          <w:tcPr>
            <w:tcW w:w="2457" w:type="dxa"/>
          </w:tcPr>
          <w:p w14:paraId="4471B39A" w14:textId="647E091E" w:rsidR="00C92530" w:rsidRPr="00577606" w:rsidRDefault="00B22A4F" w:rsidP="0078258A">
            <w:pPr>
              <w:pStyle w:val="Tabela"/>
            </w:pPr>
            <w:r>
              <w:t>-</w:t>
            </w:r>
          </w:p>
        </w:tc>
      </w:tr>
      <w:tr w:rsidR="00C92530" w:rsidRPr="00577606" w14:paraId="45547775" w14:textId="77777777" w:rsidTr="00403B77">
        <w:trPr>
          <w:cantSplit/>
        </w:trPr>
        <w:tc>
          <w:tcPr>
            <w:tcW w:w="779" w:type="dxa"/>
          </w:tcPr>
          <w:p w14:paraId="0956A33C" w14:textId="77777777" w:rsidR="00C92530" w:rsidRPr="00577606" w:rsidRDefault="00C92530" w:rsidP="0078258A">
            <w:pPr>
              <w:pStyle w:val="Tabela"/>
              <w:numPr>
                <w:ilvl w:val="0"/>
                <w:numId w:val="56"/>
              </w:numPr>
            </w:pPr>
          </w:p>
        </w:tc>
        <w:tc>
          <w:tcPr>
            <w:tcW w:w="1843" w:type="dxa"/>
          </w:tcPr>
          <w:p w14:paraId="5BC0FAEE" w14:textId="0002AE6A" w:rsidR="00C92530" w:rsidRPr="00577606" w:rsidRDefault="00B22A4F" w:rsidP="0078258A">
            <w:pPr>
              <w:pStyle w:val="Tabela"/>
            </w:pPr>
            <w:r>
              <w:t>Escolher hora (relógio)</w:t>
            </w:r>
          </w:p>
        </w:tc>
        <w:tc>
          <w:tcPr>
            <w:tcW w:w="4111" w:type="dxa"/>
          </w:tcPr>
          <w:p w14:paraId="156756E7" w14:textId="6B45DD71" w:rsidR="00C92530" w:rsidRPr="00577606" w:rsidRDefault="00B22A4F" w:rsidP="0078258A">
            <w:pPr>
              <w:pStyle w:val="Tabela"/>
            </w:pPr>
            <w:r>
              <w:t>Exibe as horas disponíveis na data para realizar o procedimento</w:t>
            </w:r>
          </w:p>
        </w:tc>
        <w:tc>
          <w:tcPr>
            <w:tcW w:w="2457" w:type="dxa"/>
          </w:tcPr>
          <w:p w14:paraId="387D989C" w14:textId="16849B2E" w:rsidR="00C92530" w:rsidRPr="00577606" w:rsidRDefault="00B22A4F" w:rsidP="0078258A">
            <w:pPr>
              <w:pStyle w:val="Tabela"/>
            </w:pPr>
            <w:r>
              <w:t>Necessário escolher data</w:t>
            </w:r>
          </w:p>
        </w:tc>
      </w:tr>
      <w:tr w:rsidR="00B22A4F" w:rsidRPr="00577606" w14:paraId="53096C1B" w14:textId="77777777" w:rsidTr="00403B77">
        <w:trPr>
          <w:cantSplit/>
        </w:trPr>
        <w:tc>
          <w:tcPr>
            <w:tcW w:w="779" w:type="dxa"/>
          </w:tcPr>
          <w:p w14:paraId="547794BA" w14:textId="77777777" w:rsidR="00B22A4F" w:rsidRPr="00577606" w:rsidRDefault="00B22A4F" w:rsidP="0078258A">
            <w:pPr>
              <w:pStyle w:val="Tabela"/>
              <w:numPr>
                <w:ilvl w:val="0"/>
                <w:numId w:val="56"/>
              </w:numPr>
            </w:pPr>
          </w:p>
        </w:tc>
        <w:tc>
          <w:tcPr>
            <w:tcW w:w="1843" w:type="dxa"/>
          </w:tcPr>
          <w:p w14:paraId="0A917984" w14:textId="1F93ABF4" w:rsidR="00B22A4F" w:rsidRPr="00577606" w:rsidRDefault="00B22A4F" w:rsidP="0078258A">
            <w:pPr>
              <w:pStyle w:val="Tabela"/>
            </w:pPr>
            <w:r>
              <w:t>Agendar</w:t>
            </w:r>
          </w:p>
        </w:tc>
        <w:tc>
          <w:tcPr>
            <w:tcW w:w="4111" w:type="dxa"/>
          </w:tcPr>
          <w:p w14:paraId="09EF7D8C" w14:textId="248714CC" w:rsidR="00B22A4F" w:rsidRPr="00577606" w:rsidRDefault="00B22A4F" w:rsidP="0078258A">
            <w:pPr>
              <w:pStyle w:val="Tabela"/>
            </w:pPr>
            <w:r>
              <w:t>Agenda o procedimento</w:t>
            </w:r>
          </w:p>
        </w:tc>
        <w:tc>
          <w:tcPr>
            <w:tcW w:w="2457" w:type="dxa"/>
          </w:tcPr>
          <w:p w14:paraId="43B00700" w14:textId="2209B890" w:rsidR="00B22A4F" w:rsidRPr="00577606" w:rsidRDefault="00B22A4F" w:rsidP="0078258A">
            <w:pPr>
              <w:pStyle w:val="Tabela"/>
            </w:pPr>
            <w:r>
              <w:t>Necessário escolher data e hora</w:t>
            </w:r>
          </w:p>
        </w:tc>
      </w:tr>
    </w:tbl>
    <w:p w14:paraId="4B54A20C" w14:textId="77777777" w:rsidR="006512A0" w:rsidRDefault="006512A0" w:rsidP="00523684">
      <w:pPr>
        <w:pStyle w:val="Heading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bookmarkStart w:id="36" w:name="_Toc78752150"/>
      <w:r>
        <w:rPr>
          <w:rFonts w:ascii="Times New Roman" w:hAnsi="Times New Roman"/>
        </w:rPr>
        <w:lastRenderedPageBreak/>
        <w:t>Especificação de requisitos de casos de uso</w:t>
      </w:r>
      <w:bookmarkEnd w:id="36"/>
      <w:r w:rsidRPr="006512A0">
        <w:rPr>
          <w:rFonts w:ascii="Times New Roman" w:hAnsi="Times New Roman"/>
        </w:rPr>
        <w:t xml:space="preserve"> </w:t>
      </w:r>
    </w:p>
    <w:p w14:paraId="08D990C3" w14:textId="2468E870" w:rsidR="009E4682" w:rsidRPr="006512A0" w:rsidRDefault="009E4682" w:rsidP="00523684">
      <w:pPr>
        <w:pStyle w:val="Heading3"/>
        <w:jc w:val="both"/>
      </w:pPr>
      <w:bookmarkStart w:id="37" w:name="_Toc78752151"/>
      <w:r w:rsidRPr="006512A0">
        <w:t>Caso de uso</w:t>
      </w:r>
      <w:r w:rsidR="006702CA">
        <w:t>:</w:t>
      </w:r>
      <w:r w:rsidR="00064B5A">
        <w:t xml:space="preserve"> Criar conta</w:t>
      </w:r>
      <w:bookmarkEnd w:id="37"/>
    </w:p>
    <w:p w14:paraId="1D93399F" w14:textId="77777777" w:rsidR="009E4682" w:rsidRPr="00577606" w:rsidRDefault="009E4682" w:rsidP="00523684">
      <w:pPr>
        <w:pStyle w:val="Heading4"/>
        <w:jc w:val="both"/>
      </w:pPr>
      <w:bookmarkStart w:id="38" w:name="_Toc78752152"/>
      <w:r w:rsidRPr="00577606">
        <w:t>Precondições</w:t>
      </w:r>
      <w:bookmarkEnd w:id="3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E4682" w:rsidRPr="00577606" w14:paraId="557ED168" w14:textId="77777777" w:rsidTr="00415233">
        <w:trPr>
          <w:trHeight w:val="67"/>
        </w:trPr>
        <w:tc>
          <w:tcPr>
            <w:tcW w:w="9212" w:type="dxa"/>
          </w:tcPr>
          <w:p w14:paraId="341645C1" w14:textId="47D43E43" w:rsidR="009059F7" w:rsidRPr="006702CA" w:rsidRDefault="00064B5A" w:rsidP="0078258A">
            <w:pPr>
              <w:pStyle w:val="Tabela"/>
              <w:numPr>
                <w:ilvl w:val="0"/>
                <w:numId w:val="7"/>
              </w:numPr>
            </w:pPr>
            <w:r w:rsidRPr="006702CA">
              <w:t>Não possui precondições</w:t>
            </w:r>
            <w:r w:rsidR="006702CA" w:rsidRPr="006702CA">
              <w:t>.</w:t>
            </w:r>
          </w:p>
        </w:tc>
      </w:tr>
    </w:tbl>
    <w:p w14:paraId="7D3469E1" w14:textId="77777777" w:rsidR="009E4682" w:rsidRPr="00577606" w:rsidRDefault="009E4682" w:rsidP="0078258A">
      <w:pPr>
        <w:pStyle w:val="BodyText"/>
      </w:pPr>
    </w:p>
    <w:p w14:paraId="5ECEDA8B" w14:textId="1A34E211" w:rsidR="009E4682" w:rsidRPr="00577606" w:rsidRDefault="009E4682" w:rsidP="00523684">
      <w:pPr>
        <w:pStyle w:val="Heading4"/>
        <w:jc w:val="both"/>
      </w:pPr>
      <w:bookmarkStart w:id="39" w:name="_Toc78752153"/>
      <w:r w:rsidRPr="00577606">
        <w:t>Fluxo principal</w:t>
      </w:r>
      <w:bookmarkEnd w:id="39"/>
      <w:r w:rsidRPr="00577606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E4682" w:rsidRPr="00577606" w14:paraId="43629677" w14:textId="77777777">
        <w:trPr>
          <w:trHeight w:val="797"/>
        </w:trPr>
        <w:tc>
          <w:tcPr>
            <w:tcW w:w="9212" w:type="dxa"/>
          </w:tcPr>
          <w:p w14:paraId="3DC32394" w14:textId="77777777" w:rsidR="006702CA" w:rsidRDefault="006702CA" w:rsidP="0078258A">
            <w:pPr>
              <w:pStyle w:val="Tabela"/>
              <w:numPr>
                <w:ilvl w:val="0"/>
                <w:numId w:val="8"/>
              </w:numPr>
            </w:pPr>
            <w:r>
              <w:t>O caso de uso se inicia quando o usuário tem interesse em criar uma conta para acesso ao sistema.</w:t>
            </w:r>
          </w:p>
          <w:p w14:paraId="0238C3C7" w14:textId="3FD38BC7" w:rsidR="006702CA" w:rsidRDefault="006702CA" w:rsidP="0078258A">
            <w:pPr>
              <w:pStyle w:val="Tabela"/>
              <w:numPr>
                <w:ilvl w:val="0"/>
                <w:numId w:val="8"/>
              </w:numPr>
            </w:pPr>
            <w:r>
              <w:t>O usuário informa o seu nome completo, CPF</w:t>
            </w:r>
            <w:r w:rsidR="00AF03DB">
              <w:t>,</w:t>
            </w:r>
            <w:r>
              <w:t xml:space="preserve"> endereço residencial, e-mail, senha e a confirmação de senha. [A1] [A2] [A3]</w:t>
            </w:r>
            <w:r w:rsidR="00AF03DB">
              <w:t xml:space="preserve"> [A4]</w:t>
            </w:r>
          </w:p>
          <w:p w14:paraId="56BB690E" w14:textId="77777777" w:rsidR="006702CA" w:rsidRDefault="006702CA" w:rsidP="0078258A">
            <w:pPr>
              <w:pStyle w:val="Tabela"/>
              <w:numPr>
                <w:ilvl w:val="0"/>
                <w:numId w:val="8"/>
              </w:numPr>
            </w:pPr>
            <w:r>
              <w:t>O sistema valida se já existe algum usuário com CPF ou e-mail informado.</w:t>
            </w:r>
          </w:p>
          <w:p w14:paraId="6EBA2E07" w14:textId="64ADF604" w:rsidR="006702CA" w:rsidRDefault="006702CA" w:rsidP="0078258A">
            <w:pPr>
              <w:pStyle w:val="Tabela"/>
              <w:numPr>
                <w:ilvl w:val="0"/>
                <w:numId w:val="8"/>
              </w:numPr>
            </w:pPr>
            <w:r>
              <w:t>O sistema cria uma conta inativa para o usuário e envia um e-mail a ele para confirmar o acesso o endereço informado</w:t>
            </w:r>
            <w:r w:rsidR="00415233">
              <w:t xml:space="preserve"> e ativar a conta</w:t>
            </w:r>
            <w:r>
              <w:t xml:space="preserve">. </w:t>
            </w:r>
          </w:p>
          <w:p w14:paraId="43CBBE83" w14:textId="77777777" w:rsidR="00AF03DB" w:rsidRDefault="006702CA" w:rsidP="0078258A">
            <w:pPr>
              <w:pStyle w:val="Tabela"/>
              <w:numPr>
                <w:ilvl w:val="0"/>
                <w:numId w:val="8"/>
              </w:numPr>
            </w:pPr>
            <w:r>
              <w:t xml:space="preserve">O sistema exibe a mensagem de confirmação [MSG1]. </w:t>
            </w:r>
          </w:p>
          <w:p w14:paraId="40A2DF70" w14:textId="7748ED7D" w:rsidR="00FA7EF5" w:rsidRPr="00577606" w:rsidRDefault="006702CA" w:rsidP="0078258A">
            <w:pPr>
              <w:pStyle w:val="Tabela"/>
              <w:numPr>
                <w:ilvl w:val="0"/>
                <w:numId w:val="8"/>
              </w:numPr>
            </w:pPr>
            <w:r>
              <w:t>O caso de uso se encerra.</w:t>
            </w:r>
          </w:p>
        </w:tc>
      </w:tr>
    </w:tbl>
    <w:p w14:paraId="383337B6" w14:textId="77777777" w:rsidR="009E4682" w:rsidRPr="00577606" w:rsidRDefault="009E4682" w:rsidP="0078258A">
      <w:pPr>
        <w:pStyle w:val="BodyText"/>
      </w:pPr>
    </w:p>
    <w:p w14:paraId="78EABB07" w14:textId="193125E3" w:rsidR="00CF2C33" w:rsidRPr="00577606" w:rsidRDefault="000B3151" w:rsidP="00CF2C33">
      <w:pPr>
        <w:pStyle w:val="Heading4"/>
        <w:jc w:val="both"/>
      </w:pPr>
      <w:bookmarkStart w:id="40" w:name="_Toc78752154"/>
      <w:r>
        <w:t>Pós condições</w:t>
      </w:r>
      <w:bookmarkEnd w:id="4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CF2C33" w:rsidRPr="00577606" w14:paraId="430C26BA" w14:textId="77777777" w:rsidTr="006739C5">
        <w:trPr>
          <w:trHeight w:val="67"/>
        </w:trPr>
        <w:tc>
          <w:tcPr>
            <w:tcW w:w="9212" w:type="dxa"/>
          </w:tcPr>
          <w:p w14:paraId="6015E557" w14:textId="09AF0431" w:rsidR="00CF2C33" w:rsidRPr="00CF2C33" w:rsidRDefault="00CF2C33" w:rsidP="0078258A">
            <w:pPr>
              <w:pStyle w:val="Tabela"/>
              <w:numPr>
                <w:ilvl w:val="0"/>
                <w:numId w:val="20"/>
              </w:numPr>
            </w:pPr>
            <w:r w:rsidRPr="00D66FCE">
              <w:t xml:space="preserve">É criada conta </w:t>
            </w:r>
            <w:r>
              <w:t>inativa</w:t>
            </w:r>
            <w:r w:rsidRPr="00D66FCE">
              <w:t xml:space="preserve"> p</w:t>
            </w:r>
            <w:r>
              <w:t>a</w:t>
            </w:r>
            <w:r w:rsidRPr="00D66FCE">
              <w:t>r</w:t>
            </w:r>
            <w:r>
              <w:t>a o</w:t>
            </w:r>
            <w:r w:rsidRPr="00D66FCE">
              <w:t xml:space="preserve"> usuário com as informações prestadas</w:t>
            </w:r>
            <w:r w:rsidR="007B0FED">
              <w:t xml:space="preserve"> e enviado e-mail com instruções para prosseguir</w:t>
            </w:r>
            <w:r w:rsidRPr="00D66FCE">
              <w:t>.</w:t>
            </w:r>
          </w:p>
        </w:tc>
      </w:tr>
    </w:tbl>
    <w:p w14:paraId="46250F7D" w14:textId="44368B88" w:rsidR="000B3151" w:rsidRDefault="000B3151" w:rsidP="00CF2C33">
      <w:pPr>
        <w:pStyle w:val="Heading4"/>
        <w:numPr>
          <w:ilvl w:val="0"/>
          <w:numId w:val="0"/>
        </w:numPr>
        <w:jc w:val="both"/>
      </w:pPr>
    </w:p>
    <w:p w14:paraId="34C0C4E2" w14:textId="17669A01" w:rsidR="0082187F" w:rsidRDefault="006512A0" w:rsidP="0082187F">
      <w:pPr>
        <w:pStyle w:val="Heading4"/>
        <w:jc w:val="both"/>
      </w:pPr>
      <w:bookmarkStart w:id="41" w:name="_Toc78752155"/>
      <w:r>
        <w:t>Fluxo</w:t>
      </w:r>
      <w:r w:rsidR="0082187F">
        <w:t>s</w:t>
      </w:r>
      <w:r>
        <w:t xml:space="preserve"> alternativo</w:t>
      </w:r>
      <w:r w:rsidR="0082187F">
        <w:t>s</w:t>
      </w:r>
      <w:bookmarkEnd w:id="41"/>
    </w:p>
    <w:p w14:paraId="624DF202" w14:textId="77777777" w:rsidR="0082187F" w:rsidRPr="00D60BF7" w:rsidRDefault="0082187F" w:rsidP="0078258A">
      <w:pPr>
        <w:pStyle w:val="BodyText"/>
      </w:pPr>
      <w:r w:rsidRPr="00D60BF7">
        <w:t>[A1] O CPF informado é inválido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82187F" w:rsidRPr="00577606" w14:paraId="63640A57" w14:textId="77777777" w:rsidTr="0082187F">
        <w:trPr>
          <w:trHeight w:val="797"/>
        </w:trPr>
        <w:tc>
          <w:tcPr>
            <w:tcW w:w="9212" w:type="dxa"/>
          </w:tcPr>
          <w:p w14:paraId="634A23BF" w14:textId="77777777" w:rsidR="0082187F" w:rsidRDefault="0082187F" w:rsidP="0078258A">
            <w:pPr>
              <w:pStyle w:val="Tabela"/>
              <w:numPr>
                <w:ilvl w:val="0"/>
                <w:numId w:val="9"/>
              </w:numPr>
            </w:pPr>
            <w:r>
              <w:t xml:space="preserve">O fluxo se inicia no passo 2 do fluxo principal caso o usuário informe um CPF inválido. </w:t>
            </w:r>
          </w:p>
          <w:p w14:paraId="2E4A3B3E" w14:textId="77777777" w:rsidR="0082187F" w:rsidRDefault="0082187F" w:rsidP="0078258A">
            <w:pPr>
              <w:pStyle w:val="Tabela"/>
              <w:numPr>
                <w:ilvl w:val="0"/>
                <w:numId w:val="9"/>
              </w:numPr>
            </w:pPr>
            <w:r>
              <w:t xml:space="preserve">O sistema exibe a mensagem de erro [MSG2]. </w:t>
            </w:r>
          </w:p>
          <w:p w14:paraId="70CF7FBB" w14:textId="77777777" w:rsidR="0082187F" w:rsidRPr="00577606" w:rsidRDefault="0082187F" w:rsidP="0078258A">
            <w:pPr>
              <w:pStyle w:val="Tabela"/>
              <w:numPr>
                <w:ilvl w:val="0"/>
                <w:numId w:val="9"/>
              </w:numPr>
            </w:pPr>
            <w:r>
              <w:t>O caso de uso retorna ao passo 2 do fluxo principal.</w:t>
            </w:r>
          </w:p>
        </w:tc>
      </w:tr>
    </w:tbl>
    <w:p w14:paraId="151F5893" w14:textId="44CFF247" w:rsidR="00E1367A" w:rsidRPr="00D60BF7" w:rsidRDefault="00E1367A" w:rsidP="0078258A">
      <w:pPr>
        <w:pStyle w:val="BodyText"/>
      </w:pPr>
      <w:r>
        <w:br/>
      </w:r>
      <w:r w:rsidRPr="0082187F">
        <w:t>[A2] O e-mail informado é inválido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E1367A" w:rsidRPr="00577606" w14:paraId="6CE69941" w14:textId="77777777" w:rsidTr="00E1367A">
        <w:trPr>
          <w:trHeight w:val="797"/>
        </w:trPr>
        <w:tc>
          <w:tcPr>
            <w:tcW w:w="9212" w:type="dxa"/>
          </w:tcPr>
          <w:p w14:paraId="6E95BB91" w14:textId="77777777" w:rsidR="00E1367A" w:rsidRDefault="00E1367A" w:rsidP="0078258A">
            <w:pPr>
              <w:pStyle w:val="Tabela"/>
              <w:numPr>
                <w:ilvl w:val="0"/>
                <w:numId w:val="21"/>
              </w:numPr>
            </w:pPr>
            <w:r>
              <w:t xml:space="preserve">O fluxo se inicia no passo 2 do fluxo principal caso o usuário informe um e-mail inválido. </w:t>
            </w:r>
          </w:p>
          <w:p w14:paraId="0149A46A" w14:textId="77777777" w:rsidR="00E1367A" w:rsidRDefault="00E1367A" w:rsidP="0078258A">
            <w:pPr>
              <w:pStyle w:val="Tabela"/>
              <w:numPr>
                <w:ilvl w:val="0"/>
                <w:numId w:val="21"/>
              </w:numPr>
            </w:pPr>
            <w:r>
              <w:t xml:space="preserve">O sistema exibe a mensagem de erro [MSG3]. </w:t>
            </w:r>
          </w:p>
          <w:p w14:paraId="01351801" w14:textId="77777777" w:rsidR="00E1367A" w:rsidRPr="00577606" w:rsidRDefault="00E1367A" w:rsidP="0078258A">
            <w:pPr>
              <w:pStyle w:val="Tabela"/>
              <w:numPr>
                <w:ilvl w:val="0"/>
                <w:numId w:val="21"/>
              </w:numPr>
            </w:pPr>
            <w:r>
              <w:t>O caso de uso retorna ao passo 2 do fluxo principal.</w:t>
            </w:r>
          </w:p>
        </w:tc>
      </w:tr>
    </w:tbl>
    <w:p w14:paraId="5E3A9DCD" w14:textId="77777777" w:rsidR="00597156" w:rsidRPr="00D60BF7" w:rsidRDefault="00E1367A" w:rsidP="0078258A">
      <w:pPr>
        <w:pStyle w:val="BodyText"/>
      </w:pPr>
      <w:r>
        <w:br/>
      </w:r>
      <w:r w:rsidR="00597156" w:rsidRPr="00E1367A">
        <w:t>[A3] Senha e confirmação de senha são diferentes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597156" w:rsidRPr="00577606" w14:paraId="5619835A" w14:textId="77777777" w:rsidTr="00557309">
        <w:trPr>
          <w:trHeight w:val="797"/>
        </w:trPr>
        <w:tc>
          <w:tcPr>
            <w:tcW w:w="9212" w:type="dxa"/>
          </w:tcPr>
          <w:p w14:paraId="09C49B04" w14:textId="77777777" w:rsidR="00597156" w:rsidRDefault="00597156" w:rsidP="0078258A">
            <w:pPr>
              <w:pStyle w:val="Tabela"/>
              <w:numPr>
                <w:ilvl w:val="0"/>
                <w:numId w:val="22"/>
              </w:numPr>
            </w:pPr>
            <w:r>
              <w:lastRenderedPageBreak/>
              <w:t xml:space="preserve">O fluxo se inicia no passo 2 do fluxo principal caso o usuário informe a confirmação da senha diferente da senha. </w:t>
            </w:r>
          </w:p>
          <w:p w14:paraId="567B9E40" w14:textId="77777777" w:rsidR="00597156" w:rsidRDefault="00597156" w:rsidP="0078258A">
            <w:pPr>
              <w:pStyle w:val="Tabela"/>
              <w:numPr>
                <w:ilvl w:val="0"/>
                <w:numId w:val="22"/>
              </w:numPr>
            </w:pPr>
            <w:r>
              <w:t xml:space="preserve">O sistema exibe a mensagem de erro [MSG4]. </w:t>
            </w:r>
          </w:p>
          <w:p w14:paraId="5F72E71F" w14:textId="77777777" w:rsidR="00597156" w:rsidRPr="00577606" w:rsidRDefault="00597156" w:rsidP="0078258A">
            <w:pPr>
              <w:pStyle w:val="Tabela"/>
              <w:numPr>
                <w:ilvl w:val="0"/>
                <w:numId w:val="22"/>
              </w:numPr>
            </w:pPr>
            <w:r>
              <w:t>O caso de uso retorna ao passo 2 do fluxo principal.</w:t>
            </w:r>
          </w:p>
        </w:tc>
      </w:tr>
    </w:tbl>
    <w:p w14:paraId="09357272" w14:textId="6D6FB34C" w:rsidR="00597156" w:rsidRPr="00D60BF7" w:rsidRDefault="00597156" w:rsidP="0078258A">
      <w:pPr>
        <w:pStyle w:val="BodyText"/>
      </w:pPr>
      <w:r>
        <w:br/>
      </w:r>
      <w:r w:rsidRPr="00E1367A">
        <w:t>[A</w:t>
      </w:r>
      <w:r>
        <w:t>4</w:t>
      </w:r>
      <w:r w:rsidRPr="00E1367A">
        <w:t xml:space="preserve">] Senha </w:t>
      </w:r>
      <w:r w:rsidR="00253258">
        <w:t>com menos de 8 caracteres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597156" w:rsidRPr="00577606" w14:paraId="185678D7" w14:textId="77777777" w:rsidTr="00557309">
        <w:trPr>
          <w:trHeight w:val="797"/>
        </w:trPr>
        <w:tc>
          <w:tcPr>
            <w:tcW w:w="9212" w:type="dxa"/>
          </w:tcPr>
          <w:p w14:paraId="62743270" w14:textId="1574CD4F" w:rsidR="00597156" w:rsidRDefault="00597156" w:rsidP="0078258A">
            <w:pPr>
              <w:pStyle w:val="Tabela"/>
              <w:numPr>
                <w:ilvl w:val="0"/>
                <w:numId w:val="48"/>
              </w:numPr>
            </w:pPr>
            <w:r>
              <w:t xml:space="preserve">O fluxo se inicia no passo 2 do fluxo principal caso o usuário informe uma senha com menos de 8 caracteres. </w:t>
            </w:r>
          </w:p>
          <w:p w14:paraId="1EBFE747" w14:textId="21592690" w:rsidR="00597156" w:rsidRDefault="00597156" w:rsidP="0078258A">
            <w:pPr>
              <w:pStyle w:val="Tabela"/>
              <w:numPr>
                <w:ilvl w:val="0"/>
                <w:numId w:val="48"/>
              </w:numPr>
            </w:pPr>
            <w:r>
              <w:t xml:space="preserve">O sistema exibe a mensagem de erro [MSG5]. </w:t>
            </w:r>
          </w:p>
          <w:p w14:paraId="43185A8C" w14:textId="77777777" w:rsidR="00597156" w:rsidRPr="00577606" w:rsidRDefault="00597156" w:rsidP="0078258A">
            <w:pPr>
              <w:pStyle w:val="Tabela"/>
              <w:numPr>
                <w:ilvl w:val="0"/>
                <w:numId w:val="48"/>
              </w:numPr>
            </w:pPr>
            <w:r>
              <w:t>O caso de uso retorna ao passo 2 do fluxo principal.</w:t>
            </w:r>
          </w:p>
        </w:tc>
      </w:tr>
    </w:tbl>
    <w:p w14:paraId="1A8FBE2F" w14:textId="2BD0ED89" w:rsidR="00940A4B" w:rsidRDefault="00940A4B" w:rsidP="0078258A">
      <w:pPr>
        <w:pStyle w:val="BodyText"/>
      </w:pPr>
    </w:p>
    <w:p w14:paraId="177FD4E3" w14:textId="35BC409A" w:rsidR="00940A4B" w:rsidRDefault="00940A4B" w:rsidP="00940A4B">
      <w:pPr>
        <w:pStyle w:val="Heading4"/>
        <w:jc w:val="both"/>
      </w:pPr>
      <w:bookmarkStart w:id="42" w:name="_Toc78752156"/>
      <w:r>
        <w:t>Pontos de extensão</w:t>
      </w:r>
      <w:bookmarkEnd w:id="42"/>
    </w:p>
    <w:tbl>
      <w:tblPr>
        <w:tblW w:w="9137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6"/>
        <w:gridCol w:w="8201"/>
      </w:tblGrid>
      <w:tr w:rsidR="00940A4B" w:rsidRPr="001616A9" w14:paraId="086D8690" w14:textId="77777777" w:rsidTr="00940A4B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1E16CAB4" w14:textId="77777777" w:rsidR="00940A4B" w:rsidRPr="001616A9" w:rsidRDefault="00940A4B" w:rsidP="00940A4B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6B6B24BE" w14:textId="77777777" w:rsidR="00940A4B" w:rsidRPr="001616A9" w:rsidRDefault="00940A4B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Descrição</w:t>
            </w:r>
          </w:p>
        </w:tc>
      </w:tr>
      <w:tr w:rsidR="00940A4B" w:rsidRPr="001616A9" w14:paraId="6C793F9E" w14:textId="77777777" w:rsidTr="00940A4B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6CCFE766" w14:textId="77777777" w:rsidR="00940A4B" w:rsidRPr="001616A9" w:rsidRDefault="00940A4B" w:rsidP="00940A4B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PE1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7EED30E2" w14:textId="0D0B8D26" w:rsidR="00940A4B" w:rsidRPr="001616A9" w:rsidRDefault="00940A4B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Ocorre no passo 3 do fluxo principal.</w:t>
            </w:r>
          </w:p>
        </w:tc>
      </w:tr>
    </w:tbl>
    <w:p w14:paraId="028A716F" w14:textId="77777777" w:rsidR="00940A4B" w:rsidRDefault="00940A4B" w:rsidP="00940A4B">
      <w:pPr>
        <w:pStyle w:val="Heading4"/>
        <w:numPr>
          <w:ilvl w:val="0"/>
          <w:numId w:val="0"/>
        </w:numPr>
        <w:jc w:val="both"/>
      </w:pPr>
    </w:p>
    <w:p w14:paraId="142E6B7F" w14:textId="29F2899A" w:rsidR="00940A4B" w:rsidRDefault="00940A4B" w:rsidP="00940A4B">
      <w:pPr>
        <w:pStyle w:val="Heading4"/>
        <w:jc w:val="both"/>
      </w:pPr>
      <w:bookmarkStart w:id="43" w:name="_Toc78752157"/>
      <w:r>
        <w:t>Mensagens</w:t>
      </w:r>
      <w:bookmarkEnd w:id="43"/>
    </w:p>
    <w:tbl>
      <w:tblPr>
        <w:tblW w:w="9137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6"/>
        <w:gridCol w:w="8201"/>
      </w:tblGrid>
      <w:tr w:rsidR="00940A4B" w:rsidRPr="001616A9" w14:paraId="0543216D" w14:textId="77777777" w:rsidTr="00940A4B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53DE9525" w14:textId="77777777" w:rsidR="00940A4B" w:rsidRPr="001616A9" w:rsidRDefault="00940A4B" w:rsidP="00940A4B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1D0C8B27" w14:textId="77777777" w:rsidR="00940A4B" w:rsidRPr="001616A9" w:rsidRDefault="00940A4B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Descrição</w:t>
            </w:r>
          </w:p>
        </w:tc>
      </w:tr>
      <w:tr w:rsidR="00940A4B" w:rsidRPr="001616A9" w14:paraId="3D6B968A" w14:textId="77777777" w:rsidTr="00940A4B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7B66064B" w14:textId="608AFC0F" w:rsidR="00940A4B" w:rsidRPr="001616A9" w:rsidRDefault="00940A4B" w:rsidP="00940A4B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MSG1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140C7830" w14:textId="1ABFE7A5" w:rsidR="00940A4B" w:rsidRPr="001616A9" w:rsidRDefault="00940A4B" w:rsidP="00940A4B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Conta criada com sucesso.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Pr="00940A4B">
              <w:rPr>
                <w:color w:val="000000"/>
                <w:sz w:val="24"/>
                <w:szCs w:val="24"/>
              </w:rPr>
              <w:t>Favor confirmar seu e-mail clicando no link que foi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Pr="00940A4B">
              <w:rPr>
                <w:color w:val="000000"/>
                <w:sz w:val="24"/>
                <w:szCs w:val="24"/>
              </w:rPr>
              <w:t>enviado.</w:t>
            </w:r>
          </w:p>
        </w:tc>
      </w:tr>
      <w:tr w:rsidR="00940A4B" w:rsidRPr="001616A9" w14:paraId="5B84DE45" w14:textId="77777777" w:rsidTr="00940A4B">
        <w:trPr>
          <w:trHeight w:val="121"/>
        </w:trPr>
        <w:tc>
          <w:tcPr>
            <w:tcW w:w="936" w:type="dxa"/>
            <w:shd w:val="clear" w:color="auto" w:fill="auto"/>
            <w:noWrap/>
          </w:tcPr>
          <w:p w14:paraId="03A134F0" w14:textId="05C5F12D" w:rsidR="00940A4B" w:rsidRPr="00940A4B" w:rsidRDefault="00940A4B" w:rsidP="00940A4B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</w:t>
            </w: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5A787DF4" w14:textId="18ABF0F4" w:rsidR="00940A4B" w:rsidRPr="001616A9" w:rsidRDefault="00940A4B" w:rsidP="00940A4B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O CPF informado não é válido. Favor verificar e digitar novamente.</w:t>
            </w:r>
          </w:p>
        </w:tc>
      </w:tr>
      <w:tr w:rsidR="00940A4B" w:rsidRPr="001616A9" w14:paraId="54C1B467" w14:textId="77777777" w:rsidTr="00940A4B">
        <w:trPr>
          <w:trHeight w:val="121"/>
        </w:trPr>
        <w:tc>
          <w:tcPr>
            <w:tcW w:w="936" w:type="dxa"/>
            <w:shd w:val="clear" w:color="auto" w:fill="auto"/>
            <w:noWrap/>
          </w:tcPr>
          <w:p w14:paraId="524B9233" w14:textId="5031211D" w:rsidR="00940A4B" w:rsidRPr="00940A4B" w:rsidRDefault="00940A4B" w:rsidP="00940A4B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</w:t>
            </w: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38349841" w14:textId="2F3073D2" w:rsidR="00940A4B" w:rsidRPr="001616A9" w:rsidRDefault="00940A4B" w:rsidP="00940A4B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O e-mail informado não é válido. Favor verificar e digitar novamente.</w:t>
            </w:r>
          </w:p>
        </w:tc>
      </w:tr>
      <w:tr w:rsidR="00940A4B" w:rsidRPr="001616A9" w14:paraId="3B66B0A7" w14:textId="77777777" w:rsidTr="00940A4B">
        <w:trPr>
          <w:trHeight w:val="121"/>
        </w:trPr>
        <w:tc>
          <w:tcPr>
            <w:tcW w:w="936" w:type="dxa"/>
            <w:shd w:val="clear" w:color="auto" w:fill="auto"/>
            <w:noWrap/>
          </w:tcPr>
          <w:p w14:paraId="780D2B51" w14:textId="5AD86EF9" w:rsidR="00940A4B" w:rsidRPr="00940A4B" w:rsidRDefault="00940A4B" w:rsidP="00940A4B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</w:t>
            </w: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2C43AD93" w14:textId="145D1359" w:rsidR="00940A4B" w:rsidRPr="001616A9" w:rsidRDefault="00940A4B" w:rsidP="00940A4B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A senha e confirmação de senha informadas não são iguais.</w:t>
            </w:r>
          </w:p>
        </w:tc>
      </w:tr>
      <w:tr w:rsidR="004579F9" w:rsidRPr="001616A9" w14:paraId="7137E4F1" w14:textId="77777777" w:rsidTr="00940A4B">
        <w:trPr>
          <w:trHeight w:val="121"/>
        </w:trPr>
        <w:tc>
          <w:tcPr>
            <w:tcW w:w="936" w:type="dxa"/>
            <w:shd w:val="clear" w:color="auto" w:fill="auto"/>
            <w:noWrap/>
          </w:tcPr>
          <w:p w14:paraId="56882DF7" w14:textId="09AF7AA9" w:rsidR="004579F9" w:rsidRPr="00940A4B" w:rsidRDefault="004579F9" w:rsidP="00940A4B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</w:t>
            </w:r>
            <w:r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41583D63" w14:textId="302FE8FF" w:rsidR="004579F9" w:rsidRPr="00940A4B" w:rsidRDefault="004579F9" w:rsidP="00940A4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 senha precisa ter pelo menos 8 caracteres</w:t>
            </w:r>
            <w:r w:rsidR="00A26B6F">
              <w:rPr>
                <w:color w:val="000000"/>
                <w:sz w:val="24"/>
                <w:szCs w:val="24"/>
              </w:rPr>
              <w:t>.</w:t>
            </w:r>
          </w:p>
        </w:tc>
      </w:tr>
    </w:tbl>
    <w:p w14:paraId="1FE2D9CC" w14:textId="77777777" w:rsidR="00F60F02" w:rsidRDefault="00F60F02" w:rsidP="00F60F02">
      <w:pPr>
        <w:pStyle w:val="Heading3"/>
        <w:numPr>
          <w:ilvl w:val="0"/>
          <w:numId w:val="0"/>
        </w:numPr>
        <w:ind w:left="567" w:hanging="567"/>
        <w:jc w:val="both"/>
      </w:pPr>
    </w:p>
    <w:p w14:paraId="56CB0362" w14:textId="61D0F3BC" w:rsidR="006512A0" w:rsidRPr="006512A0" w:rsidRDefault="00F60F02" w:rsidP="00523684">
      <w:pPr>
        <w:pStyle w:val="Heading3"/>
        <w:jc w:val="both"/>
      </w:pPr>
      <w:r>
        <w:br w:type="page"/>
      </w:r>
      <w:bookmarkStart w:id="44" w:name="_Toc78752158"/>
      <w:r w:rsidR="006512A0" w:rsidRPr="006512A0">
        <w:lastRenderedPageBreak/>
        <w:t>Caso de uso</w:t>
      </w:r>
      <w:r w:rsidR="00281573" w:rsidRPr="00281573">
        <w:t xml:space="preserve">: </w:t>
      </w:r>
      <w:r w:rsidR="00A94B3D">
        <w:t>L</w:t>
      </w:r>
      <w:r w:rsidR="00381D7C">
        <w:t xml:space="preserve">ink </w:t>
      </w:r>
      <w:r w:rsidR="00A94B3D">
        <w:t xml:space="preserve">para </w:t>
      </w:r>
      <w:r w:rsidR="00281573" w:rsidRPr="00281573">
        <w:t>Recuperar senha.</w:t>
      </w:r>
      <w:bookmarkEnd w:id="44"/>
    </w:p>
    <w:p w14:paraId="454DA4F0" w14:textId="77777777" w:rsidR="006512A0" w:rsidRPr="00577606" w:rsidRDefault="006512A0" w:rsidP="00523684">
      <w:pPr>
        <w:pStyle w:val="Heading4"/>
        <w:jc w:val="both"/>
      </w:pPr>
      <w:bookmarkStart w:id="45" w:name="_Toc78752159"/>
      <w:r w:rsidRPr="00577606">
        <w:t>Precondições</w:t>
      </w:r>
      <w:bookmarkEnd w:id="4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6512A0" w:rsidRPr="00577606" w14:paraId="510AC409" w14:textId="77777777" w:rsidTr="00D66FCE">
        <w:trPr>
          <w:trHeight w:val="371"/>
        </w:trPr>
        <w:tc>
          <w:tcPr>
            <w:tcW w:w="9212" w:type="dxa"/>
          </w:tcPr>
          <w:p w14:paraId="4EBD58F6" w14:textId="42F82CC8" w:rsidR="006512A0" w:rsidRPr="00281573" w:rsidRDefault="00281573" w:rsidP="0078258A">
            <w:pPr>
              <w:pStyle w:val="Tabela"/>
              <w:numPr>
                <w:ilvl w:val="0"/>
                <w:numId w:val="16"/>
              </w:numPr>
            </w:pPr>
            <w:r w:rsidRPr="00281573">
              <w:t>Não possui precondições.</w:t>
            </w:r>
          </w:p>
        </w:tc>
      </w:tr>
    </w:tbl>
    <w:p w14:paraId="250F71FA" w14:textId="77777777" w:rsidR="006512A0" w:rsidRPr="00577606" w:rsidRDefault="006512A0" w:rsidP="0078258A">
      <w:pPr>
        <w:pStyle w:val="BodyText"/>
      </w:pPr>
    </w:p>
    <w:p w14:paraId="2C46A9EF" w14:textId="338868B6" w:rsidR="00FC6686" w:rsidRPr="00FC6686" w:rsidRDefault="006512A0" w:rsidP="00DC6CDD">
      <w:pPr>
        <w:pStyle w:val="Heading4"/>
        <w:jc w:val="both"/>
      </w:pPr>
      <w:bookmarkStart w:id="46" w:name="_Toc78752160"/>
      <w:r w:rsidRPr="00577606">
        <w:t>Fluxo principal</w:t>
      </w:r>
      <w:bookmarkEnd w:id="46"/>
      <w:r w:rsidRPr="00577606">
        <w:t xml:space="preserve"> 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6512A0" w:rsidRPr="00577606" w14:paraId="42558C8C" w14:textId="77777777" w:rsidTr="00281573">
        <w:trPr>
          <w:trHeight w:val="797"/>
        </w:trPr>
        <w:tc>
          <w:tcPr>
            <w:tcW w:w="9212" w:type="dxa"/>
          </w:tcPr>
          <w:p w14:paraId="2BCD233A" w14:textId="77777777" w:rsidR="00281573" w:rsidRDefault="00281573" w:rsidP="0078258A">
            <w:pPr>
              <w:pStyle w:val="Tabela"/>
              <w:numPr>
                <w:ilvl w:val="0"/>
                <w:numId w:val="17"/>
              </w:numPr>
            </w:pPr>
            <w:r>
              <w:t xml:space="preserve">O caso de uso se inicia quando o usuário deseja recupera acesso à sua conta por ter esquecido a senha. </w:t>
            </w:r>
          </w:p>
          <w:p w14:paraId="77CD3F82" w14:textId="77777777" w:rsidR="00281573" w:rsidRDefault="00281573" w:rsidP="0078258A">
            <w:pPr>
              <w:pStyle w:val="Tabela"/>
              <w:numPr>
                <w:ilvl w:val="0"/>
                <w:numId w:val="17"/>
              </w:numPr>
            </w:pPr>
            <w:r>
              <w:t xml:space="preserve">O usuário informa o e-mail ou CPF da conta que deseja recuperar acesso. [A1] [A2] </w:t>
            </w:r>
          </w:p>
          <w:p w14:paraId="340F92E4" w14:textId="77777777" w:rsidR="00650503" w:rsidRDefault="00281573" w:rsidP="0078258A">
            <w:pPr>
              <w:pStyle w:val="Tabela"/>
              <w:numPr>
                <w:ilvl w:val="0"/>
                <w:numId w:val="17"/>
              </w:numPr>
            </w:pPr>
            <w:r>
              <w:t>O sistema informa que será enviado um e-mail com instruções para gerar nova senha e envia o e-mail.</w:t>
            </w:r>
          </w:p>
          <w:p w14:paraId="3DD22801" w14:textId="53105166" w:rsidR="006512A0" w:rsidRPr="00577606" w:rsidRDefault="00281573" w:rsidP="0078258A">
            <w:pPr>
              <w:pStyle w:val="Tabela"/>
              <w:numPr>
                <w:ilvl w:val="0"/>
                <w:numId w:val="17"/>
              </w:numPr>
            </w:pPr>
            <w:r>
              <w:t>O caso de uso se encerra.</w:t>
            </w:r>
          </w:p>
        </w:tc>
      </w:tr>
    </w:tbl>
    <w:p w14:paraId="71203A70" w14:textId="77777777" w:rsidR="00281573" w:rsidRPr="00577606" w:rsidRDefault="00281573" w:rsidP="0078258A">
      <w:pPr>
        <w:pStyle w:val="BodyText"/>
      </w:pPr>
    </w:p>
    <w:p w14:paraId="7C6EC3A9" w14:textId="659E1684" w:rsidR="00281573" w:rsidRPr="00577606" w:rsidRDefault="00281573" w:rsidP="00281573">
      <w:pPr>
        <w:pStyle w:val="Heading4"/>
        <w:jc w:val="both"/>
      </w:pPr>
      <w:bookmarkStart w:id="47" w:name="_Toc78752161"/>
      <w:r>
        <w:t>Pós condições</w:t>
      </w:r>
      <w:bookmarkEnd w:id="47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281573" w:rsidRPr="00577606" w14:paraId="1B5363BB" w14:textId="77777777" w:rsidTr="00281573">
        <w:trPr>
          <w:trHeight w:val="83"/>
        </w:trPr>
        <w:tc>
          <w:tcPr>
            <w:tcW w:w="9212" w:type="dxa"/>
          </w:tcPr>
          <w:p w14:paraId="405516AB" w14:textId="383BB458" w:rsidR="00281573" w:rsidRPr="00577606" w:rsidRDefault="007B0FED" w:rsidP="0078258A">
            <w:pPr>
              <w:pStyle w:val="Tabela"/>
              <w:numPr>
                <w:ilvl w:val="0"/>
                <w:numId w:val="18"/>
              </w:numPr>
            </w:pPr>
            <w:r>
              <w:t>É enviado e-mail com instruções para prosseguir a alteração da senha.</w:t>
            </w:r>
          </w:p>
        </w:tc>
      </w:tr>
    </w:tbl>
    <w:p w14:paraId="6925CCF4" w14:textId="77777777" w:rsidR="00281573" w:rsidRPr="00577606" w:rsidRDefault="00281573" w:rsidP="0078258A">
      <w:pPr>
        <w:pStyle w:val="BodyText"/>
      </w:pPr>
    </w:p>
    <w:p w14:paraId="6A34AC8A" w14:textId="63AF42BD" w:rsidR="00281573" w:rsidRDefault="00281573" w:rsidP="00281573">
      <w:pPr>
        <w:pStyle w:val="Heading4"/>
        <w:jc w:val="both"/>
      </w:pPr>
      <w:bookmarkStart w:id="48" w:name="_Toc78752162"/>
      <w:r>
        <w:t>Fluxo alternativo</w:t>
      </w:r>
      <w:bookmarkEnd w:id="48"/>
    </w:p>
    <w:p w14:paraId="0118E5FC" w14:textId="786134D2" w:rsidR="00281573" w:rsidRPr="00281573" w:rsidRDefault="00281573" w:rsidP="0078258A">
      <w:pPr>
        <w:pStyle w:val="BodyText"/>
      </w:pPr>
      <w:r w:rsidRPr="00281573">
        <w:t>[A1] O CPF informado é inválido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281573" w:rsidRPr="00577606" w14:paraId="10DA12E8" w14:textId="77777777" w:rsidTr="006739C5">
        <w:trPr>
          <w:trHeight w:val="797"/>
        </w:trPr>
        <w:tc>
          <w:tcPr>
            <w:tcW w:w="9212" w:type="dxa"/>
          </w:tcPr>
          <w:p w14:paraId="124520A9" w14:textId="77777777" w:rsidR="00281573" w:rsidRDefault="00281573" w:rsidP="0078258A">
            <w:pPr>
              <w:pStyle w:val="Tabela"/>
              <w:numPr>
                <w:ilvl w:val="0"/>
                <w:numId w:val="23"/>
              </w:numPr>
            </w:pPr>
            <w:r>
              <w:t xml:space="preserve">O fluxo se inicia no passo 2 do fluxo principal caso o usuário informe um CPF inválido. </w:t>
            </w:r>
          </w:p>
          <w:p w14:paraId="0102B8DB" w14:textId="77777777" w:rsidR="00281573" w:rsidRDefault="00281573" w:rsidP="0078258A">
            <w:pPr>
              <w:pStyle w:val="Tabela"/>
              <w:numPr>
                <w:ilvl w:val="0"/>
                <w:numId w:val="23"/>
              </w:numPr>
            </w:pPr>
            <w:r>
              <w:t xml:space="preserve">O sistema exibe a mensagem de erro [MSG2]. </w:t>
            </w:r>
          </w:p>
          <w:p w14:paraId="01CC2CA9" w14:textId="607A6BA5" w:rsidR="00281573" w:rsidRPr="00577606" w:rsidRDefault="00281573" w:rsidP="0078258A">
            <w:pPr>
              <w:pStyle w:val="Tabela"/>
              <w:numPr>
                <w:ilvl w:val="0"/>
                <w:numId w:val="23"/>
              </w:numPr>
            </w:pPr>
            <w:r>
              <w:t>O caso de uso retorna ao passo 2 do fluxo principal.</w:t>
            </w:r>
          </w:p>
        </w:tc>
      </w:tr>
    </w:tbl>
    <w:p w14:paraId="0C61A2E0" w14:textId="77777777" w:rsidR="00281573" w:rsidRPr="00281573" w:rsidRDefault="00281573" w:rsidP="0078258A">
      <w:pPr>
        <w:pStyle w:val="BodyText"/>
      </w:pPr>
      <w:r>
        <w:br/>
      </w:r>
      <w:r w:rsidRPr="00281573">
        <w:t>[A2] O e-mail informado é inválido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281573" w:rsidRPr="00577606" w14:paraId="682A42FB" w14:textId="77777777" w:rsidTr="002F1A71">
        <w:trPr>
          <w:trHeight w:val="797"/>
        </w:trPr>
        <w:tc>
          <w:tcPr>
            <w:tcW w:w="9212" w:type="dxa"/>
          </w:tcPr>
          <w:p w14:paraId="161B738E" w14:textId="77777777" w:rsidR="00281573" w:rsidRDefault="00281573" w:rsidP="0078258A">
            <w:pPr>
              <w:pStyle w:val="Tabela"/>
              <w:numPr>
                <w:ilvl w:val="0"/>
                <w:numId w:val="24"/>
              </w:numPr>
            </w:pPr>
            <w:r>
              <w:t xml:space="preserve">O fluxo se inicia no passo 2 do fluxo principal caso o usuário informe um e-mail inválido. </w:t>
            </w:r>
          </w:p>
          <w:p w14:paraId="362CCB5B" w14:textId="77777777" w:rsidR="00281573" w:rsidRDefault="00281573" w:rsidP="0078258A">
            <w:pPr>
              <w:pStyle w:val="Tabela"/>
              <w:numPr>
                <w:ilvl w:val="0"/>
                <w:numId w:val="24"/>
              </w:numPr>
            </w:pPr>
            <w:r>
              <w:t xml:space="preserve">O sistema exibe a mensagem de erro [MSG3]. </w:t>
            </w:r>
          </w:p>
          <w:p w14:paraId="69CC92D7" w14:textId="6F822172" w:rsidR="00281573" w:rsidRPr="00577606" w:rsidRDefault="00281573" w:rsidP="0078258A">
            <w:pPr>
              <w:pStyle w:val="Tabela"/>
              <w:numPr>
                <w:ilvl w:val="0"/>
                <w:numId w:val="24"/>
              </w:numPr>
            </w:pPr>
            <w:r>
              <w:t>O caso de uso retorna ao passo 2 do fluxo principal.</w:t>
            </w:r>
          </w:p>
        </w:tc>
      </w:tr>
    </w:tbl>
    <w:p w14:paraId="3BF6C0EE" w14:textId="77777777" w:rsidR="002F1A71" w:rsidRDefault="002F1A71" w:rsidP="002F1A71">
      <w:pPr>
        <w:pStyle w:val="Heading4"/>
        <w:numPr>
          <w:ilvl w:val="0"/>
          <w:numId w:val="0"/>
        </w:numPr>
        <w:jc w:val="both"/>
      </w:pPr>
    </w:p>
    <w:p w14:paraId="045431CC" w14:textId="77777777" w:rsidR="002F1A71" w:rsidRDefault="002F1A71" w:rsidP="002F1A71">
      <w:pPr>
        <w:pStyle w:val="Heading4"/>
        <w:jc w:val="both"/>
      </w:pPr>
      <w:bookmarkStart w:id="49" w:name="_Toc78752163"/>
      <w:r>
        <w:t>Extensão</w:t>
      </w:r>
      <w:bookmarkEnd w:id="49"/>
    </w:p>
    <w:tbl>
      <w:tblPr>
        <w:tblW w:w="9072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050"/>
        <w:gridCol w:w="2778"/>
        <w:gridCol w:w="5244"/>
      </w:tblGrid>
      <w:tr w:rsidR="002F1A71" w:rsidRPr="001616A9" w14:paraId="6033457A" w14:textId="77777777" w:rsidTr="00557309">
        <w:trPr>
          <w:trHeight w:val="121"/>
        </w:trPr>
        <w:tc>
          <w:tcPr>
            <w:tcW w:w="1050" w:type="dxa"/>
            <w:shd w:val="clear" w:color="auto" w:fill="auto"/>
            <w:noWrap/>
            <w:hideMark/>
          </w:tcPr>
          <w:p w14:paraId="2D070F97" w14:textId="77777777" w:rsidR="002F1A71" w:rsidRPr="00061D6D" w:rsidRDefault="002F1A71" w:rsidP="00557309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 xml:space="preserve">Ponto de </w:t>
            </w:r>
          </w:p>
          <w:p w14:paraId="02EDDB57" w14:textId="77777777" w:rsidR="002F1A71" w:rsidRPr="001616A9" w:rsidRDefault="002F1A71" w:rsidP="00557309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Extensão</w:t>
            </w:r>
          </w:p>
        </w:tc>
        <w:tc>
          <w:tcPr>
            <w:tcW w:w="2778" w:type="dxa"/>
            <w:shd w:val="clear" w:color="auto" w:fill="auto"/>
            <w:noWrap/>
            <w:hideMark/>
          </w:tcPr>
          <w:p w14:paraId="7A045704" w14:textId="77777777" w:rsidR="002F1A71" w:rsidRPr="001616A9" w:rsidRDefault="002F1A71" w:rsidP="00557309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Caso de uso estendi</w:t>
            </w:r>
            <w:r>
              <w:rPr>
                <w:color w:val="000000"/>
                <w:sz w:val="24"/>
                <w:szCs w:val="24"/>
              </w:rPr>
              <w:t>do</w:t>
            </w:r>
          </w:p>
        </w:tc>
        <w:tc>
          <w:tcPr>
            <w:tcW w:w="5244" w:type="dxa"/>
          </w:tcPr>
          <w:p w14:paraId="138B406D" w14:textId="77777777" w:rsidR="002F1A71" w:rsidRPr="00061D6D" w:rsidRDefault="002F1A71" w:rsidP="00557309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Condição de disparo</w:t>
            </w:r>
          </w:p>
        </w:tc>
      </w:tr>
      <w:tr w:rsidR="002F1A71" w:rsidRPr="001616A9" w14:paraId="02513A80" w14:textId="77777777" w:rsidTr="00557309">
        <w:trPr>
          <w:trHeight w:val="121"/>
        </w:trPr>
        <w:tc>
          <w:tcPr>
            <w:tcW w:w="1050" w:type="dxa"/>
            <w:shd w:val="clear" w:color="auto" w:fill="auto"/>
            <w:noWrap/>
            <w:hideMark/>
          </w:tcPr>
          <w:p w14:paraId="29FD35C9" w14:textId="77777777" w:rsidR="002F1A71" w:rsidRPr="001616A9" w:rsidRDefault="002F1A71" w:rsidP="00557309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PE1</w:t>
            </w:r>
          </w:p>
        </w:tc>
        <w:tc>
          <w:tcPr>
            <w:tcW w:w="2778" w:type="dxa"/>
            <w:shd w:val="clear" w:color="auto" w:fill="auto"/>
            <w:noWrap/>
          </w:tcPr>
          <w:p w14:paraId="7205190A" w14:textId="77777777" w:rsidR="002F1A71" w:rsidRPr="001616A9" w:rsidRDefault="002F1A71" w:rsidP="0055730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Criar conta</w:t>
            </w:r>
          </w:p>
        </w:tc>
        <w:tc>
          <w:tcPr>
            <w:tcW w:w="5244" w:type="dxa"/>
          </w:tcPr>
          <w:p w14:paraId="489E773D" w14:textId="77777777" w:rsidR="002F1A71" w:rsidRPr="001616A9" w:rsidRDefault="002F1A71" w:rsidP="00557309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O usuário </w:t>
            </w:r>
            <w:r>
              <w:rPr>
                <w:color w:val="000000"/>
                <w:sz w:val="24"/>
                <w:szCs w:val="24"/>
              </w:rPr>
              <w:t>tenta criar conta com um e-mail ou CPF já cadastrado</w:t>
            </w:r>
            <w:r w:rsidRPr="007141F2">
              <w:rPr>
                <w:color w:val="000000"/>
                <w:sz w:val="24"/>
                <w:szCs w:val="24"/>
              </w:rPr>
              <w:t>.</w:t>
            </w:r>
          </w:p>
        </w:tc>
      </w:tr>
    </w:tbl>
    <w:p w14:paraId="224C7F18" w14:textId="62E53DC2" w:rsidR="00A854A2" w:rsidRDefault="00A854A2" w:rsidP="0078258A">
      <w:pPr>
        <w:pStyle w:val="BodyText"/>
      </w:pPr>
    </w:p>
    <w:p w14:paraId="6BB48838" w14:textId="27CEDD87" w:rsidR="00A854A2" w:rsidRDefault="00A854A2" w:rsidP="00A854A2">
      <w:pPr>
        <w:pStyle w:val="Heading4"/>
        <w:jc w:val="both"/>
      </w:pPr>
      <w:bookmarkStart w:id="50" w:name="_Toc78752164"/>
      <w:r>
        <w:t>Mensagens</w:t>
      </w:r>
      <w:bookmarkEnd w:id="50"/>
    </w:p>
    <w:tbl>
      <w:tblPr>
        <w:tblW w:w="9137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6"/>
        <w:gridCol w:w="8201"/>
      </w:tblGrid>
      <w:tr w:rsidR="00A854A2" w:rsidRPr="001616A9" w14:paraId="33591B4D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07DAB7A5" w14:textId="77777777" w:rsidR="00A854A2" w:rsidRPr="001616A9" w:rsidRDefault="00A854A2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6CC3EC9C" w14:textId="77777777" w:rsidR="00A854A2" w:rsidRPr="001616A9" w:rsidRDefault="00A854A2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Descrição</w:t>
            </w:r>
          </w:p>
        </w:tc>
      </w:tr>
      <w:tr w:rsidR="00A854A2" w:rsidRPr="001616A9" w14:paraId="59640BA6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7C7931E9" w14:textId="77777777" w:rsidR="00A854A2" w:rsidRPr="001616A9" w:rsidRDefault="00A854A2" w:rsidP="006739C5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lastRenderedPageBreak/>
              <w:t>MSG1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507CA8C9" w14:textId="77777777" w:rsidR="00A854A2" w:rsidRPr="001616A9" w:rsidRDefault="00A854A2" w:rsidP="006739C5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Conta criada com sucesso.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Pr="00940A4B">
              <w:rPr>
                <w:color w:val="000000"/>
                <w:sz w:val="24"/>
                <w:szCs w:val="24"/>
              </w:rPr>
              <w:t>Favor confirmar seu e-mail clicando no link que foi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Pr="00940A4B">
              <w:rPr>
                <w:color w:val="000000"/>
                <w:sz w:val="24"/>
                <w:szCs w:val="24"/>
              </w:rPr>
              <w:t>enviado.</w:t>
            </w:r>
          </w:p>
        </w:tc>
      </w:tr>
      <w:tr w:rsidR="00A854A2" w:rsidRPr="001616A9" w14:paraId="160E3D2C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</w:tcPr>
          <w:p w14:paraId="6E1FB6F8" w14:textId="77777777" w:rsidR="00A854A2" w:rsidRPr="00940A4B" w:rsidRDefault="00A854A2" w:rsidP="006739C5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</w:t>
            </w: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51BB35DD" w14:textId="77777777" w:rsidR="00A854A2" w:rsidRPr="001616A9" w:rsidRDefault="00A854A2" w:rsidP="006739C5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O CPF informado não é válido. Favor verificar e digitar novamente.</w:t>
            </w:r>
          </w:p>
        </w:tc>
      </w:tr>
      <w:tr w:rsidR="00A854A2" w:rsidRPr="001616A9" w14:paraId="288E442D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</w:tcPr>
          <w:p w14:paraId="3B4D8B50" w14:textId="77777777" w:rsidR="00A854A2" w:rsidRPr="00940A4B" w:rsidRDefault="00A854A2" w:rsidP="006739C5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</w:t>
            </w: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28E65D19" w14:textId="77777777" w:rsidR="00A854A2" w:rsidRPr="001616A9" w:rsidRDefault="00A854A2" w:rsidP="006739C5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O e-mail informado não é válido. Favor verificar e digitar novamente.</w:t>
            </w:r>
          </w:p>
        </w:tc>
      </w:tr>
    </w:tbl>
    <w:p w14:paraId="18DDD29D" w14:textId="77777777" w:rsidR="0044758F" w:rsidRDefault="0044758F" w:rsidP="0044758F">
      <w:pPr>
        <w:pStyle w:val="Heading3"/>
        <w:numPr>
          <w:ilvl w:val="0"/>
          <w:numId w:val="0"/>
        </w:numPr>
        <w:ind w:left="567" w:hanging="567"/>
        <w:jc w:val="both"/>
      </w:pPr>
    </w:p>
    <w:p w14:paraId="7BE15D66" w14:textId="10E58051" w:rsidR="006512A0" w:rsidRPr="006512A0" w:rsidRDefault="0044758F" w:rsidP="00523684">
      <w:pPr>
        <w:pStyle w:val="Heading3"/>
        <w:jc w:val="both"/>
      </w:pPr>
      <w:r>
        <w:br w:type="page"/>
      </w:r>
      <w:bookmarkStart w:id="51" w:name="_Toc78752165"/>
      <w:r w:rsidR="006512A0" w:rsidRPr="006512A0">
        <w:lastRenderedPageBreak/>
        <w:t>Caso de uso</w:t>
      </w:r>
      <w:r w:rsidR="00A854A2">
        <w:t>: Autenticar</w:t>
      </w:r>
      <w:bookmarkEnd w:id="51"/>
    </w:p>
    <w:p w14:paraId="0FC909A5" w14:textId="77777777" w:rsidR="006512A0" w:rsidRPr="00577606" w:rsidRDefault="006512A0" w:rsidP="00523684">
      <w:pPr>
        <w:pStyle w:val="Heading4"/>
        <w:jc w:val="both"/>
      </w:pPr>
      <w:bookmarkStart w:id="52" w:name="_Toc78752166"/>
      <w:r w:rsidRPr="00577606">
        <w:t>Precondições</w:t>
      </w:r>
      <w:bookmarkEnd w:id="5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6512A0" w:rsidRPr="00577606" w14:paraId="0CCB0B45" w14:textId="77777777" w:rsidTr="00A854A2">
        <w:trPr>
          <w:trHeight w:val="98"/>
        </w:trPr>
        <w:tc>
          <w:tcPr>
            <w:tcW w:w="9212" w:type="dxa"/>
          </w:tcPr>
          <w:p w14:paraId="2E83AE86" w14:textId="122D5B3C" w:rsidR="006512A0" w:rsidRPr="00A854A2" w:rsidRDefault="00A854A2" w:rsidP="0078258A">
            <w:pPr>
              <w:pStyle w:val="Tabela"/>
              <w:numPr>
                <w:ilvl w:val="0"/>
                <w:numId w:val="13"/>
              </w:numPr>
            </w:pPr>
            <w:r w:rsidRPr="00A854A2">
              <w:t>Não possui precondições.</w:t>
            </w:r>
          </w:p>
        </w:tc>
      </w:tr>
    </w:tbl>
    <w:p w14:paraId="647C1F92" w14:textId="77777777" w:rsidR="006512A0" w:rsidRPr="00577606" w:rsidRDefault="006512A0" w:rsidP="0078258A">
      <w:pPr>
        <w:pStyle w:val="BodyText"/>
      </w:pPr>
    </w:p>
    <w:p w14:paraId="08D40526" w14:textId="03A1BB13" w:rsidR="006512A0" w:rsidRPr="00577606" w:rsidRDefault="006512A0" w:rsidP="00523684">
      <w:pPr>
        <w:pStyle w:val="Heading4"/>
        <w:jc w:val="both"/>
      </w:pPr>
      <w:bookmarkStart w:id="53" w:name="_Toc78752167"/>
      <w:r w:rsidRPr="00577606">
        <w:t>Fluxo principal</w:t>
      </w:r>
      <w:bookmarkEnd w:id="53"/>
      <w:r w:rsidRPr="00577606">
        <w:t xml:space="preserve"> 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6512A0" w:rsidRPr="00577606" w14:paraId="5F431EED" w14:textId="77777777" w:rsidTr="003D351A">
        <w:trPr>
          <w:trHeight w:val="797"/>
        </w:trPr>
        <w:tc>
          <w:tcPr>
            <w:tcW w:w="9212" w:type="dxa"/>
          </w:tcPr>
          <w:p w14:paraId="51E4F314" w14:textId="77777777" w:rsidR="003D351A" w:rsidRDefault="003D351A" w:rsidP="0078258A">
            <w:pPr>
              <w:pStyle w:val="Tabela"/>
              <w:numPr>
                <w:ilvl w:val="0"/>
                <w:numId w:val="14"/>
              </w:numPr>
            </w:pPr>
            <w:r>
              <w:t xml:space="preserve">O caso de uso se inicia quando o usuário deseja acessar o sistema e não está autenticado. </w:t>
            </w:r>
          </w:p>
          <w:p w14:paraId="574E3409" w14:textId="77777777" w:rsidR="003D351A" w:rsidRDefault="003D351A" w:rsidP="0078258A">
            <w:pPr>
              <w:pStyle w:val="Tabela"/>
              <w:numPr>
                <w:ilvl w:val="0"/>
                <w:numId w:val="14"/>
              </w:numPr>
            </w:pPr>
            <w:r>
              <w:t xml:space="preserve">O usuário informa o e-mail e a senha. [A1] [A2] </w:t>
            </w:r>
          </w:p>
          <w:p w14:paraId="6E2F3215" w14:textId="77777777" w:rsidR="003D351A" w:rsidRDefault="003D351A" w:rsidP="0078258A">
            <w:pPr>
              <w:pStyle w:val="Tabela"/>
              <w:numPr>
                <w:ilvl w:val="0"/>
                <w:numId w:val="14"/>
              </w:numPr>
            </w:pPr>
            <w:r>
              <w:t xml:space="preserve">O sistema direciona o cliente para a página principal. </w:t>
            </w:r>
          </w:p>
          <w:p w14:paraId="48D645DE" w14:textId="23A1304A" w:rsidR="006512A0" w:rsidRPr="00577606" w:rsidRDefault="003D351A" w:rsidP="0078258A">
            <w:pPr>
              <w:pStyle w:val="Tabela"/>
              <w:numPr>
                <w:ilvl w:val="0"/>
                <w:numId w:val="14"/>
              </w:numPr>
            </w:pPr>
            <w:r>
              <w:t>O caso de uso se encerra.</w:t>
            </w:r>
          </w:p>
        </w:tc>
      </w:tr>
    </w:tbl>
    <w:p w14:paraId="1B5F093E" w14:textId="77777777" w:rsidR="003D351A" w:rsidRPr="0042458F" w:rsidRDefault="003D351A" w:rsidP="0078258A">
      <w:pPr>
        <w:pStyle w:val="BodyText"/>
      </w:pPr>
    </w:p>
    <w:p w14:paraId="27F2434E" w14:textId="45A9EB95" w:rsidR="003D351A" w:rsidRPr="0042458F" w:rsidRDefault="003D351A" w:rsidP="003D351A">
      <w:pPr>
        <w:pStyle w:val="Heading4"/>
        <w:jc w:val="both"/>
      </w:pPr>
      <w:bookmarkStart w:id="54" w:name="_Toc78752168"/>
      <w:r>
        <w:t>Pós condições</w:t>
      </w:r>
      <w:bookmarkEnd w:id="54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3D351A" w:rsidRPr="0042458F" w14:paraId="480E47BC" w14:textId="77777777" w:rsidTr="003D351A">
        <w:trPr>
          <w:trHeight w:val="110"/>
        </w:trPr>
        <w:tc>
          <w:tcPr>
            <w:tcW w:w="9212" w:type="dxa"/>
          </w:tcPr>
          <w:p w14:paraId="140CBF29" w14:textId="23242AE2" w:rsidR="003D351A" w:rsidRPr="0042458F" w:rsidRDefault="003D351A" w:rsidP="0078258A">
            <w:pPr>
              <w:pStyle w:val="Tabela"/>
              <w:numPr>
                <w:ilvl w:val="0"/>
                <w:numId w:val="15"/>
              </w:numPr>
            </w:pPr>
            <w:r w:rsidRPr="003D351A">
              <w:t>O usuário é autenticado no sistema.</w:t>
            </w:r>
          </w:p>
        </w:tc>
      </w:tr>
    </w:tbl>
    <w:p w14:paraId="66E2C7D8" w14:textId="77777777" w:rsidR="003D351A" w:rsidRPr="0042458F" w:rsidRDefault="003D351A" w:rsidP="0078258A">
      <w:pPr>
        <w:pStyle w:val="BodyText"/>
      </w:pPr>
    </w:p>
    <w:p w14:paraId="25198D6D" w14:textId="64702EFF" w:rsidR="003D351A" w:rsidRDefault="003D351A" w:rsidP="003D351A">
      <w:pPr>
        <w:pStyle w:val="Heading4"/>
        <w:jc w:val="both"/>
      </w:pPr>
      <w:bookmarkStart w:id="55" w:name="_Toc78752169"/>
      <w:r w:rsidRPr="0042458F">
        <w:t>Fluxo alternativo</w:t>
      </w:r>
      <w:bookmarkEnd w:id="55"/>
    </w:p>
    <w:p w14:paraId="2B23A526" w14:textId="77777777" w:rsidR="003D351A" w:rsidRPr="003D351A" w:rsidRDefault="003D351A" w:rsidP="0078258A">
      <w:pPr>
        <w:pStyle w:val="BodyText"/>
      </w:pPr>
      <w:r w:rsidRPr="003D351A">
        <w:t>[A1] O e-mail informado não está cadastrado no sistema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3D351A" w:rsidRPr="0042458F" w14:paraId="7840A4B3" w14:textId="77777777" w:rsidTr="003D351A">
        <w:trPr>
          <w:trHeight w:val="797"/>
        </w:trPr>
        <w:tc>
          <w:tcPr>
            <w:tcW w:w="9212" w:type="dxa"/>
          </w:tcPr>
          <w:p w14:paraId="11837767" w14:textId="77777777" w:rsidR="003D351A" w:rsidRDefault="003D351A" w:rsidP="0078258A">
            <w:pPr>
              <w:pStyle w:val="Tabela"/>
              <w:numPr>
                <w:ilvl w:val="0"/>
                <w:numId w:val="25"/>
              </w:numPr>
            </w:pPr>
            <w:r>
              <w:t xml:space="preserve">O fluxo se inicia no passo 2 do fluxo principal caso o usuário informe um e-mail não cadastrado no sistema. </w:t>
            </w:r>
          </w:p>
          <w:p w14:paraId="7B8860AA" w14:textId="77777777" w:rsidR="003D351A" w:rsidRDefault="003D351A" w:rsidP="0078258A">
            <w:pPr>
              <w:pStyle w:val="Tabela"/>
              <w:numPr>
                <w:ilvl w:val="0"/>
                <w:numId w:val="25"/>
              </w:numPr>
            </w:pPr>
            <w:r>
              <w:t xml:space="preserve">O sistema exibe a mensagem de erro [MSG1]. </w:t>
            </w:r>
          </w:p>
          <w:p w14:paraId="39F14714" w14:textId="77777777" w:rsidR="003D351A" w:rsidRPr="0042458F" w:rsidRDefault="003D351A" w:rsidP="0078258A">
            <w:pPr>
              <w:pStyle w:val="Tabela"/>
              <w:numPr>
                <w:ilvl w:val="0"/>
                <w:numId w:val="25"/>
              </w:numPr>
            </w:pPr>
            <w:r>
              <w:t>O caso de uso retorna ao passo 2 do fluxo principal.</w:t>
            </w:r>
          </w:p>
        </w:tc>
      </w:tr>
    </w:tbl>
    <w:p w14:paraId="62FB7072" w14:textId="5B141C07" w:rsidR="003D351A" w:rsidRPr="003D351A" w:rsidRDefault="003D351A" w:rsidP="0078258A">
      <w:pPr>
        <w:pStyle w:val="BodyText"/>
      </w:pPr>
      <w:r>
        <w:br/>
      </w:r>
      <w:r w:rsidRPr="003D351A">
        <w:t>[A2] Senha incorreta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3D351A" w:rsidRPr="0042458F" w14:paraId="58DC6DA8" w14:textId="77777777" w:rsidTr="003D351A">
        <w:trPr>
          <w:trHeight w:val="797"/>
        </w:trPr>
        <w:tc>
          <w:tcPr>
            <w:tcW w:w="9212" w:type="dxa"/>
          </w:tcPr>
          <w:p w14:paraId="762C63FD" w14:textId="77777777" w:rsidR="003D351A" w:rsidRDefault="003D351A" w:rsidP="0078258A">
            <w:pPr>
              <w:pStyle w:val="Tabela"/>
              <w:numPr>
                <w:ilvl w:val="0"/>
                <w:numId w:val="26"/>
              </w:numPr>
            </w:pPr>
            <w:r>
              <w:t xml:space="preserve">O fluxo se inicia no passo 2 do fluxo principal caso o usuário informe a confirmação da senha diferente da senha. </w:t>
            </w:r>
          </w:p>
          <w:p w14:paraId="2004E503" w14:textId="44F1BA64" w:rsidR="003D351A" w:rsidRDefault="003D351A" w:rsidP="0078258A">
            <w:pPr>
              <w:pStyle w:val="Tabela"/>
              <w:numPr>
                <w:ilvl w:val="0"/>
                <w:numId w:val="26"/>
              </w:numPr>
            </w:pPr>
            <w:r>
              <w:t>O sistema exibe a mensagem de erro [MSG</w:t>
            </w:r>
            <w:r w:rsidR="003D7F67">
              <w:t>2</w:t>
            </w:r>
            <w:r>
              <w:t xml:space="preserve">]. </w:t>
            </w:r>
          </w:p>
          <w:p w14:paraId="7994B479" w14:textId="76D2608E" w:rsidR="003D351A" w:rsidRPr="0042458F" w:rsidRDefault="003D351A" w:rsidP="0078258A">
            <w:pPr>
              <w:pStyle w:val="Tabela"/>
              <w:numPr>
                <w:ilvl w:val="0"/>
                <w:numId w:val="26"/>
              </w:numPr>
            </w:pPr>
            <w:r>
              <w:t>O caso de uso retorna ao passo 2 do fluxo principal.</w:t>
            </w:r>
          </w:p>
        </w:tc>
      </w:tr>
    </w:tbl>
    <w:p w14:paraId="2D2B2941" w14:textId="77777777" w:rsidR="003D351A" w:rsidRDefault="003D351A" w:rsidP="003D351A">
      <w:pPr>
        <w:pStyle w:val="Heading4"/>
        <w:numPr>
          <w:ilvl w:val="0"/>
          <w:numId w:val="0"/>
        </w:numPr>
        <w:jc w:val="both"/>
      </w:pPr>
    </w:p>
    <w:p w14:paraId="6BDA6107" w14:textId="77777777" w:rsidR="003D351A" w:rsidRDefault="003D351A" w:rsidP="003D351A">
      <w:pPr>
        <w:pStyle w:val="Heading4"/>
        <w:jc w:val="both"/>
      </w:pPr>
      <w:bookmarkStart w:id="56" w:name="_Toc78752170"/>
      <w:r>
        <w:t>Mensagens</w:t>
      </w:r>
      <w:bookmarkEnd w:id="56"/>
    </w:p>
    <w:tbl>
      <w:tblPr>
        <w:tblW w:w="9137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6"/>
        <w:gridCol w:w="8201"/>
      </w:tblGrid>
      <w:tr w:rsidR="003D351A" w:rsidRPr="001616A9" w14:paraId="6F2D9FA7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33C92F26" w14:textId="77777777" w:rsidR="003D351A" w:rsidRPr="001616A9" w:rsidRDefault="003D351A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482283F8" w14:textId="77777777" w:rsidR="003D351A" w:rsidRPr="001616A9" w:rsidRDefault="003D351A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Descrição</w:t>
            </w:r>
          </w:p>
        </w:tc>
      </w:tr>
      <w:tr w:rsidR="003D351A" w:rsidRPr="001616A9" w14:paraId="59E396E9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4452AC59" w14:textId="77777777" w:rsidR="003D351A" w:rsidRPr="001616A9" w:rsidRDefault="003D351A" w:rsidP="006739C5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MSG1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32AAB4B7" w14:textId="116E3F72" w:rsidR="003D351A" w:rsidRPr="001616A9" w:rsidRDefault="003D351A" w:rsidP="006739C5">
            <w:pPr>
              <w:rPr>
                <w:color w:val="000000"/>
                <w:sz w:val="24"/>
                <w:szCs w:val="24"/>
              </w:rPr>
            </w:pPr>
            <w:r w:rsidRPr="003D351A">
              <w:rPr>
                <w:color w:val="000000"/>
                <w:sz w:val="24"/>
                <w:szCs w:val="24"/>
              </w:rPr>
              <w:t>Cadastro não encontrado no sistema. Favor verificar.</w:t>
            </w:r>
          </w:p>
        </w:tc>
      </w:tr>
      <w:tr w:rsidR="003D351A" w:rsidRPr="001616A9" w14:paraId="58107AAF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</w:tcPr>
          <w:p w14:paraId="0B215EF6" w14:textId="77777777" w:rsidR="003D351A" w:rsidRPr="00940A4B" w:rsidRDefault="003D351A" w:rsidP="006739C5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</w:t>
            </w: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1A44AF94" w14:textId="1CBE9DE5" w:rsidR="003D351A" w:rsidRPr="001616A9" w:rsidRDefault="003D351A" w:rsidP="006739C5">
            <w:pPr>
              <w:rPr>
                <w:color w:val="000000"/>
                <w:sz w:val="24"/>
                <w:szCs w:val="24"/>
              </w:rPr>
            </w:pPr>
            <w:r w:rsidRPr="003D351A">
              <w:rPr>
                <w:color w:val="000000"/>
                <w:sz w:val="24"/>
                <w:szCs w:val="24"/>
              </w:rPr>
              <w:t>Senha incorreta. Favor verificar.</w:t>
            </w:r>
          </w:p>
        </w:tc>
      </w:tr>
    </w:tbl>
    <w:p w14:paraId="691CF567" w14:textId="7423E1F4" w:rsidR="0000165E" w:rsidRDefault="0000165E" w:rsidP="0078258A">
      <w:pPr>
        <w:pStyle w:val="BodyText"/>
      </w:pPr>
    </w:p>
    <w:p w14:paraId="1FA0569D" w14:textId="09576E1C" w:rsidR="0000165E" w:rsidRPr="006512A0" w:rsidRDefault="0000165E" w:rsidP="0000165E">
      <w:pPr>
        <w:pStyle w:val="Heading3"/>
        <w:jc w:val="both"/>
      </w:pPr>
      <w:r>
        <w:br w:type="page"/>
      </w:r>
      <w:bookmarkStart w:id="57" w:name="_Toc78752171"/>
      <w:r w:rsidRPr="006512A0">
        <w:lastRenderedPageBreak/>
        <w:t>Caso de uso</w:t>
      </w:r>
      <w:r>
        <w:t xml:space="preserve">: </w:t>
      </w:r>
      <w:r w:rsidR="00D941C4">
        <w:t>Buscar usuários</w:t>
      </w:r>
      <w:bookmarkEnd w:id="57"/>
    </w:p>
    <w:p w14:paraId="65277A02" w14:textId="77777777" w:rsidR="0000165E" w:rsidRPr="00577606" w:rsidRDefault="0000165E" w:rsidP="0000165E">
      <w:pPr>
        <w:pStyle w:val="Heading4"/>
        <w:jc w:val="both"/>
      </w:pPr>
      <w:bookmarkStart w:id="58" w:name="_Toc78752172"/>
      <w:r w:rsidRPr="00577606">
        <w:t>Precondições</w:t>
      </w:r>
      <w:bookmarkEnd w:id="5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00165E" w:rsidRPr="00577606" w14:paraId="7C08288A" w14:textId="77777777" w:rsidTr="006739C5">
        <w:trPr>
          <w:trHeight w:val="98"/>
        </w:trPr>
        <w:tc>
          <w:tcPr>
            <w:tcW w:w="9212" w:type="dxa"/>
          </w:tcPr>
          <w:p w14:paraId="368088AD" w14:textId="40CCE3EC" w:rsidR="0000165E" w:rsidRPr="004B4BBA" w:rsidRDefault="00061D6D" w:rsidP="0078258A">
            <w:pPr>
              <w:pStyle w:val="Tabela"/>
              <w:numPr>
                <w:ilvl w:val="0"/>
                <w:numId w:val="27"/>
              </w:numPr>
            </w:pPr>
            <w:r w:rsidRPr="004B4BBA">
              <w:t>Usuário autenticado no sistema como administrador ou super administrador.</w:t>
            </w:r>
          </w:p>
        </w:tc>
      </w:tr>
    </w:tbl>
    <w:p w14:paraId="60083236" w14:textId="77777777" w:rsidR="0000165E" w:rsidRPr="00577606" w:rsidRDefault="0000165E" w:rsidP="0078258A">
      <w:pPr>
        <w:pStyle w:val="BodyText"/>
      </w:pPr>
    </w:p>
    <w:p w14:paraId="357B3A07" w14:textId="3FE4E388" w:rsidR="0000165E" w:rsidRPr="00577606" w:rsidRDefault="0000165E" w:rsidP="0000165E">
      <w:pPr>
        <w:pStyle w:val="Heading4"/>
        <w:jc w:val="both"/>
      </w:pPr>
      <w:bookmarkStart w:id="59" w:name="_Toc78752173"/>
      <w:r w:rsidRPr="00577606">
        <w:t>Fluxo principal</w:t>
      </w:r>
      <w:bookmarkEnd w:id="59"/>
      <w:r w:rsidRPr="00577606">
        <w:t xml:space="preserve"> 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00165E" w:rsidRPr="00577606" w14:paraId="09FEEE3A" w14:textId="77777777" w:rsidTr="006739C5">
        <w:trPr>
          <w:trHeight w:val="797"/>
        </w:trPr>
        <w:tc>
          <w:tcPr>
            <w:tcW w:w="9212" w:type="dxa"/>
          </w:tcPr>
          <w:p w14:paraId="401EE8DE" w14:textId="77777777" w:rsidR="00061D6D" w:rsidRDefault="00061D6D" w:rsidP="0078258A">
            <w:pPr>
              <w:pStyle w:val="Tabela"/>
              <w:numPr>
                <w:ilvl w:val="0"/>
                <w:numId w:val="28"/>
              </w:numPr>
            </w:pPr>
            <w:r>
              <w:t xml:space="preserve">O caso de uso se inicia quando o usuário tem interesse em obter informações sobre algum outro usuário. </w:t>
            </w:r>
          </w:p>
          <w:p w14:paraId="7CD85866" w14:textId="77777777" w:rsidR="00061D6D" w:rsidRDefault="00061D6D" w:rsidP="0078258A">
            <w:pPr>
              <w:pStyle w:val="Tabela"/>
              <w:numPr>
                <w:ilvl w:val="0"/>
                <w:numId w:val="28"/>
              </w:numPr>
            </w:pPr>
            <w:r>
              <w:t>O usuário informa, opcionalmente, o nome do usuário de interesse, CPF ou e-mail. [A1]</w:t>
            </w:r>
          </w:p>
          <w:p w14:paraId="12C43366" w14:textId="423E5BCA" w:rsidR="00061D6D" w:rsidRDefault="00061D6D" w:rsidP="0078258A">
            <w:pPr>
              <w:pStyle w:val="Tabela"/>
              <w:numPr>
                <w:ilvl w:val="0"/>
                <w:numId w:val="28"/>
              </w:numPr>
            </w:pPr>
            <w:r>
              <w:t>O sistema apresenta a lista de usuários que atendem aos critérios informados, juntamente com o seu CPF, e-mail e endereço</w:t>
            </w:r>
            <w:r w:rsidR="00BB71A6">
              <w:t xml:space="preserve">. Esta lista é exibida ordenada alfabeticamente pelo nome do </w:t>
            </w:r>
            <w:r w:rsidR="00691345">
              <w:t>usuário</w:t>
            </w:r>
            <w:r w:rsidR="00BB71A6">
              <w:t>, paginada por 10 entradas</w:t>
            </w:r>
            <w:r>
              <w:t xml:space="preserve">. </w:t>
            </w:r>
          </w:p>
          <w:p w14:paraId="0BF48ABA" w14:textId="77777777" w:rsidR="00061D6D" w:rsidRDefault="00061D6D" w:rsidP="0078258A">
            <w:pPr>
              <w:pStyle w:val="Tabela"/>
              <w:numPr>
                <w:ilvl w:val="0"/>
                <w:numId w:val="28"/>
              </w:numPr>
            </w:pPr>
            <w:r>
              <w:t xml:space="preserve">O usuário clica em um resultado para ver mais informações. </w:t>
            </w:r>
          </w:p>
          <w:p w14:paraId="3F7ABDAA" w14:textId="77777777" w:rsidR="00061D6D" w:rsidRDefault="00061D6D" w:rsidP="0078258A">
            <w:pPr>
              <w:pStyle w:val="Tabela"/>
              <w:numPr>
                <w:ilvl w:val="0"/>
                <w:numId w:val="28"/>
              </w:numPr>
            </w:pPr>
            <w:r>
              <w:t xml:space="preserve">O sistema exibe a página do usuário com suas informações completas. </w:t>
            </w:r>
          </w:p>
          <w:p w14:paraId="03590AC6" w14:textId="62CAF028" w:rsidR="0000165E" w:rsidRPr="00577606" w:rsidRDefault="00061D6D" w:rsidP="0078258A">
            <w:pPr>
              <w:pStyle w:val="Tabela"/>
              <w:numPr>
                <w:ilvl w:val="0"/>
                <w:numId w:val="28"/>
              </w:numPr>
            </w:pPr>
            <w:r>
              <w:t>O caso de uso se encerra.</w:t>
            </w:r>
          </w:p>
        </w:tc>
      </w:tr>
    </w:tbl>
    <w:p w14:paraId="1405E590" w14:textId="77777777" w:rsidR="0000165E" w:rsidRPr="0042458F" w:rsidRDefault="0000165E" w:rsidP="0078258A">
      <w:pPr>
        <w:pStyle w:val="BodyText"/>
      </w:pPr>
    </w:p>
    <w:p w14:paraId="41448B85" w14:textId="2EAF6C91" w:rsidR="0000165E" w:rsidRPr="0042458F" w:rsidRDefault="0000165E" w:rsidP="0000165E">
      <w:pPr>
        <w:pStyle w:val="Heading4"/>
        <w:jc w:val="both"/>
      </w:pPr>
      <w:bookmarkStart w:id="60" w:name="_Toc78752174"/>
      <w:r>
        <w:t>Pós condições</w:t>
      </w:r>
      <w:bookmarkEnd w:id="60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00165E" w:rsidRPr="0042458F" w14:paraId="633DEE24" w14:textId="77777777" w:rsidTr="006739C5">
        <w:trPr>
          <w:trHeight w:val="110"/>
        </w:trPr>
        <w:tc>
          <w:tcPr>
            <w:tcW w:w="9212" w:type="dxa"/>
          </w:tcPr>
          <w:p w14:paraId="7DA94EB8" w14:textId="48CF81F6" w:rsidR="0000165E" w:rsidRPr="0042458F" w:rsidRDefault="00061D6D" w:rsidP="0078258A">
            <w:pPr>
              <w:pStyle w:val="Tabela"/>
              <w:numPr>
                <w:ilvl w:val="0"/>
                <w:numId w:val="29"/>
              </w:numPr>
            </w:pPr>
            <w:r w:rsidRPr="00061D6D">
              <w:t>O sistema não sofre alterações com este caso de uso.</w:t>
            </w:r>
          </w:p>
        </w:tc>
      </w:tr>
    </w:tbl>
    <w:p w14:paraId="59E5BA50" w14:textId="77777777" w:rsidR="0000165E" w:rsidRPr="0042458F" w:rsidRDefault="0000165E" w:rsidP="0078258A">
      <w:pPr>
        <w:pStyle w:val="BodyText"/>
      </w:pPr>
    </w:p>
    <w:p w14:paraId="5D2963BB" w14:textId="6084B59F" w:rsidR="0000165E" w:rsidRDefault="0000165E" w:rsidP="0000165E">
      <w:pPr>
        <w:pStyle w:val="Heading4"/>
        <w:jc w:val="both"/>
      </w:pPr>
      <w:bookmarkStart w:id="61" w:name="_Toc78752175"/>
      <w:r w:rsidRPr="0042458F">
        <w:t>Fluxo alternativo</w:t>
      </w:r>
      <w:bookmarkEnd w:id="61"/>
    </w:p>
    <w:p w14:paraId="17E3E084" w14:textId="6C43433D" w:rsidR="0000165E" w:rsidRPr="003D351A" w:rsidRDefault="0000165E" w:rsidP="0078258A">
      <w:pPr>
        <w:pStyle w:val="BodyText"/>
      </w:pPr>
      <w:r w:rsidRPr="003D351A">
        <w:t>[A1</w:t>
      </w:r>
      <w:proofErr w:type="gramStart"/>
      <w:r w:rsidRPr="003D351A">
        <w:t xml:space="preserve">] </w:t>
      </w:r>
      <w:r w:rsidR="00061D6D" w:rsidRPr="00061D6D">
        <w:t>Não</w:t>
      </w:r>
      <w:proofErr w:type="gramEnd"/>
      <w:r w:rsidR="00061D6D" w:rsidRPr="00061D6D">
        <w:t xml:space="preserve"> há usuários atendendo os critérios de busca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00165E" w:rsidRPr="0042458F" w14:paraId="762DAE50" w14:textId="77777777" w:rsidTr="006739C5">
        <w:trPr>
          <w:trHeight w:val="797"/>
        </w:trPr>
        <w:tc>
          <w:tcPr>
            <w:tcW w:w="9212" w:type="dxa"/>
          </w:tcPr>
          <w:p w14:paraId="3C381CC2" w14:textId="77777777" w:rsidR="00061D6D" w:rsidRDefault="00061D6D" w:rsidP="0078258A">
            <w:pPr>
              <w:pStyle w:val="Tabela"/>
              <w:numPr>
                <w:ilvl w:val="0"/>
                <w:numId w:val="30"/>
              </w:numPr>
            </w:pPr>
            <w:r>
              <w:t xml:space="preserve">Este fluxo se inicia após o passo 2 do fluxo principal quando o sistema não encontra usuários atendendo aos critérios de busca informados. </w:t>
            </w:r>
          </w:p>
          <w:p w14:paraId="4FB41B50" w14:textId="77777777" w:rsidR="00061D6D" w:rsidRDefault="00061D6D" w:rsidP="0078258A">
            <w:pPr>
              <w:pStyle w:val="Tabela"/>
              <w:numPr>
                <w:ilvl w:val="0"/>
                <w:numId w:val="30"/>
              </w:numPr>
            </w:pPr>
            <w:r>
              <w:t xml:space="preserve">O sistema exibe uma mensagem informando que não há usuário atendendo aos critérios informados. [MSG1] </w:t>
            </w:r>
          </w:p>
          <w:p w14:paraId="475DD7D4" w14:textId="4B88A7ED" w:rsidR="0000165E" w:rsidRPr="0042458F" w:rsidRDefault="00061D6D" w:rsidP="0078258A">
            <w:pPr>
              <w:pStyle w:val="Tabela"/>
              <w:numPr>
                <w:ilvl w:val="0"/>
                <w:numId w:val="30"/>
              </w:numPr>
            </w:pPr>
            <w:r>
              <w:t>O caso de uso se encerra ou o usuário retorna ao passo 2 do fluxo principal para refinar os parâmetros de busca.</w:t>
            </w:r>
          </w:p>
        </w:tc>
      </w:tr>
    </w:tbl>
    <w:p w14:paraId="7A3162C3" w14:textId="77777777" w:rsidR="00061D6D" w:rsidRDefault="00061D6D" w:rsidP="00061D6D">
      <w:pPr>
        <w:pStyle w:val="Heading4"/>
        <w:numPr>
          <w:ilvl w:val="0"/>
          <w:numId w:val="0"/>
        </w:numPr>
        <w:jc w:val="both"/>
      </w:pPr>
    </w:p>
    <w:p w14:paraId="53A6BE83" w14:textId="377B7EA9" w:rsidR="00061D6D" w:rsidRDefault="00061D6D" w:rsidP="00061D6D">
      <w:pPr>
        <w:pStyle w:val="Heading4"/>
        <w:jc w:val="both"/>
      </w:pPr>
      <w:bookmarkStart w:id="62" w:name="_Toc78752176"/>
      <w:r>
        <w:t>Extensão</w:t>
      </w:r>
      <w:bookmarkEnd w:id="62"/>
    </w:p>
    <w:tbl>
      <w:tblPr>
        <w:tblW w:w="9072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050"/>
        <w:gridCol w:w="2778"/>
        <w:gridCol w:w="5244"/>
      </w:tblGrid>
      <w:tr w:rsidR="00061D6D" w:rsidRPr="001616A9" w14:paraId="29F98526" w14:textId="37C80B9F" w:rsidTr="00061D6D">
        <w:trPr>
          <w:trHeight w:val="121"/>
        </w:trPr>
        <w:tc>
          <w:tcPr>
            <w:tcW w:w="1050" w:type="dxa"/>
            <w:shd w:val="clear" w:color="auto" w:fill="auto"/>
            <w:noWrap/>
            <w:hideMark/>
          </w:tcPr>
          <w:p w14:paraId="60B41A19" w14:textId="77777777" w:rsidR="00061D6D" w:rsidRPr="00061D6D" w:rsidRDefault="00061D6D" w:rsidP="00061D6D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 xml:space="preserve">Ponto de </w:t>
            </w:r>
          </w:p>
          <w:p w14:paraId="3EE7822E" w14:textId="785A1FD3" w:rsidR="00061D6D" w:rsidRPr="001616A9" w:rsidRDefault="00061D6D" w:rsidP="00061D6D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Extensão</w:t>
            </w:r>
          </w:p>
        </w:tc>
        <w:tc>
          <w:tcPr>
            <w:tcW w:w="2778" w:type="dxa"/>
            <w:shd w:val="clear" w:color="auto" w:fill="auto"/>
            <w:noWrap/>
            <w:hideMark/>
          </w:tcPr>
          <w:p w14:paraId="5279E957" w14:textId="4D742851" w:rsidR="00061D6D" w:rsidRPr="001616A9" w:rsidRDefault="00061D6D" w:rsidP="00061D6D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Caso de uso estendi</w:t>
            </w:r>
            <w:r>
              <w:rPr>
                <w:color w:val="000000"/>
                <w:sz w:val="24"/>
                <w:szCs w:val="24"/>
              </w:rPr>
              <w:t>do</w:t>
            </w:r>
          </w:p>
        </w:tc>
        <w:tc>
          <w:tcPr>
            <w:tcW w:w="5244" w:type="dxa"/>
          </w:tcPr>
          <w:p w14:paraId="1072ADA7" w14:textId="14E6680A" w:rsidR="00061D6D" w:rsidRPr="00061D6D" w:rsidRDefault="00061D6D" w:rsidP="00061D6D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Condição de disparo</w:t>
            </w:r>
          </w:p>
        </w:tc>
      </w:tr>
      <w:tr w:rsidR="00061D6D" w:rsidRPr="001616A9" w14:paraId="577E2CE7" w14:textId="1A7C9FCF" w:rsidTr="00061D6D">
        <w:trPr>
          <w:trHeight w:val="121"/>
        </w:trPr>
        <w:tc>
          <w:tcPr>
            <w:tcW w:w="1050" w:type="dxa"/>
            <w:shd w:val="clear" w:color="auto" w:fill="auto"/>
            <w:noWrap/>
            <w:hideMark/>
          </w:tcPr>
          <w:p w14:paraId="6475D4C6" w14:textId="77777777" w:rsidR="00061D6D" w:rsidRPr="001616A9" w:rsidRDefault="00061D6D" w:rsidP="00061D6D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PE1</w:t>
            </w:r>
          </w:p>
        </w:tc>
        <w:tc>
          <w:tcPr>
            <w:tcW w:w="2778" w:type="dxa"/>
            <w:shd w:val="clear" w:color="auto" w:fill="auto"/>
            <w:noWrap/>
          </w:tcPr>
          <w:p w14:paraId="1770A532" w14:textId="0FA53DD2" w:rsidR="00061D6D" w:rsidRPr="001616A9" w:rsidRDefault="00061D6D" w:rsidP="00061D6D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Edi</w:t>
            </w:r>
            <w:r w:rsidR="00933FB7">
              <w:rPr>
                <w:color w:val="000000"/>
                <w:sz w:val="24"/>
                <w:szCs w:val="24"/>
              </w:rPr>
              <w:t>tar</w:t>
            </w:r>
            <w:r w:rsidRPr="00061D6D">
              <w:rPr>
                <w:color w:val="000000"/>
                <w:sz w:val="24"/>
                <w:szCs w:val="24"/>
              </w:rPr>
              <w:t xml:space="preserve"> usuários</w:t>
            </w:r>
          </w:p>
        </w:tc>
        <w:tc>
          <w:tcPr>
            <w:tcW w:w="5244" w:type="dxa"/>
          </w:tcPr>
          <w:p w14:paraId="3A0B8E42" w14:textId="747BB18A" w:rsidR="00061D6D" w:rsidRPr="001616A9" w:rsidRDefault="00C26714" w:rsidP="00061D6D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O usuário </w:t>
            </w:r>
            <w:r>
              <w:rPr>
                <w:color w:val="000000"/>
                <w:sz w:val="24"/>
                <w:szCs w:val="24"/>
              </w:rPr>
              <w:t>não sabe qual a página do outro usuário que deseja editar</w:t>
            </w:r>
            <w:r w:rsidRPr="007141F2">
              <w:rPr>
                <w:color w:val="000000"/>
                <w:sz w:val="24"/>
                <w:szCs w:val="24"/>
              </w:rPr>
              <w:t>.</w:t>
            </w:r>
          </w:p>
        </w:tc>
      </w:tr>
    </w:tbl>
    <w:p w14:paraId="42245AA1" w14:textId="77777777" w:rsidR="0000165E" w:rsidRDefault="0000165E" w:rsidP="0000165E">
      <w:pPr>
        <w:pStyle w:val="Heading4"/>
        <w:numPr>
          <w:ilvl w:val="0"/>
          <w:numId w:val="0"/>
        </w:numPr>
        <w:jc w:val="both"/>
      </w:pPr>
    </w:p>
    <w:p w14:paraId="07B59B9F" w14:textId="77777777" w:rsidR="0000165E" w:rsidRDefault="0000165E" w:rsidP="0000165E">
      <w:pPr>
        <w:pStyle w:val="Heading4"/>
        <w:jc w:val="both"/>
      </w:pPr>
      <w:bookmarkStart w:id="63" w:name="_Toc78752177"/>
      <w:r>
        <w:t>Mensagens</w:t>
      </w:r>
      <w:bookmarkEnd w:id="63"/>
    </w:p>
    <w:tbl>
      <w:tblPr>
        <w:tblW w:w="9137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6"/>
        <w:gridCol w:w="8201"/>
      </w:tblGrid>
      <w:tr w:rsidR="0000165E" w:rsidRPr="001616A9" w14:paraId="051D5C07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5D1FE107" w14:textId="77777777" w:rsidR="0000165E" w:rsidRPr="001616A9" w:rsidRDefault="0000165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2B08A136" w14:textId="77777777" w:rsidR="0000165E" w:rsidRPr="001616A9" w:rsidRDefault="0000165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Descrição</w:t>
            </w:r>
          </w:p>
        </w:tc>
      </w:tr>
      <w:tr w:rsidR="0000165E" w:rsidRPr="001616A9" w14:paraId="4925BA01" w14:textId="77777777" w:rsidTr="0000165E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52602FFD" w14:textId="77777777" w:rsidR="0000165E" w:rsidRPr="001616A9" w:rsidRDefault="0000165E" w:rsidP="006739C5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MSG1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4F1DE6A2" w14:textId="7DBE77CD" w:rsidR="0000165E" w:rsidRPr="001616A9" w:rsidRDefault="00126793" w:rsidP="006739C5">
            <w:pPr>
              <w:rPr>
                <w:color w:val="000000"/>
                <w:sz w:val="24"/>
                <w:szCs w:val="24"/>
              </w:rPr>
            </w:pPr>
            <w:r w:rsidRPr="00126793">
              <w:rPr>
                <w:color w:val="000000"/>
                <w:sz w:val="24"/>
                <w:szCs w:val="24"/>
              </w:rPr>
              <w:t>Não há usuários atendendo os filtros informados. Favor refinar a pesquisa.</w:t>
            </w:r>
          </w:p>
        </w:tc>
      </w:tr>
    </w:tbl>
    <w:p w14:paraId="1B7E756E" w14:textId="5C8527ED" w:rsidR="009F123E" w:rsidRPr="006512A0" w:rsidRDefault="009F123E" w:rsidP="009F123E">
      <w:pPr>
        <w:pStyle w:val="Heading3"/>
        <w:jc w:val="both"/>
      </w:pPr>
      <w:r>
        <w:br w:type="page"/>
      </w:r>
      <w:bookmarkStart w:id="64" w:name="_Toc78752178"/>
      <w:r w:rsidRPr="006512A0">
        <w:lastRenderedPageBreak/>
        <w:t>Caso de uso</w:t>
      </w:r>
      <w:r>
        <w:t xml:space="preserve">: </w:t>
      </w:r>
      <w:r w:rsidR="00126793" w:rsidRPr="00126793">
        <w:t>Edi</w:t>
      </w:r>
      <w:r w:rsidR="000A0BFA">
        <w:t>tar</w:t>
      </w:r>
      <w:r w:rsidR="00126793" w:rsidRPr="00126793">
        <w:t xml:space="preserve"> usuários</w:t>
      </w:r>
      <w:bookmarkEnd w:id="64"/>
    </w:p>
    <w:p w14:paraId="5D6BBA07" w14:textId="77777777" w:rsidR="009F123E" w:rsidRPr="00577606" w:rsidRDefault="009F123E" w:rsidP="009F123E">
      <w:pPr>
        <w:pStyle w:val="Heading4"/>
        <w:jc w:val="both"/>
      </w:pPr>
      <w:bookmarkStart w:id="65" w:name="_Toc78752179"/>
      <w:r w:rsidRPr="00577606">
        <w:t>Precondições</w:t>
      </w:r>
      <w:bookmarkEnd w:id="6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577606" w14:paraId="2769B6D1" w14:textId="77777777" w:rsidTr="006739C5">
        <w:trPr>
          <w:trHeight w:val="98"/>
        </w:trPr>
        <w:tc>
          <w:tcPr>
            <w:tcW w:w="9212" w:type="dxa"/>
          </w:tcPr>
          <w:p w14:paraId="08CC79CF" w14:textId="44C5EFA0" w:rsidR="009F123E" w:rsidRPr="00126793" w:rsidRDefault="00126793" w:rsidP="0078258A">
            <w:pPr>
              <w:pStyle w:val="Tabela"/>
              <w:numPr>
                <w:ilvl w:val="0"/>
                <w:numId w:val="31"/>
              </w:numPr>
            </w:pPr>
            <w:r w:rsidRPr="00126793">
              <w:t>Usuário autenticado no sistema como administrador ou super administrador.</w:t>
            </w:r>
          </w:p>
        </w:tc>
      </w:tr>
    </w:tbl>
    <w:p w14:paraId="1D9747BF" w14:textId="77777777" w:rsidR="009F123E" w:rsidRPr="00577606" w:rsidRDefault="009F123E" w:rsidP="0078258A">
      <w:pPr>
        <w:pStyle w:val="BodyText"/>
      </w:pPr>
    </w:p>
    <w:p w14:paraId="4FA8195E" w14:textId="3A07B7DE" w:rsidR="009F123E" w:rsidRPr="00577606" w:rsidRDefault="009F123E" w:rsidP="009F123E">
      <w:pPr>
        <w:pStyle w:val="Heading4"/>
        <w:jc w:val="both"/>
      </w:pPr>
      <w:bookmarkStart w:id="66" w:name="_Toc78752180"/>
      <w:r w:rsidRPr="00577606">
        <w:t>Fluxo principal</w:t>
      </w:r>
      <w:bookmarkEnd w:id="66"/>
      <w:r w:rsidRPr="00577606">
        <w:t xml:space="preserve"> 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577606" w14:paraId="3F4256F4" w14:textId="77777777" w:rsidTr="006739C5">
        <w:trPr>
          <w:trHeight w:val="797"/>
        </w:trPr>
        <w:tc>
          <w:tcPr>
            <w:tcW w:w="9212" w:type="dxa"/>
          </w:tcPr>
          <w:p w14:paraId="707F0EAC" w14:textId="77777777" w:rsidR="007141F2" w:rsidRDefault="007141F2" w:rsidP="0078258A">
            <w:pPr>
              <w:pStyle w:val="Tabela"/>
              <w:numPr>
                <w:ilvl w:val="0"/>
                <w:numId w:val="32"/>
              </w:numPr>
            </w:pPr>
            <w:r>
              <w:t xml:space="preserve">O caso de uso se inicia quando o usuário tem interesse em editar as informações sobre outro usuário. </w:t>
            </w:r>
          </w:p>
          <w:p w14:paraId="5562E048" w14:textId="77777777" w:rsidR="007141F2" w:rsidRDefault="007141F2" w:rsidP="0078258A">
            <w:pPr>
              <w:pStyle w:val="Tabela"/>
              <w:numPr>
                <w:ilvl w:val="0"/>
                <w:numId w:val="32"/>
              </w:numPr>
            </w:pPr>
            <w:r>
              <w:t xml:space="preserve">O usuário acessa a página do registro que deseja editar. </w:t>
            </w:r>
          </w:p>
          <w:p w14:paraId="4D43177A" w14:textId="133DF606" w:rsidR="007141F2" w:rsidRDefault="007141F2" w:rsidP="0078258A">
            <w:pPr>
              <w:pStyle w:val="Tabela"/>
              <w:numPr>
                <w:ilvl w:val="0"/>
                <w:numId w:val="32"/>
              </w:numPr>
            </w:pPr>
            <w:r>
              <w:t xml:space="preserve">O usuário edita as informações do registro e salva. </w:t>
            </w:r>
            <w:r w:rsidR="009235E7">
              <w:t>[A1] [A2] [A3]</w:t>
            </w:r>
          </w:p>
          <w:p w14:paraId="21E87DB0" w14:textId="54697DD5" w:rsidR="007141F2" w:rsidRDefault="007141F2" w:rsidP="0078258A">
            <w:pPr>
              <w:pStyle w:val="Tabela"/>
              <w:numPr>
                <w:ilvl w:val="0"/>
                <w:numId w:val="32"/>
              </w:numPr>
            </w:pPr>
            <w:r>
              <w:t>O sistema atualiza as informações do registro e exibe uma mensagem de sucesso</w:t>
            </w:r>
            <w:r w:rsidR="00907EA9">
              <w:t xml:space="preserve"> [MSG1]</w:t>
            </w:r>
            <w:r>
              <w:t xml:space="preserve">. </w:t>
            </w:r>
          </w:p>
          <w:p w14:paraId="7EE200B7" w14:textId="6F2A7EA9" w:rsidR="009F123E" w:rsidRPr="00577606" w:rsidRDefault="007141F2" w:rsidP="0078258A">
            <w:pPr>
              <w:pStyle w:val="Tabela"/>
              <w:numPr>
                <w:ilvl w:val="0"/>
                <w:numId w:val="32"/>
              </w:numPr>
            </w:pPr>
            <w:r>
              <w:t>O caso de uso se encerra.</w:t>
            </w:r>
          </w:p>
        </w:tc>
      </w:tr>
    </w:tbl>
    <w:p w14:paraId="6F0EACD3" w14:textId="77777777" w:rsidR="009F123E" w:rsidRPr="0042458F" w:rsidRDefault="009F123E" w:rsidP="0078258A">
      <w:pPr>
        <w:pStyle w:val="BodyText"/>
      </w:pPr>
    </w:p>
    <w:p w14:paraId="210900DB" w14:textId="18266D11" w:rsidR="009F123E" w:rsidRPr="0042458F" w:rsidRDefault="009F123E" w:rsidP="009F123E">
      <w:pPr>
        <w:pStyle w:val="Heading4"/>
        <w:jc w:val="both"/>
      </w:pPr>
      <w:bookmarkStart w:id="67" w:name="_Toc78752181"/>
      <w:r>
        <w:t>Pós condições</w:t>
      </w:r>
      <w:bookmarkEnd w:id="67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42458F" w14:paraId="55C1C9C3" w14:textId="77777777" w:rsidTr="006739C5">
        <w:trPr>
          <w:trHeight w:val="110"/>
        </w:trPr>
        <w:tc>
          <w:tcPr>
            <w:tcW w:w="9212" w:type="dxa"/>
          </w:tcPr>
          <w:p w14:paraId="7172A21B" w14:textId="444EA1DD" w:rsidR="009F123E" w:rsidRPr="0042458F" w:rsidRDefault="007141F2" w:rsidP="0078258A">
            <w:pPr>
              <w:pStyle w:val="Tabela"/>
              <w:numPr>
                <w:ilvl w:val="0"/>
                <w:numId w:val="33"/>
              </w:numPr>
            </w:pPr>
            <w:r w:rsidRPr="007141F2">
              <w:t>O cadastro do usuário sendo editado e alterado.</w:t>
            </w:r>
          </w:p>
        </w:tc>
      </w:tr>
    </w:tbl>
    <w:p w14:paraId="19F3334D" w14:textId="77777777" w:rsidR="00907EA9" w:rsidRDefault="00907EA9" w:rsidP="00907EA9">
      <w:pPr>
        <w:pStyle w:val="Heading4"/>
        <w:numPr>
          <w:ilvl w:val="0"/>
          <w:numId w:val="0"/>
        </w:numPr>
        <w:ind w:left="567"/>
        <w:jc w:val="both"/>
      </w:pPr>
    </w:p>
    <w:p w14:paraId="1E81B10A" w14:textId="065C31E8" w:rsidR="00907EA9" w:rsidRDefault="00907EA9" w:rsidP="00907EA9">
      <w:pPr>
        <w:pStyle w:val="Heading4"/>
        <w:jc w:val="both"/>
      </w:pPr>
      <w:bookmarkStart w:id="68" w:name="_Toc78752182"/>
      <w:r>
        <w:t>Fluxo alternativo</w:t>
      </w:r>
      <w:bookmarkEnd w:id="68"/>
    </w:p>
    <w:p w14:paraId="7071A0D9" w14:textId="55A071F3" w:rsidR="00907EA9" w:rsidRPr="00281573" w:rsidRDefault="00907EA9" w:rsidP="0078258A">
      <w:pPr>
        <w:pStyle w:val="BodyText"/>
      </w:pPr>
      <w:r w:rsidRPr="00281573">
        <w:t>[A1] O</w:t>
      </w:r>
      <w:r>
        <w:t xml:space="preserve"> usuário não informa todos os campos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07EA9" w:rsidRPr="00577606" w14:paraId="07DF37B4" w14:textId="77777777" w:rsidTr="00557309">
        <w:trPr>
          <w:trHeight w:val="797"/>
        </w:trPr>
        <w:tc>
          <w:tcPr>
            <w:tcW w:w="9212" w:type="dxa"/>
          </w:tcPr>
          <w:p w14:paraId="5234AB54" w14:textId="6BDD4FB3" w:rsidR="00907EA9" w:rsidRDefault="00907EA9" w:rsidP="0078258A">
            <w:pPr>
              <w:pStyle w:val="Tabela"/>
              <w:numPr>
                <w:ilvl w:val="0"/>
                <w:numId w:val="23"/>
              </w:numPr>
            </w:pPr>
            <w:r>
              <w:t xml:space="preserve">O fluxo se inicia após o passo 3 do fluxo principal caso o usuário não informe todos os campos. </w:t>
            </w:r>
          </w:p>
          <w:p w14:paraId="499D9127" w14:textId="4FF9B0A7" w:rsidR="00907EA9" w:rsidRDefault="00907EA9" w:rsidP="0078258A">
            <w:pPr>
              <w:pStyle w:val="Tabela"/>
              <w:numPr>
                <w:ilvl w:val="0"/>
                <w:numId w:val="23"/>
              </w:numPr>
            </w:pPr>
            <w:r>
              <w:t xml:space="preserve">O sistema exibe a mensagem de erro [MSG2]. </w:t>
            </w:r>
          </w:p>
          <w:p w14:paraId="3CD664A1" w14:textId="1E572D92" w:rsidR="00907EA9" w:rsidRPr="00577606" w:rsidRDefault="00907EA9" w:rsidP="0078258A">
            <w:pPr>
              <w:pStyle w:val="Tabela"/>
              <w:numPr>
                <w:ilvl w:val="0"/>
                <w:numId w:val="23"/>
              </w:numPr>
            </w:pPr>
            <w:r>
              <w:t xml:space="preserve">O caso de uso retorna ao passo </w:t>
            </w:r>
            <w:r w:rsidR="00190E41">
              <w:t>3</w:t>
            </w:r>
            <w:r>
              <w:t xml:space="preserve"> do fluxo principal.</w:t>
            </w:r>
          </w:p>
        </w:tc>
      </w:tr>
    </w:tbl>
    <w:p w14:paraId="1968A53F" w14:textId="77777777" w:rsidR="00907EA9" w:rsidRPr="00281573" w:rsidRDefault="00907EA9" w:rsidP="0078258A">
      <w:pPr>
        <w:pStyle w:val="BodyText"/>
      </w:pPr>
      <w:r>
        <w:br/>
      </w:r>
      <w:r w:rsidRPr="00281573">
        <w:t>[A2] O e-mail informado é inválido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07EA9" w:rsidRPr="00577606" w14:paraId="4D123B06" w14:textId="77777777" w:rsidTr="00190E41">
        <w:trPr>
          <w:trHeight w:val="797"/>
        </w:trPr>
        <w:tc>
          <w:tcPr>
            <w:tcW w:w="9212" w:type="dxa"/>
          </w:tcPr>
          <w:p w14:paraId="5E9825D8" w14:textId="34E8B81D" w:rsidR="00907EA9" w:rsidRDefault="00907EA9" w:rsidP="0078258A">
            <w:pPr>
              <w:pStyle w:val="Tabela"/>
              <w:numPr>
                <w:ilvl w:val="0"/>
                <w:numId w:val="24"/>
              </w:numPr>
            </w:pPr>
            <w:r>
              <w:t xml:space="preserve">O fluxo se inicia no passo </w:t>
            </w:r>
            <w:r w:rsidR="00190E41">
              <w:t>3</w:t>
            </w:r>
            <w:r>
              <w:t xml:space="preserve"> do fluxo principal caso o usuário informe um e-mail inválido. </w:t>
            </w:r>
          </w:p>
          <w:p w14:paraId="0DF0C602" w14:textId="77777777" w:rsidR="00907EA9" w:rsidRDefault="00907EA9" w:rsidP="0078258A">
            <w:pPr>
              <w:pStyle w:val="Tabela"/>
              <w:numPr>
                <w:ilvl w:val="0"/>
                <w:numId w:val="24"/>
              </w:numPr>
            </w:pPr>
            <w:r>
              <w:t xml:space="preserve">O sistema exibe a mensagem de erro [MSG3]. </w:t>
            </w:r>
          </w:p>
          <w:p w14:paraId="68E8FBD6" w14:textId="5AF4AB62" w:rsidR="00907EA9" w:rsidRPr="00577606" w:rsidRDefault="00907EA9" w:rsidP="0078258A">
            <w:pPr>
              <w:pStyle w:val="Tabela"/>
              <w:numPr>
                <w:ilvl w:val="0"/>
                <w:numId w:val="24"/>
              </w:numPr>
            </w:pPr>
            <w:r>
              <w:t xml:space="preserve">O caso de uso retorna ao passo </w:t>
            </w:r>
            <w:r w:rsidR="00190E41">
              <w:t>3</w:t>
            </w:r>
            <w:r>
              <w:t xml:space="preserve"> do fluxo principal.</w:t>
            </w:r>
          </w:p>
        </w:tc>
      </w:tr>
    </w:tbl>
    <w:p w14:paraId="606868C0" w14:textId="34F05C7A" w:rsidR="00190E41" w:rsidRPr="00281573" w:rsidRDefault="00190E41" w:rsidP="0078258A">
      <w:pPr>
        <w:pStyle w:val="BodyText"/>
      </w:pPr>
      <w:r>
        <w:br/>
      </w:r>
      <w:r w:rsidRPr="00281573">
        <w:t>[A</w:t>
      </w:r>
      <w:r>
        <w:t>3</w:t>
      </w:r>
      <w:r w:rsidRPr="00281573">
        <w:t>] O CPF informado é inválido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190E41" w:rsidRPr="00577606" w14:paraId="6FBB8C3D" w14:textId="77777777" w:rsidTr="00557309">
        <w:trPr>
          <w:trHeight w:val="797"/>
        </w:trPr>
        <w:tc>
          <w:tcPr>
            <w:tcW w:w="9212" w:type="dxa"/>
          </w:tcPr>
          <w:p w14:paraId="20877A53" w14:textId="3D1E0C0D" w:rsidR="00190E41" w:rsidRDefault="00190E41" w:rsidP="0078258A">
            <w:pPr>
              <w:pStyle w:val="Tabela"/>
              <w:numPr>
                <w:ilvl w:val="0"/>
                <w:numId w:val="23"/>
              </w:numPr>
            </w:pPr>
            <w:r>
              <w:t xml:space="preserve">O fluxo se inicia no passo 3 do fluxo principal caso o usuário informe um CPF inválido. </w:t>
            </w:r>
          </w:p>
          <w:p w14:paraId="086C7D33" w14:textId="3EB44B36" w:rsidR="00190E41" w:rsidRDefault="00190E41" w:rsidP="0078258A">
            <w:pPr>
              <w:pStyle w:val="Tabela"/>
              <w:numPr>
                <w:ilvl w:val="0"/>
                <w:numId w:val="23"/>
              </w:numPr>
            </w:pPr>
            <w:r>
              <w:t xml:space="preserve">O sistema exibe a mensagem de erro [MSG4]. </w:t>
            </w:r>
          </w:p>
          <w:p w14:paraId="450BC619" w14:textId="5AF4B896" w:rsidR="00190E41" w:rsidRPr="00577606" w:rsidRDefault="00190E41" w:rsidP="0078258A">
            <w:pPr>
              <w:pStyle w:val="Tabela"/>
              <w:numPr>
                <w:ilvl w:val="0"/>
                <w:numId w:val="23"/>
              </w:numPr>
            </w:pPr>
            <w:r>
              <w:t>O caso de uso retorna ao passo 3 do fluxo principal.</w:t>
            </w:r>
          </w:p>
        </w:tc>
      </w:tr>
    </w:tbl>
    <w:p w14:paraId="4F6F3FCD" w14:textId="77777777" w:rsidR="00907EA9" w:rsidRDefault="00907EA9" w:rsidP="0078258A">
      <w:pPr>
        <w:pStyle w:val="BodyText"/>
      </w:pPr>
    </w:p>
    <w:p w14:paraId="79EF8784" w14:textId="0FFF6207" w:rsidR="00907EA9" w:rsidRDefault="00907EA9" w:rsidP="00907EA9">
      <w:pPr>
        <w:pStyle w:val="Heading4"/>
        <w:jc w:val="both"/>
      </w:pPr>
      <w:bookmarkStart w:id="69" w:name="_Toc78752183"/>
      <w:r>
        <w:t>Mensagens</w:t>
      </w:r>
      <w:bookmarkEnd w:id="69"/>
    </w:p>
    <w:tbl>
      <w:tblPr>
        <w:tblW w:w="9137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6"/>
        <w:gridCol w:w="8201"/>
      </w:tblGrid>
      <w:tr w:rsidR="00907EA9" w:rsidRPr="001616A9" w14:paraId="5DE40761" w14:textId="77777777" w:rsidTr="00557309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752ED04E" w14:textId="77777777" w:rsidR="00907EA9" w:rsidRPr="001616A9" w:rsidRDefault="00907EA9" w:rsidP="00557309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1FFA3C32" w14:textId="77777777" w:rsidR="00907EA9" w:rsidRPr="001616A9" w:rsidRDefault="00907EA9" w:rsidP="00557309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Descrição</w:t>
            </w:r>
          </w:p>
        </w:tc>
      </w:tr>
      <w:tr w:rsidR="00907EA9" w:rsidRPr="001616A9" w14:paraId="34B60A2A" w14:textId="77777777" w:rsidTr="00557309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0FFBFD71" w14:textId="77777777" w:rsidR="00907EA9" w:rsidRPr="001616A9" w:rsidRDefault="00907EA9" w:rsidP="00557309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lastRenderedPageBreak/>
              <w:t>MSG1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51368C6D" w14:textId="27EAEBDA" w:rsidR="00907EA9" w:rsidRPr="001616A9" w:rsidRDefault="00907EA9" w:rsidP="0055730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Usuário alterado</w:t>
            </w:r>
            <w:r w:rsidRPr="00940A4B">
              <w:rPr>
                <w:color w:val="000000"/>
                <w:sz w:val="24"/>
                <w:szCs w:val="24"/>
              </w:rPr>
              <w:t xml:space="preserve"> com sucesso.</w:t>
            </w:r>
          </w:p>
        </w:tc>
      </w:tr>
      <w:tr w:rsidR="00907EA9" w:rsidRPr="001616A9" w14:paraId="0BE9A158" w14:textId="77777777" w:rsidTr="00557309">
        <w:trPr>
          <w:trHeight w:val="121"/>
        </w:trPr>
        <w:tc>
          <w:tcPr>
            <w:tcW w:w="936" w:type="dxa"/>
            <w:shd w:val="clear" w:color="auto" w:fill="auto"/>
            <w:noWrap/>
          </w:tcPr>
          <w:p w14:paraId="46B0BB8F" w14:textId="77777777" w:rsidR="00907EA9" w:rsidRPr="00940A4B" w:rsidRDefault="00907EA9" w:rsidP="00557309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</w:t>
            </w: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05182FAD" w14:textId="6E2BFC16" w:rsidR="00907EA9" w:rsidRPr="001616A9" w:rsidRDefault="00907EA9" w:rsidP="0055730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É obrigatório informar todos os campos</w:t>
            </w:r>
            <w:r w:rsidRPr="00940A4B">
              <w:rPr>
                <w:color w:val="000000"/>
                <w:sz w:val="24"/>
                <w:szCs w:val="24"/>
              </w:rPr>
              <w:t>.</w:t>
            </w:r>
          </w:p>
        </w:tc>
      </w:tr>
      <w:tr w:rsidR="00907EA9" w:rsidRPr="001616A9" w14:paraId="3FB4638F" w14:textId="77777777" w:rsidTr="00557309">
        <w:trPr>
          <w:trHeight w:val="121"/>
        </w:trPr>
        <w:tc>
          <w:tcPr>
            <w:tcW w:w="936" w:type="dxa"/>
            <w:shd w:val="clear" w:color="auto" w:fill="auto"/>
            <w:noWrap/>
          </w:tcPr>
          <w:p w14:paraId="1CDF67DD" w14:textId="77777777" w:rsidR="00907EA9" w:rsidRPr="00940A4B" w:rsidRDefault="00907EA9" w:rsidP="00557309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</w:t>
            </w: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41A05A48" w14:textId="77777777" w:rsidR="00907EA9" w:rsidRPr="001616A9" w:rsidRDefault="00907EA9" w:rsidP="00557309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O e-mail informado não é válido. Favor verificar e digitar novamente.</w:t>
            </w:r>
          </w:p>
        </w:tc>
      </w:tr>
      <w:tr w:rsidR="00DD20EC" w:rsidRPr="001616A9" w14:paraId="5850D14D" w14:textId="77777777" w:rsidTr="00557309">
        <w:trPr>
          <w:trHeight w:val="121"/>
        </w:trPr>
        <w:tc>
          <w:tcPr>
            <w:tcW w:w="936" w:type="dxa"/>
            <w:shd w:val="clear" w:color="auto" w:fill="auto"/>
            <w:noWrap/>
          </w:tcPr>
          <w:p w14:paraId="17C52D09" w14:textId="054CA3C8" w:rsidR="00DD20EC" w:rsidRPr="00940A4B" w:rsidRDefault="00DD20EC" w:rsidP="00557309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</w:t>
            </w: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025D81FF" w14:textId="5177655D" w:rsidR="00DD20EC" w:rsidRPr="001616A9" w:rsidRDefault="00DD20EC" w:rsidP="00557309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 xml:space="preserve">O </w:t>
            </w:r>
            <w:r>
              <w:rPr>
                <w:color w:val="000000"/>
                <w:sz w:val="24"/>
                <w:szCs w:val="24"/>
              </w:rPr>
              <w:t>CPF</w:t>
            </w:r>
            <w:r w:rsidRPr="00940A4B">
              <w:rPr>
                <w:color w:val="000000"/>
                <w:sz w:val="24"/>
                <w:szCs w:val="24"/>
              </w:rPr>
              <w:t xml:space="preserve"> informado não é válido. Favor verificar e digitar novamente.</w:t>
            </w:r>
          </w:p>
        </w:tc>
      </w:tr>
    </w:tbl>
    <w:p w14:paraId="49717A32" w14:textId="77777777" w:rsidR="009F123E" w:rsidRDefault="009F123E" w:rsidP="009F123E">
      <w:pPr>
        <w:pStyle w:val="Heading4"/>
        <w:numPr>
          <w:ilvl w:val="0"/>
          <w:numId w:val="0"/>
        </w:numPr>
        <w:jc w:val="both"/>
      </w:pPr>
    </w:p>
    <w:p w14:paraId="2169B0D3" w14:textId="77777777" w:rsidR="009F123E" w:rsidRDefault="009F123E" w:rsidP="009F123E">
      <w:pPr>
        <w:pStyle w:val="Heading4"/>
        <w:jc w:val="both"/>
      </w:pPr>
      <w:bookmarkStart w:id="70" w:name="_Toc78752184"/>
      <w:r>
        <w:t>Pontos de extensão</w:t>
      </w:r>
      <w:bookmarkEnd w:id="70"/>
    </w:p>
    <w:tbl>
      <w:tblPr>
        <w:tblW w:w="9137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6"/>
        <w:gridCol w:w="8201"/>
      </w:tblGrid>
      <w:tr w:rsidR="009F123E" w:rsidRPr="001616A9" w14:paraId="6101D812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6EB14E44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231468B6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Descrição</w:t>
            </w:r>
          </w:p>
        </w:tc>
      </w:tr>
      <w:tr w:rsidR="009F123E" w:rsidRPr="001616A9" w14:paraId="282AC067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1ECB0F18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PE1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6F0EDC6A" w14:textId="0E1D2902" w:rsidR="009F123E" w:rsidRPr="001616A9" w:rsidRDefault="007141F2" w:rsidP="006739C5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Ocorre antes do passo </w:t>
            </w:r>
            <w:r w:rsidR="000A0BFA">
              <w:rPr>
                <w:color w:val="000000"/>
                <w:sz w:val="24"/>
                <w:szCs w:val="24"/>
              </w:rPr>
              <w:t>2</w:t>
            </w:r>
          </w:p>
        </w:tc>
      </w:tr>
    </w:tbl>
    <w:p w14:paraId="1CF49495" w14:textId="77777777" w:rsidR="00AF176B" w:rsidRDefault="00AF176B" w:rsidP="00AF176B">
      <w:pPr>
        <w:pStyle w:val="Heading4"/>
        <w:numPr>
          <w:ilvl w:val="0"/>
          <w:numId w:val="0"/>
        </w:numPr>
        <w:jc w:val="both"/>
      </w:pPr>
    </w:p>
    <w:p w14:paraId="6DF4CF59" w14:textId="77777777" w:rsidR="00AF176B" w:rsidRDefault="00AF176B" w:rsidP="00AF176B">
      <w:pPr>
        <w:pStyle w:val="Heading4"/>
        <w:jc w:val="both"/>
      </w:pPr>
      <w:bookmarkStart w:id="71" w:name="_Toc78752185"/>
      <w:r>
        <w:t>Extensão</w:t>
      </w:r>
      <w:bookmarkEnd w:id="71"/>
    </w:p>
    <w:tbl>
      <w:tblPr>
        <w:tblW w:w="9072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050"/>
        <w:gridCol w:w="3061"/>
        <w:gridCol w:w="4961"/>
      </w:tblGrid>
      <w:tr w:rsidR="00AF176B" w:rsidRPr="001616A9" w14:paraId="50D558E6" w14:textId="77777777" w:rsidTr="007141F2">
        <w:trPr>
          <w:trHeight w:val="121"/>
        </w:trPr>
        <w:tc>
          <w:tcPr>
            <w:tcW w:w="1050" w:type="dxa"/>
            <w:shd w:val="clear" w:color="auto" w:fill="auto"/>
            <w:noWrap/>
            <w:hideMark/>
          </w:tcPr>
          <w:p w14:paraId="63C38483" w14:textId="77777777" w:rsidR="00AF176B" w:rsidRPr="00061D6D" w:rsidRDefault="00AF176B" w:rsidP="006739C5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 xml:space="preserve">Ponto de </w:t>
            </w:r>
          </w:p>
          <w:p w14:paraId="5EBF871B" w14:textId="77777777" w:rsidR="00AF176B" w:rsidRPr="001616A9" w:rsidRDefault="00AF176B" w:rsidP="006739C5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Extensão</w:t>
            </w:r>
          </w:p>
        </w:tc>
        <w:tc>
          <w:tcPr>
            <w:tcW w:w="3061" w:type="dxa"/>
            <w:shd w:val="clear" w:color="auto" w:fill="auto"/>
            <w:noWrap/>
            <w:hideMark/>
          </w:tcPr>
          <w:p w14:paraId="74AEF7C3" w14:textId="77777777" w:rsidR="00AF176B" w:rsidRPr="001616A9" w:rsidRDefault="00AF176B" w:rsidP="006739C5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Caso de uso estendi</w:t>
            </w:r>
            <w:r>
              <w:rPr>
                <w:color w:val="000000"/>
                <w:sz w:val="24"/>
                <w:szCs w:val="24"/>
              </w:rPr>
              <w:t>do</w:t>
            </w:r>
          </w:p>
        </w:tc>
        <w:tc>
          <w:tcPr>
            <w:tcW w:w="4961" w:type="dxa"/>
          </w:tcPr>
          <w:p w14:paraId="7763F5B0" w14:textId="77777777" w:rsidR="00AF176B" w:rsidRPr="00061D6D" w:rsidRDefault="00AF176B" w:rsidP="006739C5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Condição de disparo</w:t>
            </w:r>
          </w:p>
        </w:tc>
      </w:tr>
      <w:tr w:rsidR="00AF176B" w:rsidRPr="001616A9" w14:paraId="394DDEB4" w14:textId="77777777" w:rsidTr="007141F2">
        <w:trPr>
          <w:trHeight w:val="121"/>
        </w:trPr>
        <w:tc>
          <w:tcPr>
            <w:tcW w:w="1050" w:type="dxa"/>
            <w:shd w:val="clear" w:color="auto" w:fill="auto"/>
            <w:noWrap/>
            <w:hideMark/>
          </w:tcPr>
          <w:p w14:paraId="23C0420E" w14:textId="77777777" w:rsidR="00AF176B" w:rsidRPr="001616A9" w:rsidRDefault="00AF176B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PE1</w:t>
            </w:r>
          </w:p>
        </w:tc>
        <w:tc>
          <w:tcPr>
            <w:tcW w:w="3061" w:type="dxa"/>
            <w:shd w:val="clear" w:color="auto" w:fill="auto"/>
            <w:noWrap/>
          </w:tcPr>
          <w:p w14:paraId="21B2C60A" w14:textId="10FAA0F4" w:rsidR="00AF176B" w:rsidRPr="001616A9" w:rsidRDefault="007141F2" w:rsidP="006739C5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>Edi</w:t>
            </w:r>
            <w:r w:rsidR="00C7648C">
              <w:rPr>
                <w:color w:val="000000"/>
                <w:sz w:val="24"/>
                <w:szCs w:val="24"/>
              </w:rPr>
              <w:t>tar</w:t>
            </w:r>
            <w:r w:rsidRPr="007141F2">
              <w:rPr>
                <w:color w:val="000000"/>
                <w:sz w:val="24"/>
                <w:szCs w:val="24"/>
              </w:rPr>
              <w:t xml:space="preserve"> permissão de usuário</w:t>
            </w:r>
          </w:p>
        </w:tc>
        <w:tc>
          <w:tcPr>
            <w:tcW w:w="4961" w:type="dxa"/>
          </w:tcPr>
          <w:p w14:paraId="626434E3" w14:textId="7C6DD43C" w:rsidR="00AF176B" w:rsidRPr="001616A9" w:rsidRDefault="007141F2" w:rsidP="006739C5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O usuário deseja editar </w:t>
            </w:r>
            <w:r w:rsidR="00670971">
              <w:rPr>
                <w:color w:val="000000"/>
                <w:sz w:val="24"/>
                <w:szCs w:val="24"/>
              </w:rPr>
              <w:t>a permissão</w:t>
            </w:r>
            <w:r w:rsidRPr="007141F2">
              <w:rPr>
                <w:color w:val="000000"/>
                <w:sz w:val="24"/>
                <w:szCs w:val="24"/>
              </w:rPr>
              <w:t xml:space="preserve"> de</w:t>
            </w:r>
            <w:r w:rsidR="00670971">
              <w:rPr>
                <w:color w:val="000000"/>
                <w:sz w:val="24"/>
                <w:szCs w:val="24"/>
              </w:rPr>
              <w:t xml:space="preserve"> outro</w:t>
            </w:r>
            <w:r w:rsidRPr="007141F2">
              <w:rPr>
                <w:color w:val="000000"/>
                <w:sz w:val="24"/>
                <w:szCs w:val="24"/>
              </w:rPr>
              <w:t xml:space="preserve"> usuário</w:t>
            </w:r>
          </w:p>
        </w:tc>
      </w:tr>
    </w:tbl>
    <w:p w14:paraId="3E269040" w14:textId="324E2FB6" w:rsidR="009F123E" w:rsidRDefault="00B86665" w:rsidP="00B86665">
      <w:pPr>
        <w:pStyle w:val="Heading3"/>
        <w:numPr>
          <w:ilvl w:val="0"/>
          <w:numId w:val="0"/>
        </w:numPr>
        <w:jc w:val="both"/>
      </w:pPr>
      <w:r>
        <w:t xml:space="preserve"> </w:t>
      </w:r>
    </w:p>
    <w:p w14:paraId="153DB755" w14:textId="3B50E21B" w:rsidR="009F123E" w:rsidRPr="006512A0" w:rsidRDefault="009F123E" w:rsidP="009F123E">
      <w:pPr>
        <w:pStyle w:val="Heading3"/>
        <w:jc w:val="both"/>
      </w:pPr>
      <w:r>
        <w:br w:type="page"/>
      </w:r>
      <w:bookmarkStart w:id="72" w:name="_Toc78752186"/>
      <w:r w:rsidRPr="006512A0">
        <w:lastRenderedPageBreak/>
        <w:t>Caso de uso</w:t>
      </w:r>
      <w:r>
        <w:t xml:space="preserve">: </w:t>
      </w:r>
      <w:r w:rsidR="007141F2" w:rsidRPr="007141F2">
        <w:t>Buscar estabelecimentos</w:t>
      </w:r>
      <w:bookmarkEnd w:id="72"/>
    </w:p>
    <w:p w14:paraId="7BAEE249" w14:textId="77777777" w:rsidR="009F123E" w:rsidRPr="00577606" w:rsidRDefault="009F123E" w:rsidP="009F123E">
      <w:pPr>
        <w:pStyle w:val="Heading4"/>
        <w:jc w:val="both"/>
      </w:pPr>
      <w:bookmarkStart w:id="73" w:name="_Toc78752187"/>
      <w:r w:rsidRPr="00577606">
        <w:t>Precondições</w:t>
      </w:r>
      <w:bookmarkEnd w:id="7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577606" w14:paraId="568A79A0" w14:textId="77777777" w:rsidTr="006739C5">
        <w:trPr>
          <w:trHeight w:val="98"/>
        </w:trPr>
        <w:tc>
          <w:tcPr>
            <w:tcW w:w="9212" w:type="dxa"/>
          </w:tcPr>
          <w:p w14:paraId="7F2C0360" w14:textId="49123DB6" w:rsidR="009F123E" w:rsidRPr="007141F2" w:rsidRDefault="007141F2" w:rsidP="0078258A">
            <w:pPr>
              <w:pStyle w:val="Tabela"/>
              <w:numPr>
                <w:ilvl w:val="0"/>
                <w:numId w:val="34"/>
              </w:numPr>
            </w:pPr>
            <w:r w:rsidRPr="007141F2">
              <w:t>Usuário autenticado no sistema.</w:t>
            </w:r>
          </w:p>
        </w:tc>
      </w:tr>
    </w:tbl>
    <w:p w14:paraId="1968E3CB" w14:textId="77777777" w:rsidR="009F123E" w:rsidRPr="00577606" w:rsidRDefault="009F123E" w:rsidP="0078258A">
      <w:pPr>
        <w:pStyle w:val="BodyText"/>
      </w:pPr>
    </w:p>
    <w:p w14:paraId="67F78F1A" w14:textId="7331FEF3" w:rsidR="009F123E" w:rsidRPr="00577606" w:rsidRDefault="009F123E" w:rsidP="009F123E">
      <w:pPr>
        <w:pStyle w:val="Heading4"/>
        <w:jc w:val="both"/>
      </w:pPr>
      <w:bookmarkStart w:id="74" w:name="_Toc78752188"/>
      <w:r w:rsidRPr="00577606">
        <w:t>Fluxo principal</w:t>
      </w:r>
      <w:bookmarkEnd w:id="74"/>
      <w:r w:rsidRPr="00577606">
        <w:t xml:space="preserve"> 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577606" w14:paraId="06874905" w14:textId="77777777" w:rsidTr="006739C5">
        <w:trPr>
          <w:trHeight w:val="797"/>
        </w:trPr>
        <w:tc>
          <w:tcPr>
            <w:tcW w:w="9212" w:type="dxa"/>
          </w:tcPr>
          <w:p w14:paraId="663BD0C4" w14:textId="77777777" w:rsidR="007141F2" w:rsidRDefault="007141F2" w:rsidP="0078258A">
            <w:pPr>
              <w:pStyle w:val="Tabela"/>
              <w:numPr>
                <w:ilvl w:val="0"/>
                <w:numId w:val="35"/>
              </w:numPr>
            </w:pPr>
            <w:r>
              <w:t xml:space="preserve">O caso de uso se inicia quando o usuário tem interesse em obter informações sobre um estabelecimento. </w:t>
            </w:r>
          </w:p>
          <w:p w14:paraId="1FC4E657" w14:textId="362D0B83" w:rsidR="007141F2" w:rsidRDefault="007141F2" w:rsidP="0078258A">
            <w:pPr>
              <w:pStyle w:val="Tabela"/>
              <w:numPr>
                <w:ilvl w:val="0"/>
                <w:numId w:val="35"/>
              </w:numPr>
            </w:pPr>
            <w:r>
              <w:t>O usuário informa, opcionalmente, o nome do estabelecimento de interesse, o seu tipo (posto de saúde, hospital, laboratório, clínica ou farmácia) e confirma a pesquisa. [A1]</w:t>
            </w:r>
          </w:p>
          <w:p w14:paraId="5FC56A1A" w14:textId="76EC9B7C" w:rsidR="007141F2" w:rsidRDefault="007141F2" w:rsidP="0078258A">
            <w:pPr>
              <w:pStyle w:val="Tabela"/>
              <w:numPr>
                <w:ilvl w:val="0"/>
                <w:numId w:val="35"/>
              </w:numPr>
            </w:pPr>
            <w:r>
              <w:t>O sistema apresenta a lista de estabelecimentos que atendem aos critérios informados, juntamente com o seu tipo e bairro que este está localizado. Esta lista é exibida ordenada alfabeticamente pelo nome do estabelecimento</w:t>
            </w:r>
            <w:r w:rsidR="00BB71A6">
              <w:t>, paginada por 10 entradas</w:t>
            </w:r>
            <w:r>
              <w:t>.</w:t>
            </w:r>
          </w:p>
          <w:p w14:paraId="338440C3" w14:textId="77777777" w:rsidR="007141F2" w:rsidRDefault="007141F2" w:rsidP="0078258A">
            <w:pPr>
              <w:pStyle w:val="Tabela"/>
              <w:numPr>
                <w:ilvl w:val="0"/>
                <w:numId w:val="35"/>
              </w:numPr>
            </w:pPr>
            <w:r>
              <w:t>O usuário clica em um estabelecimento para ver mais informações.</w:t>
            </w:r>
          </w:p>
          <w:p w14:paraId="73B54018" w14:textId="77777777" w:rsidR="007141F2" w:rsidRDefault="007141F2" w:rsidP="0078258A">
            <w:pPr>
              <w:pStyle w:val="Tabela"/>
              <w:numPr>
                <w:ilvl w:val="0"/>
                <w:numId w:val="35"/>
              </w:numPr>
            </w:pPr>
            <w:r>
              <w:t>O sistema exibe a página do estabelecimento com suas informações completas juntamente com todos os procedimentos que este realiza.</w:t>
            </w:r>
          </w:p>
          <w:p w14:paraId="1F39C6AB" w14:textId="0B68CEF6" w:rsidR="009F123E" w:rsidRPr="00577606" w:rsidRDefault="007141F2" w:rsidP="0078258A">
            <w:pPr>
              <w:pStyle w:val="Tabela"/>
              <w:numPr>
                <w:ilvl w:val="0"/>
                <w:numId w:val="35"/>
              </w:numPr>
            </w:pPr>
            <w:r>
              <w:t>O caso de uso se encerra.</w:t>
            </w:r>
          </w:p>
        </w:tc>
      </w:tr>
    </w:tbl>
    <w:p w14:paraId="0F08EF74" w14:textId="77777777" w:rsidR="009F123E" w:rsidRPr="0042458F" w:rsidRDefault="009F123E" w:rsidP="0078258A">
      <w:pPr>
        <w:pStyle w:val="BodyText"/>
      </w:pPr>
    </w:p>
    <w:p w14:paraId="64D6F62D" w14:textId="19CF4CAF" w:rsidR="009F123E" w:rsidRPr="0042458F" w:rsidRDefault="009F123E" w:rsidP="009F123E">
      <w:pPr>
        <w:pStyle w:val="Heading4"/>
        <w:jc w:val="both"/>
      </w:pPr>
      <w:bookmarkStart w:id="75" w:name="_Toc78752189"/>
      <w:r>
        <w:t>Pós condições</w:t>
      </w:r>
      <w:bookmarkEnd w:id="75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42458F" w14:paraId="47F8B523" w14:textId="77777777" w:rsidTr="006739C5">
        <w:trPr>
          <w:trHeight w:val="110"/>
        </w:trPr>
        <w:tc>
          <w:tcPr>
            <w:tcW w:w="9212" w:type="dxa"/>
          </w:tcPr>
          <w:p w14:paraId="25AF0FAA" w14:textId="7534996E" w:rsidR="009F123E" w:rsidRPr="007141F2" w:rsidRDefault="007141F2" w:rsidP="0078258A">
            <w:pPr>
              <w:pStyle w:val="Tabela"/>
              <w:numPr>
                <w:ilvl w:val="0"/>
                <w:numId w:val="36"/>
              </w:numPr>
            </w:pPr>
            <w:r w:rsidRPr="007141F2">
              <w:t>O sistema não sofre alterações com este caso de uso.</w:t>
            </w:r>
          </w:p>
        </w:tc>
      </w:tr>
    </w:tbl>
    <w:p w14:paraId="2B49EB63" w14:textId="77777777" w:rsidR="009F123E" w:rsidRPr="0042458F" w:rsidRDefault="009F123E" w:rsidP="0078258A">
      <w:pPr>
        <w:pStyle w:val="BodyText"/>
      </w:pPr>
    </w:p>
    <w:p w14:paraId="4DD80F7A" w14:textId="56E8666F" w:rsidR="009F123E" w:rsidRDefault="009F123E" w:rsidP="009F123E">
      <w:pPr>
        <w:pStyle w:val="Heading4"/>
        <w:jc w:val="both"/>
      </w:pPr>
      <w:bookmarkStart w:id="76" w:name="_Toc78752190"/>
      <w:r w:rsidRPr="0042458F">
        <w:t>Fluxo alternativo</w:t>
      </w:r>
      <w:bookmarkEnd w:id="76"/>
    </w:p>
    <w:p w14:paraId="74D6A557" w14:textId="7DD2CC5E" w:rsidR="009F123E" w:rsidRPr="003D351A" w:rsidRDefault="009F123E" w:rsidP="0078258A">
      <w:pPr>
        <w:pStyle w:val="BodyText"/>
      </w:pPr>
      <w:r w:rsidRPr="003D351A">
        <w:t>[A1</w:t>
      </w:r>
      <w:proofErr w:type="gramStart"/>
      <w:r w:rsidRPr="003D351A">
        <w:t xml:space="preserve">] </w:t>
      </w:r>
      <w:r w:rsidR="007141F2" w:rsidRPr="007141F2">
        <w:t>Não</w:t>
      </w:r>
      <w:proofErr w:type="gramEnd"/>
      <w:r w:rsidR="007141F2" w:rsidRPr="007141F2">
        <w:t xml:space="preserve"> há estabelecimentos atendendo os critérios de busca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42458F" w14:paraId="206F479A" w14:textId="77777777" w:rsidTr="006739C5">
        <w:trPr>
          <w:trHeight w:val="797"/>
        </w:trPr>
        <w:tc>
          <w:tcPr>
            <w:tcW w:w="9212" w:type="dxa"/>
          </w:tcPr>
          <w:p w14:paraId="375996BF" w14:textId="77777777" w:rsidR="007141F2" w:rsidRDefault="007141F2" w:rsidP="0078258A">
            <w:pPr>
              <w:pStyle w:val="Tabela"/>
              <w:numPr>
                <w:ilvl w:val="0"/>
                <w:numId w:val="37"/>
              </w:numPr>
            </w:pPr>
            <w:r>
              <w:t xml:space="preserve">Este fluxo se inicia após o passo 2 do fluxo principal quando o sistema não encontra procedimentos atendendo aos critérios de busca informados. </w:t>
            </w:r>
          </w:p>
          <w:p w14:paraId="02F8E5B2" w14:textId="77777777" w:rsidR="007141F2" w:rsidRDefault="007141F2" w:rsidP="0078258A">
            <w:pPr>
              <w:pStyle w:val="Tabela"/>
              <w:numPr>
                <w:ilvl w:val="0"/>
                <w:numId w:val="37"/>
              </w:numPr>
            </w:pPr>
            <w:r>
              <w:t xml:space="preserve">O sistema exibe uma mensagem informando que não há estabelecimentos atendendo aos critérios informados. [MSG1] </w:t>
            </w:r>
          </w:p>
          <w:p w14:paraId="6991FBA1" w14:textId="21909C02" w:rsidR="009F123E" w:rsidRPr="0042458F" w:rsidRDefault="007141F2" w:rsidP="0078258A">
            <w:pPr>
              <w:pStyle w:val="Tabela"/>
              <w:numPr>
                <w:ilvl w:val="0"/>
                <w:numId w:val="37"/>
              </w:numPr>
            </w:pPr>
            <w:r>
              <w:t>O caso de uso se encerra ou o usuário retorna ao passo 2 do fluxo principal para refinar os parâmetros de busca.</w:t>
            </w:r>
          </w:p>
        </w:tc>
      </w:tr>
    </w:tbl>
    <w:p w14:paraId="65C01EF7" w14:textId="77777777" w:rsidR="00AF176B" w:rsidRDefault="00AF176B" w:rsidP="00AF176B">
      <w:pPr>
        <w:pStyle w:val="Heading4"/>
        <w:numPr>
          <w:ilvl w:val="0"/>
          <w:numId w:val="0"/>
        </w:numPr>
        <w:jc w:val="both"/>
      </w:pPr>
    </w:p>
    <w:p w14:paraId="1670E750" w14:textId="77777777" w:rsidR="00AF176B" w:rsidRDefault="00AF176B" w:rsidP="00AF176B">
      <w:pPr>
        <w:pStyle w:val="Heading4"/>
        <w:jc w:val="both"/>
      </w:pPr>
      <w:bookmarkStart w:id="77" w:name="_Toc78752191"/>
      <w:r>
        <w:t>Extensão</w:t>
      </w:r>
      <w:bookmarkEnd w:id="77"/>
    </w:p>
    <w:tbl>
      <w:tblPr>
        <w:tblW w:w="9072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050"/>
        <w:gridCol w:w="2919"/>
        <w:gridCol w:w="5103"/>
      </w:tblGrid>
      <w:tr w:rsidR="00AF176B" w:rsidRPr="001616A9" w14:paraId="5929C569" w14:textId="77777777" w:rsidTr="007141F2">
        <w:trPr>
          <w:trHeight w:val="121"/>
        </w:trPr>
        <w:tc>
          <w:tcPr>
            <w:tcW w:w="1050" w:type="dxa"/>
            <w:shd w:val="clear" w:color="auto" w:fill="auto"/>
            <w:noWrap/>
            <w:hideMark/>
          </w:tcPr>
          <w:p w14:paraId="0466AC07" w14:textId="77777777" w:rsidR="00AF176B" w:rsidRPr="00061D6D" w:rsidRDefault="00AF176B" w:rsidP="006739C5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 xml:space="preserve">Ponto de </w:t>
            </w:r>
          </w:p>
          <w:p w14:paraId="71E2325A" w14:textId="77777777" w:rsidR="00AF176B" w:rsidRPr="001616A9" w:rsidRDefault="00AF176B" w:rsidP="006739C5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Extensão</w:t>
            </w:r>
          </w:p>
        </w:tc>
        <w:tc>
          <w:tcPr>
            <w:tcW w:w="2919" w:type="dxa"/>
            <w:shd w:val="clear" w:color="auto" w:fill="auto"/>
            <w:noWrap/>
            <w:hideMark/>
          </w:tcPr>
          <w:p w14:paraId="0DB28E2D" w14:textId="77777777" w:rsidR="00AF176B" w:rsidRPr="001616A9" w:rsidRDefault="00AF176B" w:rsidP="006739C5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Caso de uso estendi</w:t>
            </w:r>
            <w:r>
              <w:rPr>
                <w:color w:val="000000"/>
                <w:sz w:val="24"/>
                <w:szCs w:val="24"/>
              </w:rPr>
              <w:t>do</w:t>
            </w:r>
          </w:p>
        </w:tc>
        <w:tc>
          <w:tcPr>
            <w:tcW w:w="5103" w:type="dxa"/>
          </w:tcPr>
          <w:p w14:paraId="160501FB" w14:textId="77777777" w:rsidR="00AF176B" w:rsidRPr="00061D6D" w:rsidRDefault="00AF176B" w:rsidP="006739C5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Condição de disparo</w:t>
            </w:r>
          </w:p>
        </w:tc>
      </w:tr>
      <w:tr w:rsidR="002B3C3B" w:rsidRPr="001616A9" w14:paraId="10B30FD1" w14:textId="77777777" w:rsidTr="00557309">
        <w:trPr>
          <w:trHeight w:val="121"/>
        </w:trPr>
        <w:tc>
          <w:tcPr>
            <w:tcW w:w="1050" w:type="dxa"/>
            <w:shd w:val="clear" w:color="auto" w:fill="auto"/>
            <w:noWrap/>
            <w:hideMark/>
          </w:tcPr>
          <w:p w14:paraId="0EA2CC5F" w14:textId="77777777" w:rsidR="002B3C3B" w:rsidRPr="001616A9" w:rsidRDefault="002B3C3B" w:rsidP="00557309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PE1</w:t>
            </w:r>
          </w:p>
        </w:tc>
        <w:tc>
          <w:tcPr>
            <w:tcW w:w="2919" w:type="dxa"/>
            <w:shd w:val="clear" w:color="auto" w:fill="auto"/>
            <w:noWrap/>
          </w:tcPr>
          <w:p w14:paraId="16870A6B" w14:textId="77777777" w:rsidR="002B3C3B" w:rsidRPr="001616A9" w:rsidRDefault="002B3C3B" w:rsidP="00557309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>Edi</w:t>
            </w:r>
            <w:r>
              <w:rPr>
                <w:color w:val="000000"/>
                <w:sz w:val="24"/>
                <w:szCs w:val="24"/>
              </w:rPr>
              <w:t>tar</w:t>
            </w:r>
            <w:r w:rsidRPr="007141F2">
              <w:rPr>
                <w:color w:val="000000"/>
                <w:sz w:val="24"/>
                <w:szCs w:val="24"/>
              </w:rPr>
              <w:t xml:space="preserve"> estabelecimentos</w:t>
            </w:r>
          </w:p>
        </w:tc>
        <w:tc>
          <w:tcPr>
            <w:tcW w:w="5103" w:type="dxa"/>
          </w:tcPr>
          <w:p w14:paraId="55A75D4C" w14:textId="4361D211" w:rsidR="002B3C3B" w:rsidRPr="001616A9" w:rsidRDefault="002B3C3B" w:rsidP="00557309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O usuário </w:t>
            </w:r>
            <w:r>
              <w:rPr>
                <w:color w:val="000000"/>
                <w:sz w:val="24"/>
                <w:szCs w:val="24"/>
              </w:rPr>
              <w:t>não sabe qual a página do estabelecimento que deseja editar</w:t>
            </w:r>
            <w:r w:rsidRPr="007141F2">
              <w:rPr>
                <w:color w:val="000000"/>
                <w:sz w:val="24"/>
                <w:szCs w:val="24"/>
              </w:rPr>
              <w:t>.</w:t>
            </w:r>
          </w:p>
        </w:tc>
      </w:tr>
      <w:tr w:rsidR="00AF176B" w:rsidRPr="001616A9" w14:paraId="4704C4A4" w14:textId="77777777" w:rsidTr="007141F2">
        <w:trPr>
          <w:trHeight w:val="121"/>
        </w:trPr>
        <w:tc>
          <w:tcPr>
            <w:tcW w:w="1050" w:type="dxa"/>
            <w:shd w:val="clear" w:color="auto" w:fill="auto"/>
            <w:noWrap/>
            <w:hideMark/>
          </w:tcPr>
          <w:p w14:paraId="32873512" w14:textId="77777777" w:rsidR="00AF176B" w:rsidRPr="001616A9" w:rsidRDefault="00AF176B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PE1</w:t>
            </w:r>
          </w:p>
        </w:tc>
        <w:tc>
          <w:tcPr>
            <w:tcW w:w="2919" w:type="dxa"/>
            <w:shd w:val="clear" w:color="auto" w:fill="auto"/>
            <w:noWrap/>
          </w:tcPr>
          <w:p w14:paraId="080BCAE9" w14:textId="0C6A0F7B" w:rsidR="00AF176B" w:rsidRPr="001616A9" w:rsidRDefault="002B3C3B" w:rsidP="006739C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Excluir</w:t>
            </w:r>
            <w:r w:rsidR="007141F2" w:rsidRPr="007141F2">
              <w:rPr>
                <w:color w:val="000000"/>
                <w:sz w:val="24"/>
                <w:szCs w:val="24"/>
              </w:rPr>
              <w:t xml:space="preserve"> estabelecimentos</w:t>
            </w:r>
          </w:p>
        </w:tc>
        <w:tc>
          <w:tcPr>
            <w:tcW w:w="5103" w:type="dxa"/>
          </w:tcPr>
          <w:p w14:paraId="4773F82E" w14:textId="07D4ED4A" w:rsidR="00AF176B" w:rsidRPr="001616A9" w:rsidRDefault="007141F2" w:rsidP="006739C5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O usuário </w:t>
            </w:r>
            <w:r w:rsidR="00C26714">
              <w:rPr>
                <w:color w:val="000000"/>
                <w:sz w:val="24"/>
                <w:szCs w:val="24"/>
              </w:rPr>
              <w:t xml:space="preserve">não sabe qual a página do estabelecimento </w:t>
            </w:r>
            <w:r w:rsidR="002B3C3B">
              <w:rPr>
                <w:color w:val="000000"/>
                <w:sz w:val="24"/>
                <w:szCs w:val="24"/>
              </w:rPr>
              <w:t xml:space="preserve">que </w:t>
            </w:r>
            <w:r w:rsidR="00C26714">
              <w:rPr>
                <w:color w:val="000000"/>
                <w:sz w:val="24"/>
                <w:szCs w:val="24"/>
              </w:rPr>
              <w:t xml:space="preserve">deseja </w:t>
            </w:r>
            <w:r w:rsidR="002B3C3B">
              <w:rPr>
                <w:color w:val="000000"/>
                <w:sz w:val="24"/>
                <w:szCs w:val="24"/>
              </w:rPr>
              <w:t>excluir</w:t>
            </w:r>
            <w:r w:rsidRPr="007141F2">
              <w:rPr>
                <w:color w:val="000000"/>
                <w:sz w:val="24"/>
                <w:szCs w:val="24"/>
              </w:rPr>
              <w:t>.</w:t>
            </w:r>
          </w:p>
        </w:tc>
      </w:tr>
      <w:tr w:rsidR="007141F2" w:rsidRPr="001616A9" w14:paraId="64195F7C" w14:textId="77777777" w:rsidTr="007141F2">
        <w:trPr>
          <w:trHeight w:val="121"/>
        </w:trPr>
        <w:tc>
          <w:tcPr>
            <w:tcW w:w="1050" w:type="dxa"/>
            <w:shd w:val="clear" w:color="auto" w:fill="auto"/>
            <w:noWrap/>
          </w:tcPr>
          <w:p w14:paraId="47CB4207" w14:textId="2F90FC6D" w:rsidR="007141F2" w:rsidRPr="001616A9" w:rsidRDefault="007141F2" w:rsidP="006739C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PE1</w:t>
            </w:r>
          </w:p>
        </w:tc>
        <w:tc>
          <w:tcPr>
            <w:tcW w:w="2919" w:type="dxa"/>
            <w:shd w:val="clear" w:color="auto" w:fill="auto"/>
            <w:noWrap/>
          </w:tcPr>
          <w:p w14:paraId="7A1215D1" w14:textId="77777777" w:rsidR="007141F2" w:rsidRPr="007141F2" w:rsidRDefault="007141F2" w:rsidP="007141F2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Consultar estoques de </w:t>
            </w:r>
          </w:p>
          <w:p w14:paraId="5BB0D704" w14:textId="22DBDF80" w:rsidR="007141F2" w:rsidRPr="001616A9" w:rsidRDefault="007141F2" w:rsidP="007141F2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>medicamentos</w:t>
            </w:r>
          </w:p>
        </w:tc>
        <w:tc>
          <w:tcPr>
            <w:tcW w:w="5103" w:type="dxa"/>
          </w:tcPr>
          <w:p w14:paraId="2A359171" w14:textId="0E9FF652" w:rsidR="007141F2" w:rsidRPr="001616A9" w:rsidRDefault="007E16C3" w:rsidP="007141F2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O usuário </w:t>
            </w:r>
            <w:r>
              <w:rPr>
                <w:color w:val="000000"/>
                <w:sz w:val="24"/>
                <w:szCs w:val="24"/>
              </w:rPr>
              <w:t xml:space="preserve">não sabe qual a página do da farmácia </w:t>
            </w:r>
            <w:r w:rsidR="002B3C3B">
              <w:rPr>
                <w:color w:val="000000"/>
                <w:sz w:val="24"/>
                <w:szCs w:val="24"/>
              </w:rPr>
              <w:t xml:space="preserve">que </w:t>
            </w:r>
            <w:r>
              <w:rPr>
                <w:color w:val="000000"/>
                <w:sz w:val="24"/>
                <w:szCs w:val="24"/>
              </w:rPr>
              <w:t>deseja consultar o estoque</w:t>
            </w:r>
            <w:r w:rsidRPr="007141F2">
              <w:rPr>
                <w:color w:val="000000"/>
                <w:sz w:val="24"/>
                <w:szCs w:val="24"/>
              </w:rPr>
              <w:t>.</w:t>
            </w:r>
          </w:p>
        </w:tc>
      </w:tr>
    </w:tbl>
    <w:p w14:paraId="1C02B32A" w14:textId="77777777" w:rsidR="009F123E" w:rsidRDefault="009F123E" w:rsidP="009F123E">
      <w:pPr>
        <w:pStyle w:val="Heading4"/>
        <w:numPr>
          <w:ilvl w:val="0"/>
          <w:numId w:val="0"/>
        </w:numPr>
        <w:jc w:val="both"/>
      </w:pPr>
    </w:p>
    <w:p w14:paraId="2EA01F83" w14:textId="77777777" w:rsidR="009F123E" w:rsidRDefault="009F123E" w:rsidP="009F123E">
      <w:pPr>
        <w:pStyle w:val="Heading4"/>
        <w:jc w:val="both"/>
      </w:pPr>
      <w:bookmarkStart w:id="78" w:name="_Toc78752192"/>
      <w:r>
        <w:t>Mensagens</w:t>
      </w:r>
      <w:bookmarkEnd w:id="78"/>
    </w:p>
    <w:tbl>
      <w:tblPr>
        <w:tblW w:w="9137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6"/>
        <w:gridCol w:w="8201"/>
      </w:tblGrid>
      <w:tr w:rsidR="009F123E" w:rsidRPr="001616A9" w14:paraId="3C47FE06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4FE5A27B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379723DF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Descrição</w:t>
            </w:r>
          </w:p>
        </w:tc>
      </w:tr>
      <w:tr w:rsidR="009F123E" w:rsidRPr="001616A9" w14:paraId="6CAA8CBC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30E9081E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MSG1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76E93BDD" w14:textId="4D5FB797" w:rsidR="009F123E" w:rsidRPr="001616A9" w:rsidRDefault="007141F2" w:rsidP="006739C5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>Não há estabelecimentos atendendo os filtros informados. Favor refinar a pesquisa.</w:t>
            </w:r>
          </w:p>
        </w:tc>
      </w:tr>
    </w:tbl>
    <w:p w14:paraId="24D8CA88" w14:textId="55F3FB6A" w:rsidR="009F123E" w:rsidRDefault="009F123E" w:rsidP="0078258A">
      <w:pPr>
        <w:pStyle w:val="BodyText"/>
      </w:pPr>
    </w:p>
    <w:p w14:paraId="0C00EFFF" w14:textId="5141AB48" w:rsidR="009F123E" w:rsidRPr="006512A0" w:rsidRDefault="009F123E" w:rsidP="009F123E">
      <w:pPr>
        <w:pStyle w:val="Heading3"/>
        <w:jc w:val="both"/>
      </w:pPr>
      <w:r>
        <w:br w:type="page"/>
      </w:r>
      <w:bookmarkStart w:id="79" w:name="_Toc78752193"/>
      <w:r w:rsidRPr="006512A0">
        <w:lastRenderedPageBreak/>
        <w:t>Caso de uso</w:t>
      </w:r>
      <w:r>
        <w:t xml:space="preserve">: </w:t>
      </w:r>
      <w:r w:rsidR="007141F2" w:rsidRPr="007141F2">
        <w:t>Edi</w:t>
      </w:r>
      <w:r w:rsidR="006D7D0D">
        <w:t>tar</w:t>
      </w:r>
      <w:r w:rsidR="007141F2" w:rsidRPr="007141F2">
        <w:t xml:space="preserve"> estabelecimentos</w:t>
      </w:r>
      <w:bookmarkEnd w:id="79"/>
    </w:p>
    <w:p w14:paraId="1B03BEFD" w14:textId="77777777" w:rsidR="009F123E" w:rsidRPr="00577606" w:rsidRDefault="009F123E" w:rsidP="009F123E">
      <w:pPr>
        <w:pStyle w:val="Heading4"/>
        <w:jc w:val="both"/>
      </w:pPr>
      <w:bookmarkStart w:id="80" w:name="_Toc78752194"/>
      <w:r w:rsidRPr="00577606">
        <w:t>Precondições</w:t>
      </w:r>
      <w:bookmarkEnd w:id="8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577606" w14:paraId="3CE5C8E9" w14:textId="77777777" w:rsidTr="006739C5">
        <w:trPr>
          <w:trHeight w:val="98"/>
        </w:trPr>
        <w:tc>
          <w:tcPr>
            <w:tcW w:w="9212" w:type="dxa"/>
          </w:tcPr>
          <w:p w14:paraId="79C2AFF8" w14:textId="0EDD901B" w:rsidR="009F123E" w:rsidRPr="007141F2" w:rsidRDefault="007141F2" w:rsidP="0078258A">
            <w:pPr>
              <w:pStyle w:val="Tabela"/>
              <w:numPr>
                <w:ilvl w:val="0"/>
                <w:numId w:val="38"/>
              </w:numPr>
            </w:pPr>
            <w:r w:rsidRPr="007141F2">
              <w:t>Usuário autenticado no sistema como administrador ou superadministrador.</w:t>
            </w:r>
          </w:p>
        </w:tc>
      </w:tr>
    </w:tbl>
    <w:p w14:paraId="56596A62" w14:textId="77777777" w:rsidR="009F123E" w:rsidRPr="00577606" w:rsidRDefault="009F123E" w:rsidP="0078258A">
      <w:pPr>
        <w:pStyle w:val="BodyText"/>
      </w:pPr>
    </w:p>
    <w:p w14:paraId="3F532657" w14:textId="26F81307" w:rsidR="009F123E" w:rsidRPr="00577606" w:rsidRDefault="009F123E" w:rsidP="009F123E">
      <w:pPr>
        <w:pStyle w:val="Heading4"/>
        <w:jc w:val="both"/>
      </w:pPr>
      <w:bookmarkStart w:id="81" w:name="_Toc78752195"/>
      <w:r w:rsidRPr="00577606">
        <w:t>Fluxo principal</w:t>
      </w:r>
      <w:bookmarkEnd w:id="81"/>
      <w:r w:rsidRPr="00577606">
        <w:t xml:space="preserve"> 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577606" w14:paraId="40887458" w14:textId="77777777" w:rsidTr="006739C5">
        <w:trPr>
          <w:trHeight w:val="797"/>
        </w:trPr>
        <w:tc>
          <w:tcPr>
            <w:tcW w:w="9212" w:type="dxa"/>
          </w:tcPr>
          <w:p w14:paraId="2FF7F31A" w14:textId="77777777" w:rsidR="007141F2" w:rsidRDefault="007141F2" w:rsidP="0078258A">
            <w:pPr>
              <w:pStyle w:val="Tabela"/>
              <w:numPr>
                <w:ilvl w:val="0"/>
                <w:numId w:val="39"/>
              </w:numPr>
            </w:pPr>
            <w:r>
              <w:t xml:space="preserve">O caso de uso se inicia quando o usuário tem interesse em editar as informações sobre um estabelecimento. </w:t>
            </w:r>
          </w:p>
          <w:p w14:paraId="5635F846" w14:textId="77777777" w:rsidR="007141F2" w:rsidRDefault="007141F2" w:rsidP="0078258A">
            <w:pPr>
              <w:pStyle w:val="Tabela"/>
              <w:numPr>
                <w:ilvl w:val="0"/>
                <w:numId w:val="39"/>
              </w:numPr>
            </w:pPr>
            <w:r>
              <w:t xml:space="preserve">O usuário acessa a página do estabelecimento que deseja editar. </w:t>
            </w:r>
          </w:p>
          <w:p w14:paraId="6F82685F" w14:textId="77777777" w:rsidR="007141F2" w:rsidRDefault="007141F2" w:rsidP="0078258A">
            <w:pPr>
              <w:pStyle w:val="Tabela"/>
              <w:numPr>
                <w:ilvl w:val="0"/>
                <w:numId w:val="39"/>
              </w:numPr>
            </w:pPr>
            <w:r>
              <w:t xml:space="preserve">O usuário edita as informações do estabelecimento e salva. </w:t>
            </w:r>
          </w:p>
          <w:p w14:paraId="78EB07A2" w14:textId="77777777" w:rsidR="007141F2" w:rsidRDefault="007141F2" w:rsidP="0078258A">
            <w:pPr>
              <w:pStyle w:val="Tabela"/>
              <w:numPr>
                <w:ilvl w:val="0"/>
                <w:numId w:val="39"/>
              </w:numPr>
            </w:pPr>
            <w:r>
              <w:t xml:space="preserve">O sistema atualiza as permissões do registro e exibe uma mensagem de sucesso. </w:t>
            </w:r>
          </w:p>
          <w:p w14:paraId="73F2B14B" w14:textId="6B90CD42" w:rsidR="009F123E" w:rsidRPr="00577606" w:rsidRDefault="007141F2" w:rsidP="0078258A">
            <w:pPr>
              <w:pStyle w:val="Tabela"/>
              <w:numPr>
                <w:ilvl w:val="0"/>
                <w:numId w:val="39"/>
              </w:numPr>
            </w:pPr>
            <w:r>
              <w:t>O caso de uso se encerra.</w:t>
            </w:r>
          </w:p>
        </w:tc>
      </w:tr>
    </w:tbl>
    <w:p w14:paraId="4DE4359A" w14:textId="77777777" w:rsidR="009F123E" w:rsidRPr="0042458F" w:rsidRDefault="009F123E" w:rsidP="0078258A">
      <w:pPr>
        <w:pStyle w:val="BodyText"/>
      </w:pPr>
    </w:p>
    <w:p w14:paraId="46E9226C" w14:textId="0E7E2DCA" w:rsidR="009F123E" w:rsidRPr="0042458F" w:rsidRDefault="009F123E" w:rsidP="009F123E">
      <w:pPr>
        <w:pStyle w:val="Heading4"/>
        <w:jc w:val="both"/>
      </w:pPr>
      <w:bookmarkStart w:id="82" w:name="_Toc78752196"/>
      <w:r>
        <w:t>Pós condições</w:t>
      </w:r>
      <w:bookmarkEnd w:id="82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42458F" w14:paraId="6C096DBA" w14:textId="77777777" w:rsidTr="006739C5">
        <w:trPr>
          <w:trHeight w:val="110"/>
        </w:trPr>
        <w:tc>
          <w:tcPr>
            <w:tcW w:w="9212" w:type="dxa"/>
          </w:tcPr>
          <w:p w14:paraId="78DA5C07" w14:textId="7CC291C6" w:rsidR="009F123E" w:rsidRPr="0042458F" w:rsidRDefault="007141F2" w:rsidP="0078258A">
            <w:pPr>
              <w:pStyle w:val="Tabela"/>
              <w:numPr>
                <w:ilvl w:val="0"/>
                <w:numId w:val="40"/>
              </w:numPr>
            </w:pPr>
            <w:r w:rsidRPr="007141F2">
              <w:t>O cadastro do estabelecimento sendo editado e alterado.</w:t>
            </w:r>
          </w:p>
        </w:tc>
      </w:tr>
    </w:tbl>
    <w:p w14:paraId="33CF636F" w14:textId="77777777" w:rsidR="009F123E" w:rsidRDefault="009F123E" w:rsidP="009F123E">
      <w:pPr>
        <w:pStyle w:val="Heading4"/>
        <w:numPr>
          <w:ilvl w:val="0"/>
          <w:numId w:val="0"/>
        </w:numPr>
        <w:jc w:val="both"/>
      </w:pPr>
    </w:p>
    <w:p w14:paraId="3626672D" w14:textId="77777777" w:rsidR="009F123E" w:rsidRDefault="009F123E" w:rsidP="009F123E">
      <w:pPr>
        <w:pStyle w:val="Heading4"/>
        <w:jc w:val="both"/>
      </w:pPr>
      <w:bookmarkStart w:id="83" w:name="_Toc78752197"/>
      <w:r>
        <w:t>Pontos de extensão</w:t>
      </w:r>
      <w:bookmarkEnd w:id="83"/>
    </w:p>
    <w:tbl>
      <w:tblPr>
        <w:tblW w:w="9137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6"/>
        <w:gridCol w:w="8201"/>
      </w:tblGrid>
      <w:tr w:rsidR="009F123E" w:rsidRPr="001616A9" w14:paraId="42D22B0E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7A50F89E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0F5ECC59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Descrição</w:t>
            </w:r>
          </w:p>
        </w:tc>
      </w:tr>
      <w:tr w:rsidR="009F123E" w:rsidRPr="001616A9" w14:paraId="164C9ED7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13CA7ED2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PE1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5A7003BF" w14:textId="3280E033" w:rsidR="009F123E" w:rsidRPr="001616A9" w:rsidRDefault="007141F2" w:rsidP="006739C5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Ocorre antes do passo </w:t>
            </w:r>
            <w:r w:rsidR="00B86665">
              <w:rPr>
                <w:color w:val="000000"/>
                <w:sz w:val="24"/>
                <w:szCs w:val="24"/>
              </w:rPr>
              <w:t>2</w:t>
            </w:r>
            <w:r w:rsidRPr="007141F2">
              <w:rPr>
                <w:color w:val="000000"/>
                <w:sz w:val="24"/>
                <w:szCs w:val="24"/>
              </w:rPr>
              <w:t>.</w:t>
            </w:r>
          </w:p>
        </w:tc>
      </w:tr>
    </w:tbl>
    <w:p w14:paraId="068020B7" w14:textId="24098EF9" w:rsidR="009F123E" w:rsidRPr="006512A0" w:rsidRDefault="009F123E" w:rsidP="009F123E">
      <w:pPr>
        <w:pStyle w:val="Heading3"/>
        <w:jc w:val="both"/>
      </w:pPr>
      <w:r>
        <w:br w:type="page"/>
      </w:r>
      <w:bookmarkStart w:id="84" w:name="_Toc78752198"/>
      <w:r w:rsidRPr="006512A0">
        <w:lastRenderedPageBreak/>
        <w:t>Caso de uso</w:t>
      </w:r>
      <w:r>
        <w:t xml:space="preserve">: </w:t>
      </w:r>
      <w:r w:rsidR="007141F2" w:rsidRPr="007141F2">
        <w:t>Consultar estoque de medicamentos</w:t>
      </w:r>
      <w:bookmarkEnd w:id="84"/>
    </w:p>
    <w:p w14:paraId="7C73CCC4" w14:textId="77777777" w:rsidR="009F123E" w:rsidRPr="00577606" w:rsidRDefault="009F123E" w:rsidP="009F123E">
      <w:pPr>
        <w:pStyle w:val="Heading4"/>
        <w:jc w:val="both"/>
      </w:pPr>
      <w:bookmarkStart w:id="85" w:name="_Toc78752199"/>
      <w:r w:rsidRPr="00577606">
        <w:t>Precondições</w:t>
      </w:r>
      <w:bookmarkEnd w:id="8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577606" w14:paraId="2B41E09E" w14:textId="77777777" w:rsidTr="006739C5">
        <w:trPr>
          <w:trHeight w:val="98"/>
        </w:trPr>
        <w:tc>
          <w:tcPr>
            <w:tcW w:w="9212" w:type="dxa"/>
          </w:tcPr>
          <w:p w14:paraId="01837591" w14:textId="31165AC7" w:rsidR="009F123E" w:rsidRPr="007141F2" w:rsidRDefault="007141F2" w:rsidP="0078258A">
            <w:pPr>
              <w:pStyle w:val="Tabela"/>
              <w:numPr>
                <w:ilvl w:val="0"/>
                <w:numId w:val="41"/>
              </w:numPr>
            </w:pPr>
            <w:r w:rsidRPr="007141F2">
              <w:t>Usuário autenticado no sistema como administrador ou superadministrador.</w:t>
            </w:r>
          </w:p>
        </w:tc>
      </w:tr>
    </w:tbl>
    <w:p w14:paraId="1952D5EF" w14:textId="77777777" w:rsidR="009F123E" w:rsidRPr="00577606" w:rsidRDefault="009F123E" w:rsidP="0078258A">
      <w:pPr>
        <w:pStyle w:val="BodyText"/>
      </w:pPr>
    </w:p>
    <w:p w14:paraId="19E5EA36" w14:textId="486FFDE7" w:rsidR="009F123E" w:rsidRPr="00577606" w:rsidRDefault="009F123E" w:rsidP="009F123E">
      <w:pPr>
        <w:pStyle w:val="Heading4"/>
        <w:jc w:val="both"/>
      </w:pPr>
      <w:bookmarkStart w:id="86" w:name="_Toc78752200"/>
      <w:r w:rsidRPr="00577606">
        <w:t>Fluxo principal</w:t>
      </w:r>
      <w:bookmarkEnd w:id="86"/>
      <w:r w:rsidRPr="00577606">
        <w:t xml:space="preserve"> 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577606" w14:paraId="3216872C" w14:textId="77777777" w:rsidTr="006739C5">
        <w:trPr>
          <w:trHeight w:val="797"/>
        </w:trPr>
        <w:tc>
          <w:tcPr>
            <w:tcW w:w="9212" w:type="dxa"/>
          </w:tcPr>
          <w:p w14:paraId="01FEF5BD" w14:textId="77777777" w:rsidR="007141F2" w:rsidRDefault="007141F2" w:rsidP="0078258A">
            <w:pPr>
              <w:pStyle w:val="Tabela"/>
              <w:numPr>
                <w:ilvl w:val="0"/>
                <w:numId w:val="42"/>
              </w:numPr>
            </w:pPr>
            <w:r>
              <w:t xml:space="preserve">O caso de uso se inicia quando o usuário tem interesse em consultar o estoque de medicamentos de uma farmácia. </w:t>
            </w:r>
          </w:p>
          <w:p w14:paraId="2D25F6F4" w14:textId="77777777" w:rsidR="007141F2" w:rsidRDefault="007141F2" w:rsidP="0078258A">
            <w:pPr>
              <w:pStyle w:val="Tabela"/>
              <w:numPr>
                <w:ilvl w:val="0"/>
                <w:numId w:val="42"/>
              </w:numPr>
            </w:pPr>
            <w:r>
              <w:t>O usuário acessa a página da farmácia que deseja consultar.</w:t>
            </w:r>
          </w:p>
          <w:p w14:paraId="247FB753" w14:textId="77777777" w:rsidR="007141F2" w:rsidRDefault="007141F2" w:rsidP="0078258A">
            <w:pPr>
              <w:pStyle w:val="Tabela"/>
              <w:numPr>
                <w:ilvl w:val="0"/>
                <w:numId w:val="42"/>
              </w:numPr>
            </w:pPr>
            <w:r>
              <w:t xml:space="preserve">O sistema exibe as informações da farmácia juntamente com seu estoque de medicamentos. </w:t>
            </w:r>
          </w:p>
          <w:p w14:paraId="2456D42D" w14:textId="52A8BCF9" w:rsidR="009F123E" w:rsidRPr="00577606" w:rsidRDefault="007141F2" w:rsidP="0078258A">
            <w:pPr>
              <w:pStyle w:val="Tabela"/>
              <w:numPr>
                <w:ilvl w:val="0"/>
                <w:numId w:val="42"/>
              </w:numPr>
            </w:pPr>
            <w:r>
              <w:t>O caso de uso se encerra.</w:t>
            </w:r>
          </w:p>
        </w:tc>
      </w:tr>
    </w:tbl>
    <w:p w14:paraId="254C6363" w14:textId="77777777" w:rsidR="009F123E" w:rsidRPr="0042458F" w:rsidRDefault="009F123E" w:rsidP="0078258A">
      <w:pPr>
        <w:pStyle w:val="BodyText"/>
      </w:pPr>
    </w:p>
    <w:p w14:paraId="7E8D983A" w14:textId="2B9E6468" w:rsidR="009F123E" w:rsidRPr="0042458F" w:rsidRDefault="009F123E" w:rsidP="009F123E">
      <w:pPr>
        <w:pStyle w:val="Heading4"/>
        <w:jc w:val="both"/>
      </w:pPr>
      <w:bookmarkStart w:id="87" w:name="_Toc78752201"/>
      <w:r>
        <w:t>Pós condições</w:t>
      </w:r>
      <w:bookmarkEnd w:id="87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42458F" w14:paraId="786526EB" w14:textId="77777777" w:rsidTr="006739C5">
        <w:trPr>
          <w:trHeight w:val="110"/>
        </w:trPr>
        <w:tc>
          <w:tcPr>
            <w:tcW w:w="9212" w:type="dxa"/>
          </w:tcPr>
          <w:p w14:paraId="1915E7AA" w14:textId="1D251AD8" w:rsidR="009F123E" w:rsidRPr="0042458F" w:rsidRDefault="007141F2" w:rsidP="0078258A">
            <w:pPr>
              <w:pStyle w:val="Tabela"/>
              <w:numPr>
                <w:ilvl w:val="0"/>
                <w:numId w:val="43"/>
              </w:numPr>
            </w:pPr>
            <w:r w:rsidRPr="007141F2">
              <w:t>O sistema não sofre alterações com este caso de uso.</w:t>
            </w:r>
          </w:p>
        </w:tc>
      </w:tr>
    </w:tbl>
    <w:p w14:paraId="41B6D2FD" w14:textId="77777777" w:rsidR="009F123E" w:rsidRDefault="009F123E" w:rsidP="009F123E">
      <w:pPr>
        <w:pStyle w:val="Heading4"/>
        <w:numPr>
          <w:ilvl w:val="0"/>
          <w:numId w:val="0"/>
        </w:numPr>
        <w:jc w:val="both"/>
      </w:pPr>
    </w:p>
    <w:p w14:paraId="1DC902F6" w14:textId="77777777" w:rsidR="009F123E" w:rsidRDefault="009F123E" w:rsidP="009F123E">
      <w:pPr>
        <w:pStyle w:val="Heading4"/>
        <w:jc w:val="both"/>
      </w:pPr>
      <w:bookmarkStart w:id="88" w:name="_Toc78752202"/>
      <w:r>
        <w:t>Pontos de extensão</w:t>
      </w:r>
      <w:bookmarkEnd w:id="88"/>
    </w:p>
    <w:tbl>
      <w:tblPr>
        <w:tblW w:w="9137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6"/>
        <w:gridCol w:w="8201"/>
      </w:tblGrid>
      <w:tr w:rsidR="009F123E" w:rsidRPr="001616A9" w14:paraId="782B6326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4383630B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227B885F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Descrição</w:t>
            </w:r>
          </w:p>
        </w:tc>
      </w:tr>
      <w:tr w:rsidR="009F123E" w:rsidRPr="001616A9" w14:paraId="58B829A0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3387A350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PE1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75910D4D" w14:textId="788885B8" w:rsidR="009F123E" w:rsidRPr="001616A9" w:rsidRDefault="007141F2" w:rsidP="006739C5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Ocorre antes do passo </w:t>
            </w:r>
            <w:r w:rsidR="007D2738">
              <w:rPr>
                <w:color w:val="000000"/>
                <w:sz w:val="24"/>
                <w:szCs w:val="24"/>
              </w:rPr>
              <w:t>2</w:t>
            </w:r>
            <w:r w:rsidRPr="007141F2">
              <w:rPr>
                <w:color w:val="000000"/>
                <w:sz w:val="24"/>
                <w:szCs w:val="24"/>
              </w:rPr>
              <w:t>.</w:t>
            </w:r>
          </w:p>
        </w:tc>
      </w:tr>
    </w:tbl>
    <w:p w14:paraId="1B9DB5F7" w14:textId="3B707841" w:rsidR="009F123E" w:rsidRPr="006512A0" w:rsidRDefault="009F123E" w:rsidP="009F123E">
      <w:pPr>
        <w:pStyle w:val="Heading3"/>
        <w:jc w:val="both"/>
      </w:pPr>
      <w:r>
        <w:br w:type="page"/>
      </w:r>
      <w:bookmarkStart w:id="89" w:name="_Toc78752203"/>
      <w:r w:rsidRPr="006512A0">
        <w:lastRenderedPageBreak/>
        <w:t>Caso de uso</w:t>
      </w:r>
      <w:r>
        <w:t xml:space="preserve">: </w:t>
      </w:r>
      <w:r w:rsidR="008136DE" w:rsidRPr="008136DE">
        <w:t>Buscar procedimento</w:t>
      </w:r>
      <w:bookmarkEnd w:id="89"/>
    </w:p>
    <w:p w14:paraId="0C5A8C5E" w14:textId="77777777" w:rsidR="009F123E" w:rsidRPr="00577606" w:rsidRDefault="009F123E" w:rsidP="009F123E">
      <w:pPr>
        <w:pStyle w:val="Heading4"/>
        <w:jc w:val="both"/>
      </w:pPr>
      <w:bookmarkStart w:id="90" w:name="_Toc78752204"/>
      <w:r w:rsidRPr="00577606">
        <w:t>Precondições</w:t>
      </w:r>
      <w:bookmarkEnd w:id="9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577606" w14:paraId="6C245413" w14:textId="77777777" w:rsidTr="006739C5">
        <w:trPr>
          <w:trHeight w:val="98"/>
        </w:trPr>
        <w:tc>
          <w:tcPr>
            <w:tcW w:w="9212" w:type="dxa"/>
          </w:tcPr>
          <w:p w14:paraId="08C79824" w14:textId="2F383357" w:rsidR="009F123E" w:rsidRPr="008136DE" w:rsidRDefault="008136DE" w:rsidP="0078258A">
            <w:pPr>
              <w:pStyle w:val="Tabela"/>
              <w:numPr>
                <w:ilvl w:val="0"/>
                <w:numId w:val="44"/>
              </w:numPr>
            </w:pPr>
            <w:r w:rsidRPr="008136DE">
              <w:t>Usuário autenticado no sistema.</w:t>
            </w:r>
          </w:p>
        </w:tc>
      </w:tr>
    </w:tbl>
    <w:p w14:paraId="48BA432E" w14:textId="77777777" w:rsidR="009F123E" w:rsidRPr="00577606" w:rsidRDefault="009F123E" w:rsidP="0078258A">
      <w:pPr>
        <w:pStyle w:val="BodyText"/>
      </w:pPr>
    </w:p>
    <w:p w14:paraId="2CB0134E" w14:textId="22B2F67B" w:rsidR="009F123E" w:rsidRPr="00577606" w:rsidRDefault="009F123E" w:rsidP="009F123E">
      <w:pPr>
        <w:pStyle w:val="Heading4"/>
        <w:jc w:val="both"/>
      </w:pPr>
      <w:bookmarkStart w:id="91" w:name="_Toc78752205"/>
      <w:r w:rsidRPr="00577606">
        <w:t>Fluxo principal</w:t>
      </w:r>
      <w:bookmarkEnd w:id="91"/>
      <w:r w:rsidRPr="00577606">
        <w:t xml:space="preserve"> 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577606" w14:paraId="54F128DC" w14:textId="77777777" w:rsidTr="006739C5">
        <w:trPr>
          <w:trHeight w:val="797"/>
        </w:trPr>
        <w:tc>
          <w:tcPr>
            <w:tcW w:w="9212" w:type="dxa"/>
          </w:tcPr>
          <w:p w14:paraId="0DC827B0" w14:textId="77777777" w:rsidR="008136DE" w:rsidRDefault="008136DE" w:rsidP="0078258A">
            <w:pPr>
              <w:pStyle w:val="Tabela"/>
              <w:numPr>
                <w:ilvl w:val="0"/>
                <w:numId w:val="45"/>
              </w:numPr>
            </w:pPr>
            <w:r>
              <w:t>O caso de uso se inicia quando o usuário tem interesse sobre um procedimento.</w:t>
            </w:r>
          </w:p>
          <w:p w14:paraId="52A74754" w14:textId="57C90D69" w:rsidR="008136DE" w:rsidRDefault="008136DE" w:rsidP="0078258A">
            <w:pPr>
              <w:pStyle w:val="Tabela"/>
              <w:numPr>
                <w:ilvl w:val="0"/>
                <w:numId w:val="45"/>
              </w:numPr>
            </w:pPr>
            <w:r>
              <w:t>O usuário informa opcionalmente o texto que descreve o procedimento de interesse e o seu tipo (exame ou consulta).</w:t>
            </w:r>
            <w:r w:rsidR="005978C7">
              <w:t xml:space="preserve"> [A1]</w:t>
            </w:r>
          </w:p>
          <w:p w14:paraId="76684AC9" w14:textId="3B3D03B7" w:rsidR="008136DE" w:rsidRDefault="008136DE" w:rsidP="0078258A">
            <w:pPr>
              <w:pStyle w:val="Tabela"/>
              <w:numPr>
                <w:ilvl w:val="0"/>
                <w:numId w:val="45"/>
              </w:numPr>
            </w:pPr>
            <w:r>
              <w:t>O sistema apresenta a lista de procedimentos que atendem ao informado, assim como o nome do estabelecimento e o bairro que este está localizado.</w:t>
            </w:r>
            <w:r w:rsidR="00FE585D">
              <w:t xml:space="preserve"> Esta lista é exibida em ordem alfabética pelo nome do procedimento, paginada por 10 entradas.</w:t>
            </w:r>
          </w:p>
          <w:p w14:paraId="1A0A0918" w14:textId="77777777" w:rsidR="008136DE" w:rsidRDefault="008136DE" w:rsidP="0078258A">
            <w:pPr>
              <w:pStyle w:val="Tabela"/>
              <w:numPr>
                <w:ilvl w:val="0"/>
                <w:numId w:val="45"/>
              </w:numPr>
            </w:pPr>
            <w:r>
              <w:t>O usuário clica em um procedimento para ver mais informações.</w:t>
            </w:r>
          </w:p>
          <w:p w14:paraId="0E0B8BCE" w14:textId="77777777" w:rsidR="008136DE" w:rsidRDefault="008136DE" w:rsidP="0078258A">
            <w:pPr>
              <w:pStyle w:val="Tabela"/>
              <w:numPr>
                <w:ilvl w:val="0"/>
                <w:numId w:val="45"/>
              </w:numPr>
            </w:pPr>
            <w:r>
              <w:t>O sistema exibe o endereço completo do estabelecimento, juntamente com a agenda de horários disponíveis para a realização do procedimento.</w:t>
            </w:r>
          </w:p>
          <w:p w14:paraId="79E157C5" w14:textId="6BFF0625" w:rsidR="009F123E" w:rsidRPr="00577606" w:rsidRDefault="008136DE" w:rsidP="0078258A">
            <w:pPr>
              <w:pStyle w:val="Tabela"/>
              <w:numPr>
                <w:ilvl w:val="0"/>
                <w:numId w:val="45"/>
              </w:numPr>
            </w:pPr>
            <w:r>
              <w:t>O caso de uso é encerrado.</w:t>
            </w:r>
          </w:p>
        </w:tc>
      </w:tr>
    </w:tbl>
    <w:p w14:paraId="42B96959" w14:textId="77777777" w:rsidR="009F123E" w:rsidRPr="0042458F" w:rsidRDefault="009F123E" w:rsidP="0078258A">
      <w:pPr>
        <w:pStyle w:val="BodyText"/>
      </w:pPr>
    </w:p>
    <w:p w14:paraId="5E0B449C" w14:textId="142BAD2C" w:rsidR="009F123E" w:rsidRPr="0042458F" w:rsidRDefault="009F123E" w:rsidP="009F123E">
      <w:pPr>
        <w:pStyle w:val="Heading4"/>
        <w:jc w:val="both"/>
      </w:pPr>
      <w:bookmarkStart w:id="92" w:name="_Toc78752206"/>
      <w:r>
        <w:t>Pós condições</w:t>
      </w:r>
      <w:bookmarkEnd w:id="92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42458F" w14:paraId="3FA67E96" w14:textId="77777777" w:rsidTr="006739C5">
        <w:trPr>
          <w:trHeight w:val="110"/>
        </w:trPr>
        <w:tc>
          <w:tcPr>
            <w:tcW w:w="9212" w:type="dxa"/>
          </w:tcPr>
          <w:p w14:paraId="7154073C" w14:textId="251EF2A4" w:rsidR="009F123E" w:rsidRPr="0042458F" w:rsidRDefault="008136DE" w:rsidP="0078258A">
            <w:pPr>
              <w:pStyle w:val="Tabela"/>
              <w:numPr>
                <w:ilvl w:val="0"/>
                <w:numId w:val="46"/>
              </w:numPr>
            </w:pPr>
            <w:r w:rsidRPr="008136DE">
              <w:t>O sistema não sofre alterações com este caso de uso.</w:t>
            </w:r>
          </w:p>
        </w:tc>
      </w:tr>
    </w:tbl>
    <w:p w14:paraId="715308A5" w14:textId="77777777" w:rsidR="009F123E" w:rsidRPr="0042458F" w:rsidRDefault="009F123E" w:rsidP="0078258A">
      <w:pPr>
        <w:pStyle w:val="BodyText"/>
      </w:pPr>
    </w:p>
    <w:p w14:paraId="197F9F13" w14:textId="680DE084" w:rsidR="009F123E" w:rsidRDefault="009F123E" w:rsidP="009F123E">
      <w:pPr>
        <w:pStyle w:val="Heading4"/>
        <w:jc w:val="both"/>
      </w:pPr>
      <w:bookmarkStart w:id="93" w:name="_Toc78752207"/>
      <w:r w:rsidRPr="0042458F">
        <w:t>Fluxo alternativo</w:t>
      </w:r>
      <w:bookmarkEnd w:id="93"/>
    </w:p>
    <w:p w14:paraId="50065C91" w14:textId="67F784F0" w:rsidR="009F123E" w:rsidRPr="003D351A" w:rsidRDefault="009F123E" w:rsidP="0078258A">
      <w:pPr>
        <w:pStyle w:val="BodyText"/>
      </w:pPr>
      <w:r w:rsidRPr="003D351A">
        <w:t>[A1</w:t>
      </w:r>
      <w:proofErr w:type="gramStart"/>
      <w:r w:rsidRPr="003D351A">
        <w:t xml:space="preserve">] </w:t>
      </w:r>
      <w:r w:rsidR="008136DE">
        <w:t>N</w:t>
      </w:r>
      <w:r w:rsidR="008136DE" w:rsidRPr="008136DE">
        <w:t>ão</w:t>
      </w:r>
      <w:proofErr w:type="gramEnd"/>
      <w:r w:rsidR="008136DE" w:rsidRPr="008136DE">
        <w:t xml:space="preserve"> há procedimentos atendendo aos critérios de busca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42458F" w14:paraId="422B49CA" w14:textId="77777777" w:rsidTr="006739C5">
        <w:trPr>
          <w:trHeight w:val="797"/>
        </w:trPr>
        <w:tc>
          <w:tcPr>
            <w:tcW w:w="9212" w:type="dxa"/>
          </w:tcPr>
          <w:p w14:paraId="61101CF1" w14:textId="77777777" w:rsidR="008136DE" w:rsidRDefault="008136DE" w:rsidP="0078258A">
            <w:pPr>
              <w:pStyle w:val="Tabela"/>
              <w:numPr>
                <w:ilvl w:val="0"/>
                <w:numId w:val="47"/>
              </w:numPr>
            </w:pPr>
            <w:r>
              <w:t xml:space="preserve">Este fluxo se inicia após o passo 2 do fluxo principal quando o sistema não encontra procedimentos atendendo aos critérios de busca informados. </w:t>
            </w:r>
          </w:p>
          <w:p w14:paraId="42332D81" w14:textId="77777777" w:rsidR="008136DE" w:rsidRDefault="008136DE" w:rsidP="0078258A">
            <w:pPr>
              <w:pStyle w:val="Tabela"/>
              <w:numPr>
                <w:ilvl w:val="0"/>
                <w:numId w:val="47"/>
              </w:numPr>
            </w:pPr>
            <w:r>
              <w:t xml:space="preserve">O sistema exibe uma mensagem informando que não há estabelecimentos atendendo aos critérios informados. [MSG1] </w:t>
            </w:r>
          </w:p>
          <w:p w14:paraId="1F19F727" w14:textId="4065938B" w:rsidR="009F123E" w:rsidRPr="0042458F" w:rsidRDefault="008136DE" w:rsidP="0078258A">
            <w:pPr>
              <w:pStyle w:val="Tabela"/>
              <w:numPr>
                <w:ilvl w:val="0"/>
                <w:numId w:val="47"/>
              </w:numPr>
            </w:pPr>
            <w:r>
              <w:t>O caso de uso se encerra ou o usuário retorna ao passo 2 do fluxo principal para refinar os parâmetros de busca.</w:t>
            </w:r>
          </w:p>
        </w:tc>
      </w:tr>
    </w:tbl>
    <w:p w14:paraId="0FA60EC0" w14:textId="77777777" w:rsidR="00AF176B" w:rsidRDefault="00AF176B" w:rsidP="00AF176B">
      <w:pPr>
        <w:pStyle w:val="Heading4"/>
        <w:numPr>
          <w:ilvl w:val="0"/>
          <w:numId w:val="0"/>
        </w:numPr>
        <w:jc w:val="both"/>
      </w:pPr>
    </w:p>
    <w:p w14:paraId="70909D3C" w14:textId="77777777" w:rsidR="00AF176B" w:rsidRDefault="00AF176B" w:rsidP="00AF176B">
      <w:pPr>
        <w:pStyle w:val="Heading4"/>
        <w:jc w:val="both"/>
      </w:pPr>
      <w:bookmarkStart w:id="94" w:name="_Toc78752208"/>
      <w:r>
        <w:t>Extensão</w:t>
      </w:r>
      <w:bookmarkEnd w:id="94"/>
    </w:p>
    <w:tbl>
      <w:tblPr>
        <w:tblW w:w="9072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050"/>
        <w:gridCol w:w="2778"/>
        <w:gridCol w:w="5244"/>
      </w:tblGrid>
      <w:tr w:rsidR="00AF176B" w:rsidRPr="001616A9" w14:paraId="24139F2C" w14:textId="77777777" w:rsidTr="006739C5">
        <w:trPr>
          <w:trHeight w:val="121"/>
        </w:trPr>
        <w:tc>
          <w:tcPr>
            <w:tcW w:w="1050" w:type="dxa"/>
            <w:shd w:val="clear" w:color="auto" w:fill="auto"/>
            <w:noWrap/>
            <w:hideMark/>
          </w:tcPr>
          <w:p w14:paraId="76ECFD8E" w14:textId="77777777" w:rsidR="00AF176B" w:rsidRPr="00061D6D" w:rsidRDefault="00AF176B" w:rsidP="006739C5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 xml:space="preserve">Ponto de </w:t>
            </w:r>
          </w:p>
          <w:p w14:paraId="7CC82D0A" w14:textId="77777777" w:rsidR="00AF176B" w:rsidRPr="001616A9" w:rsidRDefault="00AF176B" w:rsidP="006739C5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Extensão</w:t>
            </w:r>
          </w:p>
        </w:tc>
        <w:tc>
          <w:tcPr>
            <w:tcW w:w="2778" w:type="dxa"/>
            <w:shd w:val="clear" w:color="auto" w:fill="auto"/>
            <w:noWrap/>
            <w:hideMark/>
          </w:tcPr>
          <w:p w14:paraId="2674CD99" w14:textId="77777777" w:rsidR="00AF176B" w:rsidRPr="001616A9" w:rsidRDefault="00AF176B" w:rsidP="006739C5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Caso de uso estendi</w:t>
            </w:r>
            <w:r>
              <w:rPr>
                <w:color w:val="000000"/>
                <w:sz w:val="24"/>
                <w:szCs w:val="24"/>
              </w:rPr>
              <w:t>do</w:t>
            </w:r>
          </w:p>
        </w:tc>
        <w:tc>
          <w:tcPr>
            <w:tcW w:w="5244" w:type="dxa"/>
          </w:tcPr>
          <w:p w14:paraId="6A002EE3" w14:textId="77777777" w:rsidR="00AF176B" w:rsidRPr="00061D6D" w:rsidRDefault="00AF176B" w:rsidP="006739C5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Condição de disparo</w:t>
            </w:r>
          </w:p>
        </w:tc>
      </w:tr>
      <w:tr w:rsidR="004153DD" w:rsidRPr="001616A9" w14:paraId="1CB1C520" w14:textId="77777777" w:rsidTr="00557309">
        <w:trPr>
          <w:trHeight w:val="121"/>
        </w:trPr>
        <w:tc>
          <w:tcPr>
            <w:tcW w:w="1050" w:type="dxa"/>
            <w:shd w:val="clear" w:color="auto" w:fill="auto"/>
            <w:noWrap/>
            <w:hideMark/>
          </w:tcPr>
          <w:p w14:paraId="2FEA05BC" w14:textId="77777777" w:rsidR="004153DD" w:rsidRPr="001616A9" w:rsidRDefault="004153DD" w:rsidP="00557309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PE1</w:t>
            </w:r>
          </w:p>
        </w:tc>
        <w:tc>
          <w:tcPr>
            <w:tcW w:w="2778" w:type="dxa"/>
            <w:shd w:val="clear" w:color="auto" w:fill="auto"/>
            <w:noWrap/>
          </w:tcPr>
          <w:p w14:paraId="3FEABF4F" w14:textId="77777777" w:rsidR="004153DD" w:rsidRPr="001616A9" w:rsidRDefault="004153DD" w:rsidP="00557309">
            <w:pPr>
              <w:rPr>
                <w:color w:val="000000"/>
                <w:sz w:val="24"/>
                <w:szCs w:val="24"/>
              </w:rPr>
            </w:pPr>
            <w:r w:rsidRPr="008136DE">
              <w:rPr>
                <w:color w:val="000000"/>
                <w:sz w:val="24"/>
                <w:szCs w:val="24"/>
              </w:rPr>
              <w:t>Edi</w:t>
            </w:r>
            <w:r>
              <w:rPr>
                <w:color w:val="000000"/>
                <w:sz w:val="24"/>
                <w:szCs w:val="24"/>
              </w:rPr>
              <w:t>tar</w:t>
            </w:r>
            <w:r w:rsidRPr="008136DE">
              <w:rPr>
                <w:color w:val="000000"/>
                <w:sz w:val="24"/>
                <w:szCs w:val="24"/>
              </w:rPr>
              <w:t xml:space="preserve"> procedimentos</w:t>
            </w:r>
          </w:p>
        </w:tc>
        <w:tc>
          <w:tcPr>
            <w:tcW w:w="5244" w:type="dxa"/>
          </w:tcPr>
          <w:p w14:paraId="2BBA1484" w14:textId="77777777" w:rsidR="004153DD" w:rsidRPr="001616A9" w:rsidRDefault="004153DD" w:rsidP="00557309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O usuário </w:t>
            </w:r>
            <w:r>
              <w:rPr>
                <w:color w:val="000000"/>
                <w:sz w:val="24"/>
                <w:szCs w:val="24"/>
              </w:rPr>
              <w:t>não sabe qual a página do procedimento que deseja editar</w:t>
            </w:r>
            <w:r w:rsidRPr="007141F2">
              <w:rPr>
                <w:color w:val="000000"/>
                <w:sz w:val="24"/>
                <w:szCs w:val="24"/>
              </w:rPr>
              <w:t>.</w:t>
            </w:r>
          </w:p>
        </w:tc>
      </w:tr>
      <w:tr w:rsidR="00AF176B" w:rsidRPr="001616A9" w14:paraId="36D5C0E2" w14:textId="77777777" w:rsidTr="006739C5">
        <w:trPr>
          <w:trHeight w:val="121"/>
        </w:trPr>
        <w:tc>
          <w:tcPr>
            <w:tcW w:w="1050" w:type="dxa"/>
            <w:shd w:val="clear" w:color="auto" w:fill="auto"/>
            <w:noWrap/>
            <w:hideMark/>
          </w:tcPr>
          <w:p w14:paraId="1FCE1342" w14:textId="77777777" w:rsidR="00AF176B" w:rsidRPr="001616A9" w:rsidRDefault="00AF176B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PE1</w:t>
            </w:r>
          </w:p>
        </w:tc>
        <w:tc>
          <w:tcPr>
            <w:tcW w:w="2778" w:type="dxa"/>
            <w:shd w:val="clear" w:color="auto" w:fill="auto"/>
            <w:noWrap/>
          </w:tcPr>
          <w:p w14:paraId="3FC58E43" w14:textId="1DCB79EB" w:rsidR="00AF176B" w:rsidRPr="001616A9" w:rsidRDefault="004153DD" w:rsidP="006739C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Excluir</w:t>
            </w:r>
            <w:r w:rsidR="008136DE" w:rsidRPr="008136DE">
              <w:rPr>
                <w:color w:val="000000"/>
                <w:sz w:val="24"/>
                <w:szCs w:val="24"/>
              </w:rPr>
              <w:t xml:space="preserve"> procedimentos</w:t>
            </w:r>
          </w:p>
        </w:tc>
        <w:tc>
          <w:tcPr>
            <w:tcW w:w="5244" w:type="dxa"/>
          </w:tcPr>
          <w:p w14:paraId="18EF7E87" w14:textId="50D0D3CE" w:rsidR="00AF176B" w:rsidRPr="001616A9" w:rsidRDefault="00ED51E0" w:rsidP="006739C5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O usuário </w:t>
            </w:r>
            <w:r>
              <w:rPr>
                <w:color w:val="000000"/>
                <w:sz w:val="24"/>
                <w:szCs w:val="24"/>
              </w:rPr>
              <w:t xml:space="preserve">não sabe qual a página do procedimento que deseja </w:t>
            </w:r>
            <w:r w:rsidR="004153DD">
              <w:rPr>
                <w:color w:val="000000"/>
                <w:sz w:val="24"/>
                <w:szCs w:val="24"/>
              </w:rPr>
              <w:t>excluir</w:t>
            </w:r>
            <w:r w:rsidRPr="007141F2">
              <w:rPr>
                <w:color w:val="000000"/>
                <w:sz w:val="24"/>
                <w:szCs w:val="24"/>
              </w:rPr>
              <w:t>.</w:t>
            </w:r>
          </w:p>
        </w:tc>
      </w:tr>
      <w:tr w:rsidR="008136DE" w:rsidRPr="001616A9" w14:paraId="0A337D92" w14:textId="77777777" w:rsidTr="006739C5">
        <w:trPr>
          <w:trHeight w:val="121"/>
        </w:trPr>
        <w:tc>
          <w:tcPr>
            <w:tcW w:w="1050" w:type="dxa"/>
            <w:shd w:val="clear" w:color="auto" w:fill="auto"/>
            <w:noWrap/>
          </w:tcPr>
          <w:p w14:paraId="2893D066" w14:textId="648401EA" w:rsidR="008136DE" w:rsidRPr="001616A9" w:rsidRDefault="008136DE" w:rsidP="006739C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PE1</w:t>
            </w:r>
          </w:p>
        </w:tc>
        <w:tc>
          <w:tcPr>
            <w:tcW w:w="2778" w:type="dxa"/>
            <w:shd w:val="clear" w:color="auto" w:fill="auto"/>
            <w:noWrap/>
          </w:tcPr>
          <w:p w14:paraId="49AEB2F8" w14:textId="7A01EE32" w:rsidR="008136DE" w:rsidRPr="001616A9" w:rsidRDefault="008136DE" w:rsidP="008136DE">
            <w:pPr>
              <w:rPr>
                <w:color w:val="000000"/>
                <w:sz w:val="24"/>
                <w:szCs w:val="24"/>
              </w:rPr>
            </w:pPr>
            <w:r w:rsidRPr="008136DE">
              <w:rPr>
                <w:color w:val="000000"/>
                <w:sz w:val="24"/>
                <w:szCs w:val="24"/>
              </w:rPr>
              <w:t>Agendar procedimento</w:t>
            </w:r>
          </w:p>
        </w:tc>
        <w:tc>
          <w:tcPr>
            <w:tcW w:w="5244" w:type="dxa"/>
          </w:tcPr>
          <w:p w14:paraId="4E14ACBC" w14:textId="5F08BEB5" w:rsidR="008136DE" w:rsidRPr="001616A9" w:rsidRDefault="00ED51E0" w:rsidP="008136DE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O usuário </w:t>
            </w:r>
            <w:r>
              <w:rPr>
                <w:color w:val="000000"/>
                <w:sz w:val="24"/>
                <w:szCs w:val="24"/>
              </w:rPr>
              <w:t>não sabe qual a página do procedimento que deseja agendar</w:t>
            </w:r>
            <w:r w:rsidRPr="007141F2">
              <w:rPr>
                <w:color w:val="000000"/>
                <w:sz w:val="24"/>
                <w:szCs w:val="24"/>
              </w:rPr>
              <w:t>.</w:t>
            </w:r>
          </w:p>
        </w:tc>
      </w:tr>
    </w:tbl>
    <w:p w14:paraId="59B92E94" w14:textId="77777777" w:rsidR="009F123E" w:rsidRDefault="009F123E" w:rsidP="009F123E">
      <w:pPr>
        <w:pStyle w:val="Heading4"/>
        <w:numPr>
          <w:ilvl w:val="0"/>
          <w:numId w:val="0"/>
        </w:numPr>
        <w:jc w:val="both"/>
      </w:pPr>
    </w:p>
    <w:p w14:paraId="303CC0AE" w14:textId="77777777" w:rsidR="009F123E" w:rsidRDefault="009F123E" w:rsidP="009F123E">
      <w:pPr>
        <w:pStyle w:val="Heading4"/>
        <w:jc w:val="both"/>
      </w:pPr>
      <w:bookmarkStart w:id="95" w:name="_Toc78752209"/>
      <w:r>
        <w:t>Mensagens</w:t>
      </w:r>
      <w:bookmarkEnd w:id="95"/>
    </w:p>
    <w:tbl>
      <w:tblPr>
        <w:tblW w:w="9137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6"/>
        <w:gridCol w:w="8201"/>
      </w:tblGrid>
      <w:tr w:rsidR="009F123E" w:rsidRPr="001616A9" w14:paraId="4D77DFF1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25B88FAE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346CD017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Descrição</w:t>
            </w:r>
          </w:p>
        </w:tc>
      </w:tr>
      <w:tr w:rsidR="009F123E" w:rsidRPr="001616A9" w14:paraId="77A942B6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0AD6F560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MSG1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739008A9" w14:textId="2C6FC770" w:rsidR="009F123E" w:rsidRPr="001616A9" w:rsidRDefault="008136DE" w:rsidP="006739C5">
            <w:pPr>
              <w:rPr>
                <w:color w:val="000000"/>
                <w:sz w:val="24"/>
                <w:szCs w:val="24"/>
              </w:rPr>
            </w:pPr>
            <w:r w:rsidRPr="008136DE">
              <w:rPr>
                <w:color w:val="000000"/>
                <w:sz w:val="24"/>
                <w:szCs w:val="24"/>
              </w:rPr>
              <w:t>Não há procedimentos atendendo os filtros informados. Favor refinar a pesquisa.</w:t>
            </w:r>
          </w:p>
        </w:tc>
      </w:tr>
    </w:tbl>
    <w:p w14:paraId="75E90E4A" w14:textId="54A0B871" w:rsidR="009F123E" w:rsidRDefault="009F123E" w:rsidP="0078258A">
      <w:pPr>
        <w:pStyle w:val="BodyText"/>
      </w:pPr>
    </w:p>
    <w:p w14:paraId="2D6B93D1" w14:textId="6A15ABDE" w:rsidR="0087635C" w:rsidRDefault="0087635C" w:rsidP="0087635C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96" w:name="_Toc78752210"/>
      <w:r w:rsidRPr="0087635C">
        <w:rPr>
          <w:rFonts w:ascii="Times New Roman" w:hAnsi="Times New Roman"/>
        </w:rPr>
        <w:lastRenderedPageBreak/>
        <w:t>Diagrama de classes de domínio</w:t>
      </w:r>
      <w:bookmarkEnd w:id="96"/>
    </w:p>
    <w:p w14:paraId="2E632ABE" w14:textId="29D560F1" w:rsidR="0087635C" w:rsidRPr="0087635C" w:rsidRDefault="00A0637F" w:rsidP="0078258A">
      <w:pPr>
        <w:pStyle w:val="BodyText"/>
      </w:pPr>
      <w:r w:rsidRPr="0084194C">
        <w:rPr>
          <w:noProof/>
        </w:rPr>
        <w:pict w14:anchorId="2B0CEC63">
          <v:shape id="_x0000_i3781" type="#_x0000_t75" style="width:416.05pt;height:646.65pt;visibility:visible;mso-wrap-style:square">
            <v:imagedata r:id="rId18" o:title=""/>
          </v:shape>
        </w:pict>
      </w:r>
    </w:p>
    <w:p w14:paraId="14155234" w14:textId="77777777" w:rsidR="00523684" w:rsidRDefault="00523684" w:rsidP="00523684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97" w:name="_Toc78752211"/>
      <w:r>
        <w:rPr>
          <w:rFonts w:ascii="Times New Roman" w:hAnsi="Times New Roman"/>
        </w:rPr>
        <w:lastRenderedPageBreak/>
        <w:t>Modelo Entidade-Relacionamento</w:t>
      </w:r>
      <w:bookmarkEnd w:id="97"/>
    </w:p>
    <w:p w14:paraId="7465E196" w14:textId="47ED5963" w:rsidR="00523684" w:rsidRDefault="00142DE6" w:rsidP="0078258A">
      <w:pPr>
        <w:pStyle w:val="BodyText"/>
      </w:pPr>
      <w:r>
        <w:rPr>
          <w:noProof/>
        </w:rPr>
        <w:pict w14:anchorId="6386DD86">
          <v:shape id="Picture 1" o:spid="_x0000_i3774" type="#_x0000_t75" style="width:415.6pt;height:402.85pt;visibility:visible;mso-wrap-style:square">
            <v:imagedata r:id="rId19" o:title=""/>
          </v:shape>
        </w:pict>
      </w:r>
    </w:p>
    <w:p w14:paraId="038C2C29" w14:textId="77777777" w:rsidR="00523684" w:rsidRDefault="00523684" w:rsidP="0078258A">
      <w:pPr>
        <w:pStyle w:val="BodyText"/>
      </w:pPr>
    </w:p>
    <w:p w14:paraId="3386CD54" w14:textId="77777777" w:rsidR="00523684" w:rsidRPr="00523684" w:rsidRDefault="00523684" w:rsidP="0078258A">
      <w:pPr>
        <w:pStyle w:val="BodyText"/>
      </w:pPr>
    </w:p>
    <w:p w14:paraId="557FDE57" w14:textId="77777777" w:rsidR="00523684" w:rsidRDefault="00523684" w:rsidP="00523684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98" w:name="_Toc78752212"/>
      <w:r>
        <w:rPr>
          <w:rFonts w:ascii="Times New Roman" w:hAnsi="Times New Roman"/>
        </w:rPr>
        <w:lastRenderedPageBreak/>
        <w:t>Diagrama de componentes</w:t>
      </w:r>
      <w:bookmarkEnd w:id="98"/>
    </w:p>
    <w:p w14:paraId="23F2F67C" w14:textId="76D51D8E" w:rsidR="00523684" w:rsidRDefault="002E35A0" w:rsidP="0078258A">
      <w:pPr>
        <w:pStyle w:val="BodyText"/>
      </w:pPr>
      <w:r w:rsidRPr="0084194C">
        <w:rPr>
          <w:noProof/>
        </w:rPr>
        <w:pict w14:anchorId="3E7C687E">
          <v:shape id="_x0000_i3815" type="#_x0000_t75" style="width:429.25pt;height:355.9pt;visibility:visible;mso-wrap-style:square">
            <v:imagedata r:id="rId20" o:title=""/>
          </v:shape>
        </w:pict>
      </w:r>
    </w:p>
    <w:p w14:paraId="3AE6BCED" w14:textId="77777777" w:rsidR="00523684" w:rsidRDefault="00523684" w:rsidP="0078258A">
      <w:pPr>
        <w:pStyle w:val="BodyText"/>
      </w:pPr>
    </w:p>
    <w:p w14:paraId="40EAADAF" w14:textId="77777777" w:rsidR="00523684" w:rsidRDefault="00523684" w:rsidP="00523684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99" w:name="_Toc78752213"/>
      <w:r>
        <w:rPr>
          <w:rFonts w:ascii="Times New Roman" w:hAnsi="Times New Roman"/>
        </w:rPr>
        <w:lastRenderedPageBreak/>
        <w:t>Diagrama de implantação</w:t>
      </w:r>
      <w:bookmarkEnd w:id="99"/>
    </w:p>
    <w:p w14:paraId="5369ABD0" w14:textId="05B622CB" w:rsidR="00523684" w:rsidRDefault="00E6127F" w:rsidP="00E6127F">
      <w:pPr>
        <w:pStyle w:val="BodyText"/>
        <w:jc w:val="center"/>
      </w:pPr>
      <w:r w:rsidRPr="0084194C">
        <w:rPr>
          <w:noProof/>
        </w:rPr>
        <w:pict w14:anchorId="72108EBD">
          <v:shape id="_x0000_i3817" type="#_x0000_t75" style="width:227.85pt;height:654.85pt;visibility:visible;mso-wrap-style:square">
            <v:imagedata r:id="rId21" o:title=""/>
          </v:shape>
        </w:pict>
      </w:r>
    </w:p>
    <w:p w14:paraId="52D26349" w14:textId="2E4E0FD3" w:rsidR="0046159A" w:rsidRDefault="00523684" w:rsidP="00704477">
      <w:pPr>
        <w:pStyle w:val="Heading2"/>
        <w:jc w:val="both"/>
        <w:rPr>
          <w:rFonts w:ascii="Times New Roman" w:hAnsi="Times New Roman"/>
        </w:rPr>
      </w:pPr>
      <w:bookmarkStart w:id="100" w:name="_Toc78752214"/>
      <w:r>
        <w:rPr>
          <w:rFonts w:ascii="Times New Roman" w:hAnsi="Times New Roman"/>
        </w:rPr>
        <w:lastRenderedPageBreak/>
        <w:t>Plano de Teste</w:t>
      </w:r>
      <w:bookmarkEnd w:id="100"/>
    </w:p>
    <w:p w14:paraId="17F12C59" w14:textId="41A54794" w:rsidR="00704477" w:rsidRDefault="007D3FD2" w:rsidP="0046159A">
      <w:pPr>
        <w:pStyle w:val="Heading3"/>
      </w:pPr>
      <w:bookmarkStart w:id="101" w:name="_Toc78752215"/>
      <w:r>
        <w:t>Autenticar</w:t>
      </w:r>
      <w:r w:rsidR="0046159A">
        <w:t xml:space="preserve"> no sistema como superadministrador</w:t>
      </w:r>
      <w:bookmarkEnd w:id="101"/>
    </w:p>
    <w:p w14:paraId="51EBE151" w14:textId="77AE1243" w:rsidR="0046159A" w:rsidRPr="00D853B6" w:rsidRDefault="0046159A" w:rsidP="0078258A">
      <w:pPr>
        <w:pStyle w:val="BodyText"/>
      </w:pPr>
      <w:r w:rsidRPr="00D853B6">
        <w:t xml:space="preserve">Caso de uso: </w:t>
      </w:r>
      <w:r w:rsidR="007D3FD2" w:rsidRPr="00D853B6">
        <w:t>Autenticar</w:t>
      </w:r>
    </w:p>
    <w:p w14:paraId="6BFF84F4" w14:textId="797224D3" w:rsidR="00D853B6" w:rsidRDefault="007E433E" w:rsidP="0078258A">
      <w:pPr>
        <w:pStyle w:val="BodyText"/>
      </w:pPr>
      <w:r w:rsidRPr="00D853B6">
        <w:t>Objeti</w:t>
      </w:r>
      <w:r>
        <w:t>vo do caso de teste</w:t>
      </w:r>
      <w:r w:rsidR="00D853B6">
        <w:t xml:space="preserve">: Validar </w:t>
      </w:r>
      <w:r>
        <w:t xml:space="preserve">o acesso </w:t>
      </w:r>
      <w:r w:rsidR="00D853B6">
        <w:t>de superadministrador de um usuário com permissões corretas</w:t>
      </w:r>
    </w:p>
    <w:p w14:paraId="09D0C438" w14:textId="43EA038E" w:rsidR="00D853B6" w:rsidRDefault="00D853B6" w:rsidP="0078258A">
      <w:pPr>
        <w:pStyle w:val="BodyText"/>
      </w:pPr>
      <w:r>
        <w:t>Entradas:</w:t>
      </w:r>
    </w:p>
    <w:p w14:paraId="03974804" w14:textId="279DA343" w:rsidR="00D853B6" w:rsidRDefault="00D853B6" w:rsidP="0078258A">
      <w:pPr>
        <w:pStyle w:val="BodyText"/>
        <w:numPr>
          <w:ilvl w:val="0"/>
          <w:numId w:val="57"/>
        </w:numPr>
      </w:pPr>
      <w:r>
        <w:t>Acessar o sistema sem estar logado em nenhum usuário</w:t>
      </w:r>
      <w:r w:rsidRPr="00D853B6">
        <w:t>;</w:t>
      </w:r>
    </w:p>
    <w:p w14:paraId="658D0AD8" w14:textId="7EB20681" w:rsidR="00D853B6" w:rsidRDefault="00D853B6" w:rsidP="0078258A">
      <w:pPr>
        <w:pStyle w:val="BodyText"/>
        <w:numPr>
          <w:ilvl w:val="0"/>
          <w:numId w:val="57"/>
        </w:numPr>
      </w:pPr>
      <w:r>
        <w:t>Clicar no botão “Login”;</w:t>
      </w:r>
    </w:p>
    <w:p w14:paraId="0EB0768E" w14:textId="135F1AEA" w:rsidR="00D853B6" w:rsidRDefault="00D853B6" w:rsidP="0078258A">
      <w:pPr>
        <w:pStyle w:val="BodyText"/>
        <w:numPr>
          <w:ilvl w:val="0"/>
          <w:numId w:val="57"/>
        </w:numPr>
      </w:pPr>
      <w:r>
        <w:t>Informar o E-mail “</w:t>
      </w:r>
      <w:r w:rsidRPr="00D853B6">
        <w:t>admin@puchealth.com.br</w:t>
      </w:r>
      <w:r>
        <w:t>” e a senha “</w:t>
      </w:r>
      <w:r w:rsidRPr="00D853B6">
        <w:t>Supersecretpassw000rd!</w:t>
      </w:r>
      <w:r>
        <w:t>”</w:t>
      </w:r>
      <w:r w:rsidR="007255D2">
        <w:t>;</w:t>
      </w:r>
    </w:p>
    <w:p w14:paraId="7FF24434" w14:textId="5DBF8C79" w:rsidR="00D853B6" w:rsidRDefault="00D853B6" w:rsidP="0078258A">
      <w:pPr>
        <w:pStyle w:val="BodyText"/>
        <w:numPr>
          <w:ilvl w:val="0"/>
          <w:numId w:val="57"/>
        </w:numPr>
      </w:pPr>
      <w:r>
        <w:t>Clicar no botão “Logar”.</w:t>
      </w:r>
    </w:p>
    <w:p w14:paraId="187CE31D" w14:textId="7E8080A9" w:rsidR="00934E72" w:rsidRDefault="00934E72" w:rsidP="0078258A">
      <w:pPr>
        <w:pStyle w:val="BodyText"/>
      </w:pPr>
      <w:r>
        <w:t>Resultados esperados: O sistema deve logar o usuário com sucesso e mostrar que seu perfil é de “superadministrador”</w:t>
      </w:r>
      <w:r w:rsidR="00034CC3" w:rsidRPr="00034CC3">
        <w:t>.</w:t>
      </w:r>
    </w:p>
    <w:p w14:paraId="09860282" w14:textId="50DB76BD" w:rsidR="002C47A7" w:rsidRDefault="002C47A7" w:rsidP="002C47A7">
      <w:pPr>
        <w:pStyle w:val="Heading3"/>
      </w:pPr>
      <w:bookmarkStart w:id="102" w:name="_Toc78752216"/>
      <w:r>
        <w:t>Erro ao autenticar no sistema como superadministrador</w:t>
      </w:r>
      <w:bookmarkEnd w:id="102"/>
    </w:p>
    <w:p w14:paraId="6B4603CD" w14:textId="77777777" w:rsidR="002C47A7" w:rsidRPr="00D853B6" w:rsidRDefault="002C47A7" w:rsidP="0078258A">
      <w:pPr>
        <w:pStyle w:val="BodyText"/>
      </w:pPr>
      <w:r>
        <w:t>Caso de uso: Autenticar</w:t>
      </w:r>
    </w:p>
    <w:p w14:paraId="780CD0A5" w14:textId="3775E998" w:rsidR="002C47A7" w:rsidRDefault="002C47A7" w:rsidP="0078258A">
      <w:pPr>
        <w:pStyle w:val="BodyText"/>
      </w:pPr>
      <w:r w:rsidRPr="00D853B6">
        <w:t>Objeti</w:t>
      </w:r>
      <w:r>
        <w:t>vo</w:t>
      </w:r>
      <w:r w:rsidR="007E433E">
        <w:t xml:space="preserve"> do caso de teste</w:t>
      </w:r>
      <w:r>
        <w:t xml:space="preserve">: Impedir </w:t>
      </w:r>
      <w:r w:rsidR="002003CA">
        <w:t xml:space="preserve">o acesso </w:t>
      </w:r>
      <w:r>
        <w:t>de um usuário inexistente no sistema</w:t>
      </w:r>
    </w:p>
    <w:p w14:paraId="42CC9959" w14:textId="77777777" w:rsidR="0064055F" w:rsidRDefault="0064055F" w:rsidP="0078258A">
      <w:pPr>
        <w:pStyle w:val="BodyText"/>
      </w:pPr>
      <w:r>
        <w:t>Entradas:</w:t>
      </w:r>
    </w:p>
    <w:p w14:paraId="3E23D522" w14:textId="77777777" w:rsidR="0064055F" w:rsidRDefault="0064055F" w:rsidP="0078258A">
      <w:pPr>
        <w:pStyle w:val="BodyText"/>
        <w:numPr>
          <w:ilvl w:val="0"/>
          <w:numId w:val="58"/>
        </w:numPr>
      </w:pPr>
      <w:r>
        <w:t>Acessar o sistema sem estar logado em nenhum usuário</w:t>
      </w:r>
      <w:r w:rsidRPr="00D853B6">
        <w:t>;</w:t>
      </w:r>
    </w:p>
    <w:p w14:paraId="7FB43F1B" w14:textId="77777777" w:rsidR="0064055F" w:rsidRDefault="0064055F" w:rsidP="0078258A">
      <w:pPr>
        <w:pStyle w:val="BodyText"/>
        <w:numPr>
          <w:ilvl w:val="0"/>
          <w:numId w:val="58"/>
        </w:numPr>
      </w:pPr>
      <w:r>
        <w:t>Clicar no botão “Login”;</w:t>
      </w:r>
    </w:p>
    <w:p w14:paraId="40E5F322" w14:textId="03E71C2A" w:rsidR="0064055F" w:rsidRDefault="0064055F" w:rsidP="0078258A">
      <w:pPr>
        <w:pStyle w:val="BodyText"/>
        <w:numPr>
          <w:ilvl w:val="0"/>
          <w:numId w:val="58"/>
        </w:numPr>
      </w:pPr>
      <w:r>
        <w:t xml:space="preserve">Informar o E-mail “usuario-inexistente@exemplo.com” e a </w:t>
      </w:r>
      <w:proofErr w:type="gramStart"/>
      <w:r>
        <w:t>senha</w:t>
      </w:r>
      <w:proofErr w:type="gramEnd"/>
      <w:r>
        <w:t xml:space="preserve"> “senha-do-</w:t>
      </w:r>
      <w:proofErr w:type="spellStart"/>
      <w:r>
        <w:t>usuario</w:t>
      </w:r>
      <w:proofErr w:type="spellEnd"/>
      <w:r>
        <w:t>-inexistente”.</w:t>
      </w:r>
    </w:p>
    <w:p w14:paraId="6D6704B9" w14:textId="039655FB" w:rsidR="009E70E0" w:rsidRDefault="0064055F" w:rsidP="0078258A">
      <w:pPr>
        <w:pStyle w:val="BodyText"/>
        <w:numPr>
          <w:ilvl w:val="0"/>
          <w:numId w:val="58"/>
        </w:numPr>
      </w:pPr>
      <w:r>
        <w:t>Clicar no botão “Logar”.</w:t>
      </w:r>
    </w:p>
    <w:p w14:paraId="242D192E" w14:textId="347A0DE8" w:rsidR="009E70E0" w:rsidRDefault="009E70E0" w:rsidP="0078258A">
      <w:pPr>
        <w:pStyle w:val="BodyText"/>
      </w:pPr>
      <w:r>
        <w:t>Resultados esperados: O sistema exibe uma mensagem de erro dizendo que o usuário não existe</w:t>
      </w:r>
      <w:r w:rsidR="001E10A9">
        <w:t xml:space="preserve"> ou a senha está incorreta</w:t>
      </w:r>
      <w:r>
        <w:t xml:space="preserve"> e um botão </w:t>
      </w:r>
      <w:r w:rsidR="005C15A8">
        <w:t xml:space="preserve">sugerindo </w:t>
      </w:r>
      <w:r>
        <w:t xml:space="preserve">criar conta e outro </w:t>
      </w:r>
      <w:r w:rsidR="005C15A8">
        <w:t xml:space="preserve">sugerindo </w:t>
      </w:r>
      <w:r>
        <w:t>redefinir a senha</w:t>
      </w:r>
      <w:r w:rsidRPr="00034CC3">
        <w:t>.</w:t>
      </w:r>
    </w:p>
    <w:p w14:paraId="2E07F9F4" w14:textId="56B71D19" w:rsidR="00142DE6" w:rsidRDefault="00142DE6" w:rsidP="00142DE6">
      <w:pPr>
        <w:pStyle w:val="Heading3"/>
      </w:pPr>
      <w:bookmarkStart w:id="103" w:name="_Toc78752217"/>
      <w:r>
        <w:t>Busca de procedimento</w:t>
      </w:r>
      <w:r w:rsidR="006C6B78">
        <w:t>s</w:t>
      </w:r>
      <w:r>
        <w:t xml:space="preserve"> </w:t>
      </w:r>
      <w:r w:rsidR="007E433E">
        <w:t>oferecido</w:t>
      </w:r>
      <w:r w:rsidR="00870D64">
        <w:t>s</w:t>
      </w:r>
      <w:bookmarkEnd w:id="103"/>
    </w:p>
    <w:p w14:paraId="21A80B8C" w14:textId="2EB410F6" w:rsidR="007E433E" w:rsidRPr="007E433E" w:rsidRDefault="007E433E" w:rsidP="0078258A">
      <w:pPr>
        <w:pStyle w:val="BodyText"/>
      </w:pPr>
      <w:r>
        <w:t xml:space="preserve">Caso de uso: </w:t>
      </w:r>
      <w:r w:rsidRPr="007E433E">
        <w:t>Buscar estabelecimentos</w:t>
      </w:r>
    </w:p>
    <w:p w14:paraId="2C3D0B94" w14:textId="77777777" w:rsidR="00DA35AA" w:rsidRDefault="00834AB6" w:rsidP="0078258A">
      <w:pPr>
        <w:pStyle w:val="BodyText"/>
      </w:pPr>
      <w:r w:rsidRPr="00D853B6">
        <w:t>Objeti</w:t>
      </w:r>
      <w:r>
        <w:t>vo do caso de teste:</w:t>
      </w:r>
      <w:r>
        <w:t xml:space="preserve"> Validar que a busca trás corretamente os resultados conforme filtros especificados.</w:t>
      </w:r>
    </w:p>
    <w:p w14:paraId="479B6415" w14:textId="0C4519CB" w:rsidR="0064055F" w:rsidRDefault="00DA35AA" w:rsidP="0078258A">
      <w:pPr>
        <w:pStyle w:val="BodyText"/>
      </w:pPr>
      <w:r>
        <w:t>Entradas:</w:t>
      </w:r>
    </w:p>
    <w:p w14:paraId="51FB2AEE" w14:textId="14236903" w:rsidR="00DA35AA" w:rsidRDefault="00DA35AA" w:rsidP="0078258A">
      <w:pPr>
        <w:pStyle w:val="BodyText"/>
        <w:numPr>
          <w:ilvl w:val="0"/>
          <w:numId w:val="59"/>
        </w:numPr>
      </w:pPr>
      <w:r>
        <w:t>Logar no sistema com um usuário de qualquer perfil;</w:t>
      </w:r>
    </w:p>
    <w:p w14:paraId="2D8060D9" w14:textId="13076483" w:rsidR="00DA35AA" w:rsidRDefault="00DA35AA" w:rsidP="0078258A">
      <w:pPr>
        <w:pStyle w:val="BodyText"/>
        <w:numPr>
          <w:ilvl w:val="0"/>
          <w:numId w:val="59"/>
        </w:numPr>
      </w:pPr>
      <w:r>
        <w:t>Acessar a tela de busca de estabelecimentos;</w:t>
      </w:r>
    </w:p>
    <w:p w14:paraId="1DA7AEFD" w14:textId="5DE2CCFC" w:rsidR="002F164B" w:rsidRDefault="002F164B" w:rsidP="0078258A">
      <w:pPr>
        <w:pStyle w:val="BodyText"/>
        <w:numPr>
          <w:ilvl w:val="0"/>
          <w:numId w:val="59"/>
        </w:numPr>
      </w:pPr>
      <w:r>
        <w:lastRenderedPageBreak/>
        <w:t>Preencher o Procedimento “Raio X”, o Bairro ou cidade “Vitória” e selecionar o tipo “Exame”;</w:t>
      </w:r>
    </w:p>
    <w:p w14:paraId="103079BA" w14:textId="16710ACA" w:rsidR="002F164B" w:rsidRDefault="002F164B" w:rsidP="0078258A">
      <w:pPr>
        <w:pStyle w:val="BodyText"/>
        <w:numPr>
          <w:ilvl w:val="0"/>
          <w:numId w:val="59"/>
        </w:numPr>
      </w:pPr>
      <w:r>
        <w:t>Clicar no botão “Buscar”.</w:t>
      </w:r>
    </w:p>
    <w:p w14:paraId="09B7A607" w14:textId="411959B2" w:rsidR="00F0766C" w:rsidRDefault="00F0766C" w:rsidP="0078258A">
      <w:pPr>
        <w:pStyle w:val="BodyText"/>
      </w:pPr>
      <w:r>
        <w:t>Resultados esperados:</w:t>
      </w:r>
      <w:r>
        <w:t xml:space="preserve"> O sistema apresentará resultados conforme abaixo:</w:t>
      </w:r>
    </w:p>
    <w:tbl>
      <w:tblPr>
        <w:tblW w:w="8575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88"/>
        <w:gridCol w:w="1417"/>
        <w:gridCol w:w="1985"/>
        <w:gridCol w:w="3685"/>
      </w:tblGrid>
      <w:tr w:rsidR="00DB7A3A" w:rsidRPr="00577606" w14:paraId="02BFFA43" w14:textId="77777777" w:rsidTr="00BA6A87">
        <w:trPr>
          <w:cantSplit/>
          <w:trHeight w:val="134"/>
        </w:trPr>
        <w:tc>
          <w:tcPr>
            <w:tcW w:w="1488" w:type="dxa"/>
          </w:tcPr>
          <w:p w14:paraId="115D7124" w14:textId="034D77B7" w:rsidR="00DB7A3A" w:rsidRDefault="00DB7A3A" w:rsidP="0078258A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Procedimento</w:t>
            </w:r>
          </w:p>
          <w:p w14:paraId="2FD9052E" w14:textId="0492DE0E" w:rsidR="00DB7A3A" w:rsidRPr="00F0766C" w:rsidRDefault="00DB7A3A" w:rsidP="00F0766C"/>
        </w:tc>
        <w:tc>
          <w:tcPr>
            <w:tcW w:w="1417" w:type="dxa"/>
          </w:tcPr>
          <w:p w14:paraId="33A88549" w14:textId="7A296FB5" w:rsidR="00DB7A3A" w:rsidRPr="00577606" w:rsidRDefault="00DB7A3A" w:rsidP="0078258A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Profissional</w:t>
            </w:r>
          </w:p>
        </w:tc>
        <w:tc>
          <w:tcPr>
            <w:tcW w:w="1985" w:type="dxa"/>
          </w:tcPr>
          <w:p w14:paraId="630E179C" w14:textId="2F15BF4C" w:rsidR="00DB7A3A" w:rsidRPr="00577606" w:rsidRDefault="00DB7A3A" w:rsidP="0078258A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Estabelecimento</w:t>
            </w:r>
          </w:p>
        </w:tc>
        <w:tc>
          <w:tcPr>
            <w:tcW w:w="3685" w:type="dxa"/>
          </w:tcPr>
          <w:p w14:paraId="2EACB090" w14:textId="77777777" w:rsidR="00DB7A3A" w:rsidRPr="00577606" w:rsidRDefault="00DB7A3A" w:rsidP="0078258A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Entradas</w:t>
            </w:r>
          </w:p>
        </w:tc>
      </w:tr>
      <w:tr w:rsidR="00DB7A3A" w:rsidRPr="00577606" w14:paraId="0DCA8F14" w14:textId="77777777" w:rsidTr="00BA6A87">
        <w:trPr>
          <w:cantSplit/>
        </w:trPr>
        <w:tc>
          <w:tcPr>
            <w:tcW w:w="1488" w:type="dxa"/>
          </w:tcPr>
          <w:p w14:paraId="19F0985C" w14:textId="714CEF3B" w:rsidR="00DB7A3A" w:rsidRPr="00577606" w:rsidRDefault="00DB7A3A" w:rsidP="0078258A">
            <w:pPr>
              <w:pStyle w:val="Tabela"/>
            </w:pPr>
            <w:r>
              <w:t>Raio X</w:t>
            </w:r>
          </w:p>
        </w:tc>
        <w:tc>
          <w:tcPr>
            <w:tcW w:w="1417" w:type="dxa"/>
          </w:tcPr>
          <w:p w14:paraId="3E11C7DB" w14:textId="7357E604" w:rsidR="00DB7A3A" w:rsidRPr="00577606" w:rsidRDefault="00DB7A3A" w:rsidP="0078258A">
            <w:pPr>
              <w:pStyle w:val="Tabela"/>
            </w:pPr>
            <w:r>
              <w:t>Rafael Radio</w:t>
            </w:r>
          </w:p>
        </w:tc>
        <w:tc>
          <w:tcPr>
            <w:tcW w:w="1985" w:type="dxa"/>
          </w:tcPr>
          <w:p w14:paraId="4B2D0382" w14:textId="25797579" w:rsidR="00DB7A3A" w:rsidRPr="00577606" w:rsidRDefault="00DB7A3A" w:rsidP="0078258A">
            <w:pPr>
              <w:pStyle w:val="Tabela"/>
            </w:pPr>
            <w:r w:rsidRPr="00F0766C">
              <w:t>Clínica BH</w:t>
            </w:r>
          </w:p>
        </w:tc>
        <w:tc>
          <w:tcPr>
            <w:tcW w:w="3685" w:type="dxa"/>
          </w:tcPr>
          <w:p w14:paraId="18EC8219" w14:textId="7DC0AA2A" w:rsidR="00DB7A3A" w:rsidRPr="00577606" w:rsidRDefault="00BA6A87" w:rsidP="0078258A">
            <w:pPr>
              <w:pStyle w:val="Tabela"/>
            </w:pPr>
            <w:r w:rsidRPr="00BA6A87">
              <w:t>Rua Principal, n. 42. Vitória, Belo Horizonte - MG</w:t>
            </w:r>
          </w:p>
        </w:tc>
      </w:tr>
      <w:tr w:rsidR="00DB7A3A" w:rsidRPr="00577606" w14:paraId="3184DB8D" w14:textId="77777777" w:rsidTr="00BA6A87">
        <w:trPr>
          <w:cantSplit/>
        </w:trPr>
        <w:tc>
          <w:tcPr>
            <w:tcW w:w="1488" w:type="dxa"/>
          </w:tcPr>
          <w:p w14:paraId="2EDFBB8C" w14:textId="4C2DEB28" w:rsidR="00DB7A3A" w:rsidRPr="00577606" w:rsidRDefault="00DB7A3A" w:rsidP="0078258A">
            <w:pPr>
              <w:pStyle w:val="Tabela"/>
            </w:pPr>
            <w:r>
              <w:t>Raio X</w:t>
            </w:r>
          </w:p>
        </w:tc>
        <w:tc>
          <w:tcPr>
            <w:tcW w:w="1417" w:type="dxa"/>
          </w:tcPr>
          <w:p w14:paraId="582AB60F" w14:textId="03789FF4" w:rsidR="00DB7A3A" w:rsidRPr="00577606" w:rsidRDefault="00DB7A3A" w:rsidP="0078258A">
            <w:pPr>
              <w:pStyle w:val="Tabela"/>
            </w:pPr>
            <w:r>
              <w:t>Rafael Radio</w:t>
            </w:r>
          </w:p>
        </w:tc>
        <w:tc>
          <w:tcPr>
            <w:tcW w:w="1985" w:type="dxa"/>
          </w:tcPr>
          <w:p w14:paraId="7997533C" w14:textId="15DA9789" w:rsidR="00DB7A3A" w:rsidRPr="00577606" w:rsidRDefault="00DB7A3A" w:rsidP="0078258A">
            <w:pPr>
              <w:pStyle w:val="Tabela"/>
            </w:pPr>
            <w:r w:rsidRPr="00F0766C">
              <w:t>Posto de Saúde JP</w:t>
            </w:r>
          </w:p>
        </w:tc>
        <w:tc>
          <w:tcPr>
            <w:tcW w:w="3685" w:type="dxa"/>
          </w:tcPr>
          <w:p w14:paraId="3D611351" w14:textId="44F0D3C4" w:rsidR="00DB7A3A" w:rsidRPr="00577606" w:rsidRDefault="00BA6A87" w:rsidP="0078258A">
            <w:pPr>
              <w:pStyle w:val="Tabela"/>
            </w:pPr>
            <w:r w:rsidRPr="00BA6A87">
              <w:t>Rua dos Bobos, n. 0. Jardim da Penha, Vitória - ES</w:t>
            </w:r>
          </w:p>
        </w:tc>
      </w:tr>
    </w:tbl>
    <w:p w14:paraId="3E0C73D5" w14:textId="77777777" w:rsidR="005D6538" w:rsidRDefault="005D6538" w:rsidP="0078258A">
      <w:pPr>
        <w:pStyle w:val="BodyText"/>
      </w:pPr>
    </w:p>
    <w:p w14:paraId="7EC48EE9" w14:textId="6F54CAD7" w:rsidR="005D6538" w:rsidRDefault="005D6538" w:rsidP="005D6538">
      <w:pPr>
        <w:pStyle w:val="Heading3"/>
      </w:pPr>
      <w:bookmarkStart w:id="104" w:name="_Toc78752218"/>
      <w:r>
        <w:t>Busca de procedimento</w:t>
      </w:r>
      <w:r w:rsidR="006C6B78">
        <w:t>s</w:t>
      </w:r>
      <w:r>
        <w:t xml:space="preserve"> </w:t>
      </w:r>
      <w:r>
        <w:t xml:space="preserve">não </w:t>
      </w:r>
      <w:r>
        <w:t>oferecido</w:t>
      </w:r>
      <w:r>
        <w:t>s</w:t>
      </w:r>
      <w:bookmarkEnd w:id="104"/>
    </w:p>
    <w:p w14:paraId="55AB8D5C" w14:textId="77777777" w:rsidR="005D6538" w:rsidRPr="007E433E" w:rsidRDefault="005D6538" w:rsidP="0078258A">
      <w:pPr>
        <w:pStyle w:val="BodyText"/>
      </w:pPr>
      <w:r>
        <w:t xml:space="preserve">Caso de uso: </w:t>
      </w:r>
      <w:r w:rsidRPr="007E433E">
        <w:t>Buscar estabelecimentos</w:t>
      </w:r>
    </w:p>
    <w:p w14:paraId="315AE10F" w14:textId="20B9C790" w:rsidR="005D6538" w:rsidRDefault="005D6538" w:rsidP="0078258A">
      <w:pPr>
        <w:pStyle w:val="BodyText"/>
      </w:pPr>
      <w:r w:rsidRPr="00D853B6">
        <w:t>Objeti</w:t>
      </w:r>
      <w:r>
        <w:t xml:space="preserve">vo do caso de teste: Validar que a busca </w:t>
      </w:r>
      <w:r w:rsidR="00350BEB">
        <w:t xml:space="preserve">não </w:t>
      </w:r>
      <w:proofErr w:type="spellStart"/>
      <w:r>
        <w:t>trás</w:t>
      </w:r>
      <w:proofErr w:type="spellEnd"/>
      <w:r>
        <w:t xml:space="preserve"> </w:t>
      </w:r>
      <w:r w:rsidR="00350BEB">
        <w:t xml:space="preserve">resultados </w:t>
      </w:r>
      <w:r>
        <w:t>conforme filtros especificados</w:t>
      </w:r>
      <w:r w:rsidR="00350BEB">
        <w:t xml:space="preserve"> por não haver procedimento que se encaixa</w:t>
      </w:r>
      <w:r>
        <w:t>.</w:t>
      </w:r>
    </w:p>
    <w:p w14:paraId="0678BFBD" w14:textId="77777777" w:rsidR="005D6538" w:rsidRDefault="005D6538" w:rsidP="0078258A">
      <w:pPr>
        <w:pStyle w:val="BodyText"/>
      </w:pPr>
      <w:r>
        <w:t>Entradas:</w:t>
      </w:r>
    </w:p>
    <w:p w14:paraId="61606D7B" w14:textId="77777777" w:rsidR="005D6538" w:rsidRDefault="005D6538" w:rsidP="0078258A">
      <w:pPr>
        <w:pStyle w:val="BodyText"/>
        <w:numPr>
          <w:ilvl w:val="0"/>
          <w:numId w:val="61"/>
        </w:numPr>
      </w:pPr>
      <w:r>
        <w:t>Logar no sistema com um usuário de qualquer perfil;</w:t>
      </w:r>
    </w:p>
    <w:p w14:paraId="4B54EDE3" w14:textId="77777777" w:rsidR="005D6538" w:rsidRDefault="005D6538" w:rsidP="0078258A">
      <w:pPr>
        <w:pStyle w:val="BodyText"/>
        <w:numPr>
          <w:ilvl w:val="0"/>
          <w:numId w:val="61"/>
        </w:numPr>
      </w:pPr>
      <w:r>
        <w:t>Acessar a tela de busca de estabelecimentos;</w:t>
      </w:r>
    </w:p>
    <w:p w14:paraId="1436EE04" w14:textId="45D0F0BF" w:rsidR="005D6538" w:rsidRDefault="005D6538" w:rsidP="0078258A">
      <w:pPr>
        <w:pStyle w:val="BodyText"/>
        <w:numPr>
          <w:ilvl w:val="0"/>
          <w:numId w:val="61"/>
        </w:numPr>
      </w:pPr>
      <w:r>
        <w:t>Preencher o Procedimento “</w:t>
      </w:r>
      <w:r w:rsidR="005D46AE">
        <w:t>Limpeza dentária</w:t>
      </w:r>
      <w:r>
        <w:t>”, o Bairro ou cidade “Vitória” e selecionar o tipo “Exame”;</w:t>
      </w:r>
    </w:p>
    <w:p w14:paraId="1A55CD0C" w14:textId="77777777" w:rsidR="005D6538" w:rsidRDefault="005D6538" w:rsidP="0078258A">
      <w:pPr>
        <w:pStyle w:val="BodyText"/>
        <w:numPr>
          <w:ilvl w:val="0"/>
          <w:numId w:val="61"/>
        </w:numPr>
      </w:pPr>
      <w:r>
        <w:t>Clicar no botão “Buscar”.</w:t>
      </w:r>
    </w:p>
    <w:p w14:paraId="76DD2404" w14:textId="77777777" w:rsidR="0013107A" w:rsidRDefault="005D6538" w:rsidP="0013107A">
      <w:pPr>
        <w:pStyle w:val="BodyText"/>
      </w:pPr>
      <w:r>
        <w:t xml:space="preserve">Resultados esperados: O sistema apresentará </w:t>
      </w:r>
      <w:r w:rsidR="005D46AE">
        <w:t>nenhum resultado e pedirá ao us</w:t>
      </w:r>
      <w:r w:rsidR="00E13569">
        <w:t>u</w:t>
      </w:r>
      <w:r w:rsidR="005D46AE">
        <w:t>ário que tente outros termos de busca</w:t>
      </w:r>
      <w:r w:rsidR="00640128">
        <w:t>.</w:t>
      </w:r>
    </w:p>
    <w:p w14:paraId="1CBB9887" w14:textId="77777777" w:rsidR="0013107A" w:rsidRDefault="0013107A" w:rsidP="0013107A">
      <w:pPr>
        <w:pStyle w:val="Heading3"/>
      </w:pPr>
      <w:bookmarkStart w:id="105" w:name="_Toc78752219"/>
      <w:r>
        <w:t>Agendamento de procedimentos disponível</w:t>
      </w:r>
      <w:bookmarkEnd w:id="105"/>
    </w:p>
    <w:p w14:paraId="63D73C3F" w14:textId="77777777" w:rsidR="0013107A" w:rsidRDefault="0013107A" w:rsidP="0013107A">
      <w:pPr>
        <w:pStyle w:val="BodyText"/>
      </w:pPr>
      <w:r w:rsidRPr="00D853B6">
        <w:t>Objeti</w:t>
      </w:r>
      <w:r>
        <w:t>vo do caso de teste: Realizar um agendamento para um procedimento disponível.</w:t>
      </w:r>
    </w:p>
    <w:p w14:paraId="532F287C" w14:textId="77777777" w:rsidR="0013107A" w:rsidRDefault="0013107A" w:rsidP="0013107A">
      <w:pPr>
        <w:pStyle w:val="BodyText"/>
      </w:pPr>
      <w:r>
        <w:t>Entradas:</w:t>
      </w:r>
    </w:p>
    <w:p w14:paraId="4C57831A" w14:textId="77777777" w:rsidR="0013107A" w:rsidRDefault="0013107A" w:rsidP="0013107A">
      <w:pPr>
        <w:pStyle w:val="BodyText"/>
        <w:numPr>
          <w:ilvl w:val="0"/>
          <w:numId w:val="63"/>
        </w:numPr>
      </w:pPr>
      <w:r>
        <w:t>Logar no sistema com um usuário de qualquer perfil;</w:t>
      </w:r>
    </w:p>
    <w:p w14:paraId="0AD78161" w14:textId="736D8A17" w:rsidR="0013107A" w:rsidRDefault="0013107A" w:rsidP="0013107A">
      <w:pPr>
        <w:pStyle w:val="BodyText"/>
        <w:numPr>
          <w:ilvl w:val="0"/>
          <w:numId w:val="63"/>
        </w:numPr>
      </w:pPr>
      <w:r>
        <w:t>Acessar a tela de busca de estabelecimentos;</w:t>
      </w:r>
    </w:p>
    <w:p w14:paraId="7EED583A" w14:textId="38B82105" w:rsidR="0013107A" w:rsidRDefault="0013107A" w:rsidP="0013107A">
      <w:pPr>
        <w:pStyle w:val="BodyText"/>
        <w:numPr>
          <w:ilvl w:val="0"/>
          <w:numId w:val="63"/>
        </w:numPr>
      </w:pPr>
      <w:r>
        <w:t>Preencher o Procedimento “Raio X”, o Bairro ou cidade “Vitória” e selecionar</w:t>
      </w:r>
      <w:r>
        <w:t xml:space="preserve"> </w:t>
      </w:r>
      <w:r>
        <w:t>tipo “Exame”;</w:t>
      </w:r>
    </w:p>
    <w:p w14:paraId="6857834F" w14:textId="620BEF6F" w:rsidR="0013107A" w:rsidRDefault="0013107A" w:rsidP="0013107A">
      <w:pPr>
        <w:pStyle w:val="BodyText"/>
        <w:numPr>
          <w:ilvl w:val="0"/>
          <w:numId w:val="63"/>
        </w:numPr>
      </w:pPr>
      <w:r>
        <w:t>Clicar no botão “Buscar”;</w:t>
      </w:r>
    </w:p>
    <w:p w14:paraId="52619DA7" w14:textId="77777777" w:rsidR="0013107A" w:rsidRDefault="0013107A" w:rsidP="0013107A">
      <w:pPr>
        <w:pStyle w:val="BodyText"/>
        <w:numPr>
          <w:ilvl w:val="0"/>
          <w:numId w:val="63"/>
        </w:numPr>
      </w:pPr>
      <w:r>
        <w:t>Clicar na entrada referente à “Clínica BH”;</w:t>
      </w:r>
    </w:p>
    <w:p w14:paraId="1453B91B" w14:textId="1A37176A" w:rsidR="0013107A" w:rsidRDefault="0013107A" w:rsidP="0013107A">
      <w:pPr>
        <w:pStyle w:val="BodyText"/>
        <w:numPr>
          <w:ilvl w:val="0"/>
          <w:numId w:val="63"/>
        </w:numPr>
      </w:pPr>
      <w:r>
        <w:t>Clicar no botão ao lado do campo “Data” e escolher qualquer data destacada</w:t>
      </w:r>
      <w:r w:rsidR="001D4AD2">
        <w:t>;</w:t>
      </w:r>
    </w:p>
    <w:p w14:paraId="59538770" w14:textId="38A43ABE" w:rsidR="0013107A" w:rsidRDefault="0013107A" w:rsidP="0013107A">
      <w:pPr>
        <w:pStyle w:val="BodyText"/>
        <w:numPr>
          <w:ilvl w:val="0"/>
          <w:numId w:val="63"/>
        </w:numPr>
      </w:pPr>
      <w:r>
        <w:t>Clicar no botão ao lado do campo “Hora” e escolher qualquer hora destacada</w:t>
      </w:r>
      <w:r w:rsidR="001D4AD2">
        <w:t>;</w:t>
      </w:r>
    </w:p>
    <w:p w14:paraId="747FBD7C" w14:textId="64FD1651" w:rsidR="0013107A" w:rsidRDefault="0013107A" w:rsidP="0013107A">
      <w:pPr>
        <w:pStyle w:val="BodyText"/>
        <w:numPr>
          <w:ilvl w:val="0"/>
          <w:numId w:val="63"/>
        </w:numPr>
      </w:pPr>
      <w:r>
        <w:lastRenderedPageBreak/>
        <w:t>Clicar em “Agendar”</w:t>
      </w:r>
      <w:r w:rsidR="001D4AD2">
        <w:t>.</w:t>
      </w:r>
    </w:p>
    <w:p w14:paraId="63952A2B" w14:textId="77777777" w:rsidR="0013107A" w:rsidRDefault="0013107A" w:rsidP="0013107A">
      <w:pPr>
        <w:pStyle w:val="BodyText"/>
      </w:pPr>
      <w:r>
        <w:t>Resultados esperados: O sistema avisará ao usuário que foi criado o agendamento e mandará um e-mail com mais informações.</w:t>
      </w:r>
    </w:p>
    <w:p w14:paraId="7503B24B" w14:textId="77777777" w:rsidR="0013107A" w:rsidRDefault="0013107A" w:rsidP="0013107A">
      <w:pPr>
        <w:pStyle w:val="BodyText"/>
      </w:pPr>
    </w:p>
    <w:p w14:paraId="29DBE68D" w14:textId="6EEC8073" w:rsidR="0013107A" w:rsidRDefault="0013107A" w:rsidP="0013107A">
      <w:pPr>
        <w:pStyle w:val="Heading3"/>
      </w:pPr>
      <w:bookmarkStart w:id="106" w:name="_Toc78752220"/>
      <w:r>
        <w:t xml:space="preserve">Agendamento de procedimentos </w:t>
      </w:r>
      <w:r>
        <w:t>in</w:t>
      </w:r>
      <w:r>
        <w:t>disponível</w:t>
      </w:r>
      <w:bookmarkEnd w:id="106"/>
    </w:p>
    <w:p w14:paraId="74287A13" w14:textId="23F5C81B" w:rsidR="0013107A" w:rsidRDefault="0013107A" w:rsidP="0013107A">
      <w:pPr>
        <w:pStyle w:val="BodyText"/>
      </w:pPr>
      <w:r w:rsidRPr="00D853B6">
        <w:t>Objeti</w:t>
      </w:r>
      <w:r>
        <w:t xml:space="preserve">vo do caso de teste: </w:t>
      </w:r>
      <w:r>
        <w:t>Validar que a data de um procedimento não está disponível</w:t>
      </w:r>
      <w:r>
        <w:t>.</w:t>
      </w:r>
    </w:p>
    <w:p w14:paraId="4FE01659" w14:textId="77777777" w:rsidR="0013107A" w:rsidRDefault="0013107A" w:rsidP="0013107A">
      <w:pPr>
        <w:pStyle w:val="BodyText"/>
      </w:pPr>
      <w:r>
        <w:t>Entradas:</w:t>
      </w:r>
    </w:p>
    <w:p w14:paraId="62C64074" w14:textId="77777777" w:rsidR="0013107A" w:rsidRDefault="0013107A" w:rsidP="0013107A">
      <w:pPr>
        <w:pStyle w:val="BodyText"/>
        <w:numPr>
          <w:ilvl w:val="0"/>
          <w:numId w:val="62"/>
        </w:numPr>
      </w:pPr>
      <w:r>
        <w:t>Logar no sistema com um usuário de qualquer perfil;</w:t>
      </w:r>
    </w:p>
    <w:p w14:paraId="6AA38019" w14:textId="77777777" w:rsidR="0013107A" w:rsidRDefault="0013107A" w:rsidP="0013107A">
      <w:pPr>
        <w:pStyle w:val="BodyText"/>
        <w:numPr>
          <w:ilvl w:val="0"/>
          <w:numId w:val="62"/>
        </w:numPr>
      </w:pPr>
      <w:r>
        <w:t>Acessar a tela de busca de estabelecimentos;</w:t>
      </w:r>
    </w:p>
    <w:p w14:paraId="1D7636BF" w14:textId="77777777" w:rsidR="0013107A" w:rsidRDefault="0013107A" w:rsidP="0013107A">
      <w:pPr>
        <w:pStyle w:val="BodyText"/>
        <w:numPr>
          <w:ilvl w:val="0"/>
          <w:numId w:val="62"/>
        </w:numPr>
      </w:pPr>
      <w:r>
        <w:t>Preencher o Procedimento “Raio X”, o Bairro ou cidade “Vitória” e selecionar o tipo “Exame”;</w:t>
      </w:r>
    </w:p>
    <w:p w14:paraId="7878ACB8" w14:textId="77777777" w:rsidR="00C432F5" w:rsidRDefault="0013107A" w:rsidP="00C432F5">
      <w:pPr>
        <w:pStyle w:val="BodyText"/>
        <w:numPr>
          <w:ilvl w:val="0"/>
          <w:numId w:val="62"/>
        </w:numPr>
      </w:pPr>
      <w:r>
        <w:t>Clicar no botão “Buscar”;</w:t>
      </w:r>
    </w:p>
    <w:p w14:paraId="46EB6DDC" w14:textId="77777777" w:rsidR="00C432F5" w:rsidRDefault="0013107A" w:rsidP="00C432F5">
      <w:pPr>
        <w:pStyle w:val="BodyText"/>
        <w:numPr>
          <w:ilvl w:val="0"/>
          <w:numId w:val="62"/>
        </w:numPr>
      </w:pPr>
      <w:r>
        <w:t>Clicar na entrada referente à “Clínica BH”;</w:t>
      </w:r>
    </w:p>
    <w:p w14:paraId="49625C41" w14:textId="28B0FC1F" w:rsidR="0013107A" w:rsidRDefault="0013107A" w:rsidP="001D4AD2">
      <w:pPr>
        <w:pStyle w:val="BodyText"/>
        <w:numPr>
          <w:ilvl w:val="0"/>
          <w:numId w:val="62"/>
        </w:numPr>
      </w:pPr>
      <w:r>
        <w:t xml:space="preserve">Clicar no </w:t>
      </w:r>
      <w:r w:rsidR="001D4AD2">
        <w:t>campo data e informar “01/01/2001”.</w:t>
      </w:r>
    </w:p>
    <w:p w14:paraId="5D79F4C4" w14:textId="7334A0A7" w:rsidR="0013107A" w:rsidRDefault="0013107A" w:rsidP="0013107A">
      <w:pPr>
        <w:pStyle w:val="BodyText"/>
      </w:pPr>
      <w:r>
        <w:t>Resultados esperados: O sistema avisará</w:t>
      </w:r>
      <w:r w:rsidR="001D4AD2">
        <w:t xml:space="preserve"> que não possui agendamento para este horário</w:t>
      </w:r>
      <w:r>
        <w:t>.</w:t>
      </w:r>
      <w:r w:rsidR="001D4AD2">
        <w:t xml:space="preserve"> O botão “Agendar” ficará inativo.</w:t>
      </w:r>
    </w:p>
    <w:p w14:paraId="68A804AC" w14:textId="6C7F91A7" w:rsidR="005D6538" w:rsidRDefault="005D6538" w:rsidP="0013107A">
      <w:pPr>
        <w:pStyle w:val="BodyText"/>
      </w:pPr>
    </w:p>
    <w:p w14:paraId="67D62C9E" w14:textId="5E2E235B" w:rsidR="00523684" w:rsidRPr="00523684" w:rsidRDefault="003D3474" w:rsidP="00523684">
      <w:pPr>
        <w:pStyle w:val="Heading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bookmarkStart w:id="107" w:name="_Toc78752221"/>
      <w:r w:rsidR="00523684" w:rsidRPr="00523684">
        <w:rPr>
          <w:rFonts w:ascii="Times New Roman" w:hAnsi="Times New Roman"/>
        </w:rPr>
        <w:lastRenderedPageBreak/>
        <w:t>Estimativa de pontos de função</w:t>
      </w:r>
      <w:bookmarkEnd w:id="107"/>
    </w:p>
    <w:p w14:paraId="5E068173" w14:textId="365EB315" w:rsidR="00523684" w:rsidRPr="00523684" w:rsidRDefault="009B0CCE" w:rsidP="0078258A">
      <w:pPr>
        <w:pStyle w:val="BodyText"/>
      </w:pPr>
      <w:r w:rsidRPr="0084194C">
        <w:rPr>
          <w:noProof/>
        </w:rPr>
        <w:pict w14:anchorId="2E816DD1">
          <v:shape id="_x0000_i3833" type="#_x0000_t75" style="width:415.6pt;height:426.1pt;visibility:visible;mso-wrap-style:square">
            <v:imagedata r:id="rId22" o:title=""/>
          </v:shape>
        </w:pict>
      </w:r>
    </w:p>
    <w:p w14:paraId="3AA10726" w14:textId="77777777" w:rsidR="00523684" w:rsidRPr="00523684" w:rsidRDefault="00523684" w:rsidP="00523684">
      <w:pPr>
        <w:pStyle w:val="Heading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bookmarkStart w:id="108" w:name="_Toc78752222"/>
      <w:r>
        <w:rPr>
          <w:rFonts w:ascii="Times New Roman" w:hAnsi="Times New Roman"/>
        </w:rPr>
        <w:lastRenderedPageBreak/>
        <w:t>Informações da implementação</w:t>
      </w:r>
      <w:bookmarkEnd w:id="108"/>
    </w:p>
    <w:p w14:paraId="4E9C05A2" w14:textId="2EB793D4" w:rsidR="00523684" w:rsidRDefault="00234188" w:rsidP="00234188">
      <w:pPr>
        <w:pStyle w:val="BodyText"/>
      </w:pPr>
      <w:r>
        <w:t xml:space="preserve">Código: </w:t>
      </w:r>
      <w:r w:rsidRPr="00234188">
        <w:t>gitlab.com/</w:t>
      </w:r>
      <w:proofErr w:type="spellStart"/>
      <w:r w:rsidRPr="00234188">
        <w:t>caiophilipevs</w:t>
      </w:r>
      <w:proofErr w:type="spellEnd"/>
      <w:r w:rsidRPr="00234188">
        <w:t>/</w:t>
      </w:r>
      <w:proofErr w:type="spellStart"/>
      <w:r w:rsidRPr="00234188">
        <w:t>puchealth</w:t>
      </w:r>
      <w:proofErr w:type="spellEnd"/>
    </w:p>
    <w:p w14:paraId="53AF03E8" w14:textId="1C9C4081" w:rsidR="004576BE" w:rsidRDefault="004576BE" w:rsidP="00234188">
      <w:pPr>
        <w:pStyle w:val="BodyText"/>
      </w:pPr>
      <w:r>
        <w:t xml:space="preserve">Página: </w:t>
      </w:r>
      <w:hyperlink r:id="rId23" w:history="1">
        <w:r w:rsidRPr="00593C10">
          <w:rPr>
            <w:rStyle w:val="Hyperlink"/>
          </w:rPr>
          <w:t>https://puchealth.azurewebsites.net</w:t>
        </w:r>
      </w:hyperlink>
    </w:p>
    <w:p w14:paraId="321401CB" w14:textId="744D91C4" w:rsidR="004576BE" w:rsidRPr="003D1FD0" w:rsidRDefault="004576BE" w:rsidP="004576BE">
      <w:pPr>
        <w:pStyle w:val="BodyText"/>
      </w:pPr>
      <w:r w:rsidRPr="003D1FD0">
        <w:t xml:space="preserve">Login: </w:t>
      </w:r>
      <w:r w:rsidRPr="003D1FD0">
        <w:t>superadmin@puchealth.com.br</w:t>
      </w:r>
    </w:p>
    <w:p w14:paraId="4CAD2916" w14:textId="0D8FB171" w:rsidR="004576BE" w:rsidRPr="004576BE" w:rsidRDefault="004576BE" w:rsidP="004576BE">
      <w:pPr>
        <w:pStyle w:val="BodyText"/>
        <w:rPr>
          <w:lang w:val="en-US"/>
        </w:rPr>
      </w:pPr>
      <w:proofErr w:type="spellStart"/>
      <w:r w:rsidRPr="004576BE">
        <w:rPr>
          <w:lang w:val="en-US"/>
        </w:rPr>
        <w:t>Senha</w:t>
      </w:r>
      <w:proofErr w:type="spellEnd"/>
      <w:r w:rsidRPr="004576BE">
        <w:rPr>
          <w:lang w:val="en-US"/>
        </w:rPr>
        <w:t>: Supersecretpassw000rd!</w:t>
      </w:r>
    </w:p>
    <w:sectPr w:rsidR="004576BE" w:rsidRPr="004576BE">
      <w:headerReference w:type="even" r:id="rId24"/>
      <w:headerReference w:type="default" r:id="rId25"/>
      <w:footerReference w:type="even" r:id="rId26"/>
      <w:footerReference w:type="default" r:id="rId27"/>
      <w:pgSz w:w="11909" w:h="16834" w:code="9"/>
      <w:pgMar w:top="1418" w:right="1797" w:bottom="1418" w:left="1797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7225C5" w14:textId="77777777" w:rsidR="00C44A8F" w:rsidRDefault="00C44A8F">
      <w:r>
        <w:separator/>
      </w:r>
    </w:p>
  </w:endnote>
  <w:endnote w:type="continuationSeparator" w:id="0">
    <w:p w14:paraId="26E3BC6D" w14:textId="77777777" w:rsidR="00C44A8F" w:rsidRDefault="00C44A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E437E" w14:textId="77777777" w:rsidR="00E63E4A" w:rsidRDefault="00E63E4A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558DD">
      <w:rPr>
        <w:rStyle w:val="PageNumber"/>
        <w:noProof/>
      </w:rPr>
      <w:t>16</w:t>
    </w:r>
    <w:r>
      <w:rPr>
        <w:rStyle w:val="PageNumber"/>
      </w:rPr>
      <w:fldChar w:fldCharType="end"/>
    </w:r>
  </w:p>
  <w:p w14:paraId="09400FD8" w14:textId="77777777" w:rsidR="00E63E4A" w:rsidRDefault="00E63E4A" w:rsidP="00F46CB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D6C530" w14:textId="77777777" w:rsidR="00E63E4A" w:rsidRDefault="00E63E4A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558DD">
      <w:rPr>
        <w:rStyle w:val="PageNumber"/>
        <w:noProof/>
      </w:rPr>
      <w:t>15</w:t>
    </w:r>
    <w:r>
      <w:rPr>
        <w:rStyle w:val="PageNumber"/>
      </w:rPr>
      <w:fldChar w:fldCharType="end"/>
    </w:r>
  </w:p>
  <w:p w14:paraId="4C57A92A" w14:textId="77777777" w:rsidR="00E63E4A" w:rsidRDefault="00E63E4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6EBB95" w14:textId="77777777" w:rsidR="00C44A8F" w:rsidRDefault="00C44A8F">
      <w:r>
        <w:separator/>
      </w:r>
    </w:p>
  </w:footnote>
  <w:footnote w:type="continuationSeparator" w:id="0">
    <w:p w14:paraId="7915936B" w14:textId="77777777" w:rsidR="00C44A8F" w:rsidRDefault="00C44A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80B53" w14:textId="594C0A58" w:rsidR="00E63E4A" w:rsidRPr="00BC2665" w:rsidRDefault="00BC2665">
    <w:pPr>
      <w:pStyle w:val="Header"/>
      <w:rPr>
        <w:sz w:val="24"/>
        <w:szCs w:val="24"/>
      </w:rPr>
    </w:pPr>
    <w:r w:rsidRPr="00BC2665">
      <w:rPr>
        <w:sz w:val="24"/>
        <w:szCs w:val="24"/>
      </w:rPr>
      <w:t>Sistema de Saúde Pública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902D2D" w14:textId="77777777" w:rsidR="00E63E4A" w:rsidRDefault="006512A0">
    <w:pPr>
      <w:pStyle w:val="Header"/>
      <w:jc w:val="right"/>
    </w:pPr>
    <w:r>
      <w:rPr>
        <w:sz w:val="24"/>
        <w:szCs w:val="24"/>
      </w:rPr>
      <w:t xml:space="preserve">Trabalho de Conclusão de Curso – Engenharia de </w:t>
    </w:r>
    <w:r w:rsidRPr="00D558DD">
      <w:rPr>
        <w:i/>
        <w:sz w:val="24"/>
        <w:szCs w:val="24"/>
      </w:rPr>
      <w:t>Software</w:t>
    </w:r>
    <w:r>
      <w:rPr>
        <w:sz w:val="24"/>
        <w:szCs w:val="24"/>
      </w:rPr>
      <w:t xml:space="preserve"> - PMV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3185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2A610D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2" w15:restartNumberingAfterBreak="0">
    <w:nsid w:val="07DB08BB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3" w15:restartNumberingAfterBreak="0">
    <w:nsid w:val="07E756C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9327512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5" w15:restartNumberingAfterBreak="0">
    <w:nsid w:val="0C401D07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6" w15:restartNumberingAfterBreak="0">
    <w:nsid w:val="1481532C"/>
    <w:multiLevelType w:val="multilevel"/>
    <w:tmpl w:val="81787996"/>
    <w:lvl w:ilvl="0">
      <w:start w:val="1"/>
      <w:numFmt w:val="decimal"/>
      <w:lvlText w:val="%1."/>
      <w:lvlJc w:val="left"/>
      <w:pPr>
        <w:ind w:left="360" w:hanging="360"/>
      </w:pPr>
      <w:rPr>
        <w:i w:val="0"/>
        <w:iCs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72C3346"/>
    <w:multiLevelType w:val="hybridMultilevel"/>
    <w:tmpl w:val="9DCACC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720E37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C65B58"/>
    <w:multiLevelType w:val="multilevel"/>
    <w:tmpl w:val="0ACE05B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ListNumber2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pStyle w:val="ListNumber3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0" w15:restartNumberingAfterBreak="0">
    <w:nsid w:val="1B0A74A5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11" w15:restartNumberingAfterBreak="0">
    <w:nsid w:val="1F041A8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0046749"/>
    <w:multiLevelType w:val="hybridMultilevel"/>
    <w:tmpl w:val="1BC010A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E0707B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14" w15:restartNumberingAfterBreak="0">
    <w:nsid w:val="232A43E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6221652"/>
    <w:multiLevelType w:val="hybridMultilevel"/>
    <w:tmpl w:val="E1460088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3A109E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17" w15:restartNumberingAfterBreak="0">
    <w:nsid w:val="28352277"/>
    <w:multiLevelType w:val="multilevel"/>
    <w:tmpl w:val="81787996"/>
    <w:lvl w:ilvl="0">
      <w:start w:val="1"/>
      <w:numFmt w:val="decimal"/>
      <w:lvlText w:val="%1."/>
      <w:lvlJc w:val="left"/>
      <w:pPr>
        <w:ind w:left="360" w:hanging="360"/>
      </w:pPr>
      <w:rPr>
        <w:i w:val="0"/>
        <w:iCs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9624ED9"/>
    <w:multiLevelType w:val="hybridMultilevel"/>
    <w:tmpl w:val="9DCACC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E2091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2A204C92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21" w15:restartNumberingAfterBreak="0">
    <w:nsid w:val="2A5C34F6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BAA5309"/>
    <w:multiLevelType w:val="hybridMultilevel"/>
    <w:tmpl w:val="9DCACC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C36611B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F285EF7"/>
    <w:multiLevelType w:val="hybridMultilevel"/>
    <w:tmpl w:val="E1460088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2163DF4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26" w15:restartNumberingAfterBreak="0">
    <w:nsid w:val="36743BE1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27" w15:restartNumberingAfterBreak="0">
    <w:nsid w:val="39D31A0A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28" w15:restartNumberingAfterBreak="0">
    <w:nsid w:val="3AEC2FBB"/>
    <w:multiLevelType w:val="hybridMultilevel"/>
    <w:tmpl w:val="B5005092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BC23BB8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30" w15:restartNumberingAfterBreak="0">
    <w:nsid w:val="3CF7210B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F044262"/>
    <w:multiLevelType w:val="hybridMultilevel"/>
    <w:tmpl w:val="E1460088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0A24A0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420443D0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34" w15:restartNumberingAfterBreak="0">
    <w:nsid w:val="432D4CF3"/>
    <w:multiLevelType w:val="singleLevel"/>
    <w:tmpl w:val="E5382C2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5" w15:restartNumberingAfterBreak="0">
    <w:nsid w:val="44C50CE0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36" w15:restartNumberingAfterBreak="0">
    <w:nsid w:val="45620AB3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37" w15:restartNumberingAfterBreak="0">
    <w:nsid w:val="46917DF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49767CE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4CDC4D6E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40" w15:restartNumberingAfterBreak="0">
    <w:nsid w:val="4D062206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41" w15:restartNumberingAfterBreak="0">
    <w:nsid w:val="526D5AC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544C349A"/>
    <w:multiLevelType w:val="hybridMultilevel"/>
    <w:tmpl w:val="9DCACC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4F62DF5"/>
    <w:multiLevelType w:val="hybridMultilevel"/>
    <w:tmpl w:val="E1460088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6694753"/>
    <w:multiLevelType w:val="hybridMultilevel"/>
    <w:tmpl w:val="1BC010A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CB56704"/>
    <w:multiLevelType w:val="hybridMultilevel"/>
    <w:tmpl w:val="B5005092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1A9592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 w15:restartNumberingAfterBreak="0">
    <w:nsid w:val="64414D6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8" w15:restartNumberingAfterBreak="0">
    <w:nsid w:val="6572245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9" w15:restartNumberingAfterBreak="0">
    <w:nsid w:val="698F543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0" w15:restartNumberingAfterBreak="0">
    <w:nsid w:val="6CB7701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1" w15:restartNumberingAfterBreak="0">
    <w:nsid w:val="6CE435AB"/>
    <w:multiLevelType w:val="multilevel"/>
    <w:tmpl w:val="BF2C6C58"/>
    <w:lvl w:ilvl="0">
      <w:start w:val="1"/>
      <w:numFmt w:val="decimal"/>
      <w:suff w:val="space"/>
      <w:lvlText w:val="%1."/>
      <w:lvlJc w:val="left"/>
      <w:pPr>
        <w:ind w:left="360" w:hanging="3"/>
      </w:pPr>
    </w:lvl>
    <w:lvl w:ilvl="1">
      <w:start w:val="1"/>
      <w:numFmt w:val="decimal"/>
      <w:suff w:val="space"/>
      <w:lvlText w:val="%1.%2."/>
      <w:lvlJc w:val="left"/>
      <w:pPr>
        <w:ind w:left="680" w:firstLine="0"/>
      </w:pPr>
    </w:lvl>
    <w:lvl w:ilvl="2">
      <w:start w:val="1"/>
      <w:numFmt w:val="decimal"/>
      <w:suff w:val="space"/>
      <w:lvlText w:val="%1.%2.%3."/>
      <w:lvlJc w:val="left"/>
      <w:pPr>
        <w:ind w:left="680" w:firstLine="397"/>
      </w:pPr>
    </w:lvl>
    <w:lvl w:ilvl="3">
      <w:start w:val="1"/>
      <w:numFmt w:val="decimal"/>
      <w:pStyle w:val="ListNumber4"/>
      <w:suff w:val="space"/>
      <w:lvlText w:val="%1.%2.%3.%4."/>
      <w:lvlJc w:val="left"/>
      <w:pPr>
        <w:ind w:left="1440" w:hanging="22"/>
      </w:pPr>
    </w:lvl>
    <w:lvl w:ilvl="4">
      <w:start w:val="1"/>
      <w:numFmt w:val="decimal"/>
      <w:pStyle w:val="ListNumber5"/>
      <w:suff w:val="space"/>
      <w:lvlText w:val="%1.%2.%3.%4.%5."/>
      <w:lvlJc w:val="left"/>
      <w:pPr>
        <w:ind w:left="1800" w:hanging="42"/>
      </w:pPr>
    </w:lvl>
    <w:lvl w:ilvl="5">
      <w:start w:val="1"/>
      <w:numFmt w:val="decimal"/>
      <w:lvlText w:val="%1.%2.%3.%4.%5.%6."/>
      <w:lvlJc w:val="left"/>
      <w:pPr>
        <w:tabs>
          <w:tab w:val="num" w:pos="3178"/>
        </w:tabs>
        <w:ind w:left="2160" w:hanging="62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2" w15:restartNumberingAfterBreak="0">
    <w:nsid w:val="6D470ED8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1117B4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4" w15:restartNumberingAfterBreak="0">
    <w:nsid w:val="71C01B49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4E00CB0"/>
    <w:multiLevelType w:val="multilevel"/>
    <w:tmpl w:val="E424D074"/>
    <w:lvl w:ilvl="0">
      <w:start w:val="1"/>
      <w:numFmt w:val="none"/>
      <w:pStyle w:val="Heading1"/>
      <w:lvlText w:val="%1"/>
      <w:lvlJc w:val="center"/>
      <w:pPr>
        <w:tabs>
          <w:tab w:val="num" w:pos="648"/>
        </w:tabs>
        <w:ind w:left="284" w:firstLine="4"/>
      </w:pPr>
    </w:lvl>
    <w:lvl w:ilvl="1">
      <w:start w:val="1"/>
      <w:numFmt w:val="decimal"/>
      <w:pStyle w:val="Heading2"/>
      <w:lvlText w:val="%1%2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Heading3"/>
      <w:lvlText w:val="%1%2.%3"/>
      <w:lvlJc w:val="left"/>
      <w:pPr>
        <w:tabs>
          <w:tab w:val="num" w:pos="720"/>
        </w:tabs>
        <w:ind w:left="567" w:hanging="567"/>
      </w:pPr>
    </w:lvl>
    <w:lvl w:ilvl="3">
      <w:start w:val="1"/>
      <w:numFmt w:val="decimal"/>
      <w:pStyle w:val="Heading4"/>
      <w:lvlText w:val="%1%2.%3.%4"/>
      <w:lvlJc w:val="left"/>
      <w:pPr>
        <w:tabs>
          <w:tab w:val="num" w:pos="1080"/>
        </w:tabs>
        <w:ind w:left="567" w:hanging="567"/>
      </w:pPr>
      <w:rPr>
        <w:b/>
        <w:bCs/>
        <w:i/>
        <w:iCs/>
      </w:rPr>
    </w:lvl>
    <w:lvl w:ilvl="4">
      <w:start w:val="1"/>
      <w:numFmt w:val="decimal"/>
      <w:pStyle w:val="Heading5"/>
      <w:lvlText w:val="%1%2.%3.%4.%5"/>
      <w:lvlJc w:val="left"/>
      <w:pPr>
        <w:tabs>
          <w:tab w:val="num" w:pos="1440"/>
        </w:tabs>
        <w:ind w:left="1008" w:hanging="1008"/>
      </w:pPr>
    </w:lvl>
    <w:lvl w:ilvl="5">
      <w:start w:val="1"/>
      <w:numFmt w:val="decimal"/>
      <w:pStyle w:val="Heading6"/>
      <w:lvlText w:val="%1%2.%3.%4.%5.%6"/>
      <w:lvlJc w:val="left"/>
      <w:pPr>
        <w:tabs>
          <w:tab w:val="num" w:pos="1800"/>
        </w:tabs>
        <w:ind w:left="1152" w:hanging="1152"/>
      </w:pPr>
    </w:lvl>
    <w:lvl w:ilvl="6">
      <w:start w:val="1"/>
      <w:numFmt w:val="decimal"/>
      <w:pStyle w:val="Heading7"/>
      <w:lvlText w:val="%1%2.%3.%4.%5.%6.%7"/>
      <w:lvlJc w:val="left"/>
      <w:pPr>
        <w:tabs>
          <w:tab w:val="num" w:pos="2160"/>
        </w:tabs>
        <w:ind w:left="1296" w:hanging="1296"/>
      </w:pPr>
    </w:lvl>
    <w:lvl w:ilvl="7">
      <w:start w:val="1"/>
      <w:numFmt w:val="decimal"/>
      <w:pStyle w:val="Heading8"/>
      <w:lvlText w:val="%1%2.%3.%4.%5.%6.%7.%8"/>
      <w:lvlJc w:val="left"/>
      <w:pPr>
        <w:tabs>
          <w:tab w:val="num" w:pos="2520"/>
        </w:tabs>
        <w:ind w:left="1440" w:hanging="1440"/>
      </w:pPr>
    </w:lvl>
    <w:lvl w:ilvl="8">
      <w:start w:val="1"/>
      <w:numFmt w:val="decimal"/>
      <w:pStyle w:val="Heading9"/>
      <w:lvlText w:val="%1%2.%3.%4.%5.%6.%7.%8.%9"/>
      <w:lvlJc w:val="left"/>
      <w:pPr>
        <w:tabs>
          <w:tab w:val="num" w:pos="2520"/>
        </w:tabs>
        <w:ind w:left="1584" w:hanging="1584"/>
      </w:pPr>
    </w:lvl>
  </w:abstractNum>
  <w:abstractNum w:abstractNumId="56" w15:restartNumberingAfterBreak="0">
    <w:nsid w:val="758960ED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5DE1C6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8" w15:restartNumberingAfterBreak="0">
    <w:nsid w:val="768815BA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59" w15:restartNumberingAfterBreak="0">
    <w:nsid w:val="79E06C3C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60" w15:restartNumberingAfterBreak="0">
    <w:nsid w:val="7C63479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1" w15:restartNumberingAfterBreak="0">
    <w:nsid w:val="7E17142C"/>
    <w:multiLevelType w:val="hybridMultilevel"/>
    <w:tmpl w:val="E1460088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ECE7107"/>
    <w:multiLevelType w:val="hybridMultilevel"/>
    <w:tmpl w:val="CC882EC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F651D45"/>
    <w:multiLevelType w:val="hybridMultilevel"/>
    <w:tmpl w:val="1AFC9CA0"/>
    <w:lvl w:ilvl="0" w:tplc="EA881C6E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5" w:hanging="360"/>
      </w:pPr>
    </w:lvl>
    <w:lvl w:ilvl="2" w:tplc="0416001B" w:tentative="1">
      <w:start w:val="1"/>
      <w:numFmt w:val="lowerRoman"/>
      <w:lvlText w:val="%3."/>
      <w:lvlJc w:val="right"/>
      <w:pPr>
        <w:ind w:left="1805" w:hanging="180"/>
      </w:pPr>
    </w:lvl>
    <w:lvl w:ilvl="3" w:tplc="0416000F" w:tentative="1">
      <w:start w:val="1"/>
      <w:numFmt w:val="decimal"/>
      <w:lvlText w:val="%4."/>
      <w:lvlJc w:val="left"/>
      <w:pPr>
        <w:ind w:left="2525" w:hanging="360"/>
      </w:pPr>
    </w:lvl>
    <w:lvl w:ilvl="4" w:tplc="04160019" w:tentative="1">
      <w:start w:val="1"/>
      <w:numFmt w:val="lowerLetter"/>
      <w:lvlText w:val="%5."/>
      <w:lvlJc w:val="left"/>
      <w:pPr>
        <w:ind w:left="3245" w:hanging="360"/>
      </w:pPr>
    </w:lvl>
    <w:lvl w:ilvl="5" w:tplc="0416001B" w:tentative="1">
      <w:start w:val="1"/>
      <w:numFmt w:val="lowerRoman"/>
      <w:lvlText w:val="%6."/>
      <w:lvlJc w:val="right"/>
      <w:pPr>
        <w:ind w:left="3965" w:hanging="180"/>
      </w:pPr>
    </w:lvl>
    <w:lvl w:ilvl="6" w:tplc="0416000F" w:tentative="1">
      <w:start w:val="1"/>
      <w:numFmt w:val="decimal"/>
      <w:lvlText w:val="%7."/>
      <w:lvlJc w:val="left"/>
      <w:pPr>
        <w:ind w:left="4685" w:hanging="360"/>
      </w:pPr>
    </w:lvl>
    <w:lvl w:ilvl="7" w:tplc="04160019" w:tentative="1">
      <w:start w:val="1"/>
      <w:numFmt w:val="lowerLetter"/>
      <w:lvlText w:val="%8."/>
      <w:lvlJc w:val="left"/>
      <w:pPr>
        <w:ind w:left="5405" w:hanging="360"/>
      </w:pPr>
    </w:lvl>
    <w:lvl w:ilvl="8" w:tplc="0416001B" w:tentative="1">
      <w:start w:val="1"/>
      <w:numFmt w:val="lowerRoman"/>
      <w:lvlText w:val="%9."/>
      <w:lvlJc w:val="right"/>
      <w:pPr>
        <w:ind w:left="6125" w:hanging="180"/>
      </w:pPr>
    </w:lvl>
  </w:abstractNum>
  <w:num w:numId="1">
    <w:abstractNumId w:val="55"/>
  </w:num>
  <w:num w:numId="2">
    <w:abstractNumId w:val="51"/>
  </w:num>
  <w:num w:numId="3">
    <w:abstractNumId w:val="9"/>
  </w:num>
  <w:num w:numId="4">
    <w:abstractNumId w:val="34"/>
  </w:num>
  <w:num w:numId="5">
    <w:abstractNumId w:val="28"/>
  </w:num>
  <w:num w:numId="6">
    <w:abstractNumId w:val="21"/>
  </w:num>
  <w:num w:numId="7">
    <w:abstractNumId w:val="17"/>
  </w:num>
  <w:num w:numId="8">
    <w:abstractNumId w:val="50"/>
  </w:num>
  <w:num w:numId="9">
    <w:abstractNumId w:val="2"/>
  </w:num>
  <w:num w:numId="10">
    <w:abstractNumId w:val="24"/>
  </w:num>
  <w:num w:numId="11">
    <w:abstractNumId w:val="52"/>
  </w:num>
  <w:num w:numId="12">
    <w:abstractNumId w:val="30"/>
  </w:num>
  <w:num w:numId="13">
    <w:abstractNumId w:val="38"/>
  </w:num>
  <w:num w:numId="14">
    <w:abstractNumId w:val="48"/>
  </w:num>
  <w:num w:numId="15">
    <w:abstractNumId w:val="1"/>
  </w:num>
  <w:num w:numId="16">
    <w:abstractNumId w:val="0"/>
  </w:num>
  <w:num w:numId="17">
    <w:abstractNumId w:val="46"/>
  </w:num>
  <w:num w:numId="18">
    <w:abstractNumId w:val="36"/>
  </w:num>
  <w:num w:numId="19">
    <w:abstractNumId w:val="45"/>
  </w:num>
  <w:num w:numId="20">
    <w:abstractNumId w:val="6"/>
  </w:num>
  <w:num w:numId="21">
    <w:abstractNumId w:val="29"/>
  </w:num>
  <w:num w:numId="22">
    <w:abstractNumId w:val="39"/>
  </w:num>
  <w:num w:numId="23">
    <w:abstractNumId w:val="4"/>
  </w:num>
  <w:num w:numId="24">
    <w:abstractNumId w:val="27"/>
  </w:num>
  <w:num w:numId="25">
    <w:abstractNumId w:val="25"/>
  </w:num>
  <w:num w:numId="26">
    <w:abstractNumId w:val="26"/>
  </w:num>
  <w:num w:numId="27">
    <w:abstractNumId w:val="14"/>
  </w:num>
  <w:num w:numId="28">
    <w:abstractNumId w:val="47"/>
  </w:num>
  <w:num w:numId="29">
    <w:abstractNumId w:val="35"/>
  </w:num>
  <w:num w:numId="30">
    <w:abstractNumId w:val="16"/>
  </w:num>
  <w:num w:numId="31">
    <w:abstractNumId w:val="11"/>
  </w:num>
  <w:num w:numId="32">
    <w:abstractNumId w:val="57"/>
  </w:num>
  <w:num w:numId="33">
    <w:abstractNumId w:val="59"/>
  </w:num>
  <w:num w:numId="34">
    <w:abstractNumId w:val="60"/>
  </w:num>
  <w:num w:numId="35">
    <w:abstractNumId w:val="3"/>
  </w:num>
  <w:num w:numId="36">
    <w:abstractNumId w:val="40"/>
  </w:num>
  <w:num w:numId="37">
    <w:abstractNumId w:val="58"/>
  </w:num>
  <w:num w:numId="38">
    <w:abstractNumId w:val="32"/>
  </w:num>
  <w:num w:numId="39">
    <w:abstractNumId w:val="49"/>
  </w:num>
  <w:num w:numId="40">
    <w:abstractNumId w:val="10"/>
  </w:num>
  <w:num w:numId="41">
    <w:abstractNumId w:val="19"/>
  </w:num>
  <w:num w:numId="42">
    <w:abstractNumId w:val="53"/>
  </w:num>
  <w:num w:numId="43">
    <w:abstractNumId w:val="5"/>
  </w:num>
  <w:num w:numId="44">
    <w:abstractNumId w:val="41"/>
  </w:num>
  <w:num w:numId="45">
    <w:abstractNumId w:val="37"/>
  </w:num>
  <w:num w:numId="46">
    <w:abstractNumId w:val="20"/>
  </w:num>
  <w:num w:numId="47">
    <w:abstractNumId w:val="33"/>
  </w:num>
  <w:num w:numId="48">
    <w:abstractNumId w:val="13"/>
  </w:num>
  <w:num w:numId="49">
    <w:abstractNumId w:val="15"/>
  </w:num>
  <w:num w:numId="50">
    <w:abstractNumId w:val="61"/>
  </w:num>
  <w:num w:numId="51">
    <w:abstractNumId w:val="23"/>
  </w:num>
  <w:num w:numId="52">
    <w:abstractNumId w:val="8"/>
  </w:num>
  <w:num w:numId="53">
    <w:abstractNumId w:val="31"/>
  </w:num>
  <w:num w:numId="54">
    <w:abstractNumId w:val="56"/>
  </w:num>
  <w:num w:numId="55">
    <w:abstractNumId w:val="43"/>
  </w:num>
  <w:num w:numId="56">
    <w:abstractNumId w:val="54"/>
  </w:num>
  <w:num w:numId="57">
    <w:abstractNumId w:val="44"/>
  </w:num>
  <w:num w:numId="58">
    <w:abstractNumId w:val="12"/>
  </w:num>
  <w:num w:numId="59">
    <w:abstractNumId w:val="22"/>
  </w:num>
  <w:num w:numId="60">
    <w:abstractNumId w:val="62"/>
  </w:num>
  <w:num w:numId="61">
    <w:abstractNumId w:val="18"/>
  </w:num>
  <w:num w:numId="62">
    <w:abstractNumId w:val="7"/>
  </w:num>
  <w:num w:numId="63">
    <w:abstractNumId w:val="42"/>
  </w:num>
  <w:num w:numId="64">
    <w:abstractNumId w:val="63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hyphenationZone w:val="425"/>
  <w:evenAndOddHeaders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04B71"/>
    <w:rsid w:val="0000073A"/>
    <w:rsid w:val="00000A43"/>
    <w:rsid w:val="0000138D"/>
    <w:rsid w:val="000015D2"/>
    <w:rsid w:val="0000165E"/>
    <w:rsid w:val="0000275E"/>
    <w:rsid w:val="00006434"/>
    <w:rsid w:val="0000779A"/>
    <w:rsid w:val="00010CA4"/>
    <w:rsid w:val="00010F08"/>
    <w:rsid w:val="000115BF"/>
    <w:rsid w:val="00012D8E"/>
    <w:rsid w:val="00013A98"/>
    <w:rsid w:val="0001723D"/>
    <w:rsid w:val="0002380C"/>
    <w:rsid w:val="00031560"/>
    <w:rsid w:val="00034CC3"/>
    <w:rsid w:val="00035593"/>
    <w:rsid w:val="0003582B"/>
    <w:rsid w:val="00035A63"/>
    <w:rsid w:val="000417F0"/>
    <w:rsid w:val="00041C20"/>
    <w:rsid w:val="00043594"/>
    <w:rsid w:val="000436B6"/>
    <w:rsid w:val="00044A58"/>
    <w:rsid w:val="00046864"/>
    <w:rsid w:val="00047707"/>
    <w:rsid w:val="00050FD0"/>
    <w:rsid w:val="00051417"/>
    <w:rsid w:val="00053FAF"/>
    <w:rsid w:val="00054136"/>
    <w:rsid w:val="000549BA"/>
    <w:rsid w:val="00055301"/>
    <w:rsid w:val="00055A1F"/>
    <w:rsid w:val="000606B6"/>
    <w:rsid w:val="00060DD6"/>
    <w:rsid w:val="00060FE1"/>
    <w:rsid w:val="00061D6D"/>
    <w:rsid w:val="00063116"/>
    <w:rsid w:val="000639A3"/>
    <w:rsid w:val="00064B5A"/>
    <w:rsid w:val="00064D96"/>
    <w:rsid w:val="000654C2"/>
    <w:rsid w:val="00065A76"/>
    <w:rsid w:val="00071A4F"/>
    <w:rsid w:val="000731BD"/>
    <w:rsid w:val="00073229"/>
    <w:rsid w:val="0007430C"/>
    <w:rsid w:val="00082639"/>
    <w:rsid w:val="000827A0"/>
    <w:rsid w:val="000846C2"/>
    <w:rsid w:val="00085473"/>
    <w:rsid w:val="0008643F"/>
    <w:rsid w:val="000867A3"/>
    <w:rsid w:val="000869AF"/>
    <w:rsid w:val="00086C4C"/>
    <w:rsid w:val="00090A74"/>
    <w:rsid w:val="00095598"/>
    <w:rsid w:val="00097A67"/>
    <w:rsid w:val="000A0BFA"/>
    <w:rsid w:val="000A0E86"/>
    <w:rsid w:val="000A15C3"/>
    <w:rsid w:val="000A1F71"/>
    <w:rsid w:val="000A29D0"/>
    <w:rsid w:val="000A4F44"/>
    <w:rsid w:val="000A6189"/>
    <w:rsid w:val="000A70F8"/>
    <w:rsid w:val="000B1BA9"/>
    <w:rsid w:val="000B28B4"/>
    <w:rsid w:val="000B3151"/>
    <w:rsid w:val="000B3689"/>
    <w:rsid w:val="000B59B4"/>
    <w:rsid w:val="000B7645"/>
    <w:rsid w:val="000C10C5"/>
    <w:rsid w:val="000C2FDB"/>
    <w:rsid w:val="000C484C"/>
    <w:rsid w:val="000C6E48"/>
    <w:rsid w:val="000C7043"/>
    <w:rsid w:val="000D03EF"/>
    <w:rsid w:val="000D17EE"/>
    <w:rsid w:val="000D28D5"/>
    <w:rsid w:val="000D5AC7"/>
    <w:rsid w:val="000D77FF"/>
    <w:rsid w:val="000E0053"/>
    <w:rsid w:val="000E16EB"/>
    <w:rsid w:val="000E1ECC"/>
    <w:rsid w:val="000E33BB"/>
    <w:rsid w:val="000F2A61"/>
    <w:rsid w:val="000F2F9E"/>
    <w:rsid w:val="000F3A5C"/>
    <w:rsid w:val="000F5067"/>
    <w:rsid w:val="000F6A20"/>
    <w:rsid w:val="000F7477"/>
    <w:rsid w:val="000F7EF1"/>
    <w:rsid w:val="00100D78"/>
    <w:rsid w:val="00100E53"/>
    <w:rsid w:val="00101746"/>
    <w:rsid w:val="00103660"/>
    <w:rsid w:val="0010524E"/>
    <w:rsid w:val="00106FFD"/>
    <w:rsid w:val="00111DC5"/>
    <w:rsid w:val="0011251F"/>
    <w:rsid w:val="00112F53"/>
    <w:rsid w:val="0011421D"/>
    <w:rsid w:val="00117446"/>
    <w:rsid w:val="001178CA"/>
    <w:rsid w:val="00120A4A"/>
    <w:rsid w:val="00123A27"/>
    <w:rsid w:val="00126793"/>
    <w:rsid w:val="00127C43"/>
    <w:rsid w:val="00130CF9"/>
    <w:rsid w:val="0013107A"/>
    <w:rsid w:val="00133A6C"/>
    <w:rsid w:val="00133DD3"/>
    <w:rsid w:val="00135EAB"/>
    <w:rsid w:val="001375EE"/>
    <w:rsid w:val="0014073E"/>
    <w:rsid w:val="00140807"/>
    <w:rsid w:val="00142329"/>
    <w:rsid w:val="00142DE6"/>
    <w:rsid w:val="001446B8"/>
    <w:rsid w:val="00147418"/>
    <w:rsid w:val="00147DA3"/>
    <w:rsid w:val="0015151D"/>
    <w:rsid w:val="0015166D"/>
    <w:rsid w:val="00154848"/>
    <w:rsid w:val="00154CCD"/>
    <w:rsid w:val="00155398"/>
    <w:rsid w:val="00156BE5"/>
    <w:rsid w:val="0015722A"/>
    <w:rsid w:val="001575B4"/>
    <w:rsid w:val="00160471"/>
    <w:rsid w:val="001607DD"/>
    <w:rsid w:val="001616A9"/>
    <w:rsid w:val="001626D5"/>
    <w:rsid w:val="0016280D"/>
    <w:rsid w:val="00162D6D"/>
    <w:rsid w:val="001653F5"/>
    <w:rsid w:val="001662D2"/>
    <w:rsid w:val="00171D8D"/>
    <w:rsid w:val="0017292B"/>
    <w:rsid w:val="001738A7"/>
    <w:rsid w:val="001739CF"/>
    <w:rsid w:val="00175B77"/>
    <w:rsid w:val="00177DCC"/>
    <w:rsid w:val="00183C52"/>
    <w:rsid w:val="00185FE6"/>
    <w:rsid w:val="00187708"/>
    <w:rsid w:val="00190E41"/>
    <w:rsid w:val="00191426"/>
    <w:rsid w:val="00191633"/>
    <w:rsid w:val="001916C8"/>
    <w:rsid w:val="00192242"/>
    <w:rsid w:val="00192EA1"/>
    <w:rsid w:val="00193BC0"/>
    <w:rsid w:val="00195D67"/>
    <w:rsid w:val="001A0FBC"/>
    <w:rsid w:val="001A14FD"/>
    <w:rsid w:val="001A2E34"/>
    <w:rsid w:val="001A52C9"/>
    <w:rsid w:val="001A5987"/>
    <w:rsid w:val="001A59BD"/>
    <w:rsid w:val="001A7DBA"/>
    <w:rsid w:val="001B1977"/>
    <w:rsid w:val="001B2F0A"/>
    <w:rsid w:val="001B3D34"/>
    <w:rsid w:val="001B6644"/>
    <w:rsid w:val="001B6CF7"/>
    <w:rsid w:val="001C098B"/>
    <w:rsid w:val="001C18FE"/>
    <w:rsid w:val="001C23B3"/>
    <w:rsid w:val="001C4E05"/>
    <w:rsid w:val="001C55B0"/>
    <w:rsid w:val="001C62E7"/>
    <w:rsid w:val="001C7DE6"/>
    <w:rsid w:val="001D073E"/>
    <w:rsid w:val="001D4AD2"/>
    <w:rsid w:val="001E1026"/>
    <w:rsid w:val="001E10A9"/>
    <w:rsid w:val="001E3CFF"/>
    <w:rsid w:val="001E43CE"/>
    <w:rsid w:val="001E59DC"/>
    <w:rsid w:val="001E693D"/>
    <w:rsid w:val="001E6DBD"/>
    <w:rsid w:val="001F0C6C"/>
    <w:rsid w:val="001F127B"/>
    <w:rsid w:val="001F1FAE"/>
    <w:rsid w:val="001F2D31"/>
    <w:rsid w:val="001F2DB4"/>
    <w:rsid w:val="001F36AA"/>
    <w:rsid w:val="001F4D70"/>
    <w:rsid w:val="001F4ED5"/>
    <w:rsid w:val="001F5EF0"/>
    <w:rsid w:val="001F6245"/>
    <w:rsid w:val="002003CA"/>
    <w:rsid w:val="00200517"/>
    <w:rsid w:val="0020249E"/>
    <w:rsid w:val="002056F4"/>
    <w:rsid w:val="00207E78"/>
    <w:rsid w:val="00210E7F"/>
    <w:rsid w:val="00216F91"/>
    <w:rsid w:val="0021765D"/>
    <w:rsid w:val="00223455"/>
    <w:rsid w:val="002241DA"/>
    <w:rsid w:val="00225C87"/>
    <w:rsid w:val="002276C9"/>
    <w:rsid w:val="00227C33"/>
    <w:rsid w:val="00227F59"/>
    <w:rsid w:val="00230858"/>
    <w:rsid w:val="002309B7"/>
    <w:rsid w:val="0023113C"/>
    <w:rsid w:val="00231ECE"/>
    <w:rsid w:val="00232AA2"/>
    <w:rsid w:val="002331CF"/>
    <w:rsid w:val="00233C54"/>
    <w:rsid w:val="00234188"/>
    <w:rsid w:val="002346D9"/>
    <w:rsid w:val="002375DC"/>
    <w:rsid w:val="00240E9D"/>
    <w:rsid w:val="002423A5"/>
    <w:rsid w:val="002429E7"/>
    <w:rsid w:val="00253003"/>
    <w:rsid w:val="002530C8"/>
    <w:rsid w:val="00253258"/>
    <w:rsid w:val="0025589C"/>
    <w:rsid w:val="00255955"/>
    <w:rsid w:val="00255DCB"/>
    <w:rsid w:val="00257B9C"/>
    <w:rsid w:val="00260B69"/>
    <w:rsid w:val="002632A0"/>
    <w:rsid w:val="0026370C"/>
    <w:rsid w:val="00264CA0"/>
    <w:rsid w:val="00266811"/>
    <w:rsid w:val="00270246"/>
    <w:rsid w:val="00271F5B"/>
    <w:rsid w:val="00272372"/>
    <w:rsid w:val="00273C35"/>
    <w:rsid w:val="00275378"/>
    <w:rsid w:val="0027669E"/>
    <w:rsid w:val="0028006B"/>
    <w:rsid w:val="00280F6C"/>
    <w:rsid w:val="00281573"/>
    <w:rsid w:val="00282891"/>
    <w:rsid w:val="00283E95"/>
    <w:rsid w:val="00291723"/>
    <w:rsid w:val="002924BB"/>
    <w:rsid w:val="00295A73"/>
    <w:rsid w:val="002975D0"/>
    <w:rsid w:val="002A0F2B"/>
    <w:rsid w:val="002A1883"/>
    <w:rsid w:val="002A4BEB"/>
    <w:rsid w:val="002A57C3"/>
    <w:rsid w:val="002A686F"/>
    <w:rsid w:val="002A6AFB"/>
    <w:rsid w:val="002B0CAF"/>
    <w:rsid w:val="002B231A"/>
    <w:rsid w:val="002B3C3B"/>
    <w:rsid w:val="002B4CF8"/>
    <w:rsid w:val="002B71B8"/>
    <w:rsid w:val="002C2304"/>
    <w:rsid w:val="002C3897"/>
    <w:rsid w:val="002C47A7"/>
    <w:rsid w:val="002C4BCB"/>
    <w:rsid w:val="002C4DA4"/>
    <w:rsid w:val="002C57C7"/>
    <w:rsid w:val="002C6CD9"/>
    <w:rsid w:val="002C7532"/>
    <w:rsid w:val="002D08EB"/>
    <w:rsid w:val="002D1037"/>
    <w:rsid w:val="002D1158"/>
    <w:rsid w:val="002D17DC"/>
    <w:rsid w:val="002D199E"/>
    <w:rsid w:val="002D3DA7"/>
    <w:rsid w:val="002D4CE7"/>
    <w:rsid w:val="002D5010"/>
    <w:rsid w:val="002D50EB"/>
    <w:rsid w:val="002D7900"/>
    <w:rsid w:val="002E24A0"/>
    <w:rsid w:val="002E25A0"/>
    <w:rsid w:val="002E35A0"/>
    <w:rsid w:val="002E42E1"/>
    <w:rsid w:val="002E590E"/>
    <w:rsid w:val="002E69B4"/>
    <w:rsid w:val="002F164B"/>
    <w:rsid w:val="002F1A71"/>
    <w:rsid w:val="002F53F5"/>
    <w:rsid w:val="002F5F08"/>
    <w:rsid w:val="002F688E"/>
    <w:rsid w:val="002F75E0"/>
    <w:rsid w:val="003014AB"/>
    <w:rsid w:val="0030308B"/>
    <w:rsid w:val="003036CF"/>
    <w:rsid w:val="00303A2B"/>
    <w:rsid w:val="0030577F"/>
    <w:rsid w:val="003057DF"/>
    <w:rsid w:val="00314AD6"/>
    <w:rsid w:val="00314DE0"/>
    <w:rsid w:val="00315338"/>
    <w:rsid w:val="00315379"/>
    <w:rsid w:val="00317993"/>
    <w:rsid w:val="0032012F"/>
    <w:rsid w:val="003211D1"/>
    <w:rsid w:val="003216D8"/>
    <w:rsid w:val="00322048"/>
    <w:rsid w:val="00323C3B"/>
    <w:rsid w:val="00324BDC"/>
    <w:rsid w:val="00325E10"/>
    <w:rsid w:val="00327DCB"/>
    <w:rsid w:val="00330438"/>
    <w:rsid w:val="0033103A"/>
    <w:rsid w:val="00331DEA"/>
    <w:rsid w:val="00335F91"/>
    <w:rsid w:val="00340D76"/>
    <w:rsid w:val="00345CC5"/>
    <w:rsid w:val="00346857"/>
    <w:rsid w:val="003474AE"/>
    <w:rsid w:val="00350694"/>
    <w:rsid w:val="00350BEB"/>
    <w:rsid w:val="003532A3"/>
    <w:rsid w:val="0035364D"/>
    <w:rsid w:val="0035387E"/>
    <w:rsid w:val="0036184E"/>
    <w:rsid w:val="00361A6A"/>
    <w:rsid w:val="0036760C"/>
    <w:rsid w:val="003715C2"/>
    <w:rsid w:val="00373983"/>
    <w:rsid w:val="003739EC"/>
    <w:rsid w:val="00374976"/>
    <w:rsid w:val="00376ED0"/>
    <w:rsid w:val="00377CFC"/>
    <w:rsid w:val="0038014D"/>
    <w:rsid w:val="00381D7C"/>
    <w:rsid w:val="0038609A"/>
    <w:rsid w:val="00386D8B"/>
    <w:rsid w:val="00390AF8"/>
    <w:rsid w:val="003916EE"/>
    <w:rsid w:val="003933F4"/>
    <w:rsid w:val="00393E88"/>
    <w:rsid w:val="00393E8C"/>
    <w:rsid w:val="003A105C"/>
    <w:rsid w:val="003A2694"/>
    <w:rsid w:val="003A2DAB"/>
    <w:rsid w:val="003A3B9C"/>
    <w:rsid w:val="003A4663"/>
    <w:rsid w:val="003A68F0"/>
    <w:rsid w:val="003B3A12"/>
    <w:rsid w:val="003B512A"/>
    <w:rsid w:val="003C3A6C"/>
    <w:rsid w:val="003C60ED"/>
    <w:rsid w:val="003C77E9"/>
    <w:rsid w:val="003D02A7"/>
    <w:rsid w:val="003D1FD0"/>
    <w:rsid w:val="003D3085"/>
    <w:rsid w:val="003D3474"/>
    <w:rsid w:val="003D351A"/>
    <w:rsid w:val="003D6D4A"/>
    <w:rsid w:val="003D7F67"/>
    <w:rsid w:val="003E09B1"/>
    <w:rsid w:val="003E1F4B"/>
    <w:rsid w:val="003E3B05"/>
    <w:rsid w:val="003E6475"/>
    <w:rsid w:val="003E736C"/>
    <w:rsid w:val="003F17E7"/>
    <w:rsid w:val="003F3BDF"/>
    <w:rsid w:val="003F469A"/>
    <w:rsid w:val="00400874"/>
    <w:rsid w:val="00401041"/>
    <w:rsid w:val="00401235"/>
    <w:rsid w:val="0040170A"/>
    <w:rsid w:val="00401F42"/>
    <w:rsid w:val="0040361F"/>
    <w:rsid w:val="00403B77"/>
    <w:rsid w:val="004049F7"/>
    <w:rsid w:val="00405722"/>
    <w:rsid w:val="00405A06"/>
    <w:rsid w:val="0040781E"/>
    <w:rsid w:val="00411FFF"/>
    <w:rsid w:val="004141CF"/>
    <w:rsid w:val="0041428F"/>
    <w:rsid w:val="00414FA2"/>
    <w:rsid w:val="00415233"/>
    <w:rsid w:val="004153DD"/>
    <w:rsid w:val="00415822"/>
    <w:rsid w:val="004201C1"/>
    <w:rsid w:val="00422B5D"/>
    <w:rsid w:val="00422D31"/>
    <w:rsid w:val="00423967"/>
    <w:rsid w:val="00423B39"/>
    <w:rsid w:val="00423CCF"/>
    <w:rsid w:val="0042458F"/>
    <w:rsid w:val="00424A1B"/>
    <w:rsid w:val="00425E6D"/>
    <w:rsid w:val="00426DE9"/>
    <w:rsid w:val="00430238"/>
    <w:rsid w:val="00432DB8"/>
    <w:rsid w:val="00433E88"/>
    <w:rsid w:val="00433F36"/>
    <w:rsid w:val="00441D98"/>
    <w:rsid w:val="00442604"/>
    <w:rsid w:val="00446F8F"/>
    <w:rsid w:val="0044758F"/>
    <w:rsid w:val="004512A1"/>
    <w:rsid w:val="004512F7"/>
    <w:rsid w:val="00452132"/>
    <w:rsid w:val="00454E10"/>
    <w:rsid w:val="00455A07"/>
    <w:rsid w:val="0045658C"/>
    <w:rsid w:val="004576BE"/>
    <w:rsid w:val="004579F9"/>
    <w:rsid w:val="00460535"/>
    <w:rsid w:val="00460765"/>
    <w:rsid w:val="0046159A"/>
    <w:rsid w:val="00462D24"/>
    <w:rsid w:val="00463034"/>
    <w:rsid w:val="00463A77"/>
    <w:rsid w:val="004650FA"/>
    <w:rsid w:val="00466B94"/>
    <w:rsid w:val="00474909"/>
    <w:rsid w:val="00474918"/>
    <w:rsid w:val="00475A9C"/>
    <w:rsid w:val="00482A16"/>
    <w:rsid w:val="00482C51"/>
    <w:rsid w:val="00483CC6"/>
    <w:rsid w:val="00485D82"/>
    <w:rsid w:val="00487760"/>
    <w:rsid w:val="00487C49"/>
    <w:rsid w:val="00490767"/>
    <w:rsid w:val="00491A95"/>
    <w:rsid w:val="00492460"/>
    <w:rsid w:val="004950FE"/>
    <w:rsid w:val="00495C71"/>
    <w:rsid w:val="00497A24"/>
    <w:rsid w:val="004A06DC"/>
    <w:rsid w:val="004A1121"/>
    <w:rsid w:val="004A43CC"/>
    <w:rsid w:val="004A4FE2"/>
    <w:rsid w:val="004A501B"/>
    <w:rsid w:val="004A68D9"/>
    <w:rsid w:val="004A6E09"/>
    <w:rsid w:val="004B0227"/>
    <w:rsid w:val="004B2C3B"/>
    <w:rsid w:val="004B4455"/>
    <w:rsid w:val="004B4BBA"/>
    <w:rsid w:val="004B61B8"/>
    <w:rsid w:val="004B6EB1"/>
    <w:rsid w:val="004C041F"/>
    <w:rsid w:val="004C0CDD"/>
    <w:rsid w:val="004C0D80"/>
    <w:rsid w:val="004C1FE5"/>
    <w:rsid w:val="004C43F3"/>
    <w:rsid w:val="004C4C4C"/>
    <w:rsid w:val="004C4E4C"/>
    <w:rsid w:val="004C563B"/>
    <w:rsid w:val="004D19A2"/>
    <w:rsid w:val="004D2E1F"/>
    <w:rsid w:val="004D4EF7"/>
    <w:rsid w:val="004D5C16"/>
    <w:rsid w:val="004D7B97"/>
    <w:rsid w:val="004D7D33"/>
    <w:rsid w:val="004E1DEF"/>
    <w:rsid w:val="004E27AF"/>
    <w:rsid w:val="004E2BB3"/>
    <w:rsid w:val="004E2F52"/>
    <w:rsid w:val="004E36F2"/>
    <w:rsid w:val="004E4D45"/>
    <w:rsid w:val="004E5B35"/>
    <w:rsid w:val="004E6A8A"/>
    <w:rsid w:val="004E6AA7"/>
    <w:rsid w:val="004E7998"/>
    <w:rsid w:val="004F036A"/>
    <w:rsid w:val="004F4908"/>
    <w:rsid w:val="004F520F"/>
    <w:rsid w:val="00500C79"/>
    <w:rsid w:val="005039FA"/>
    <w:rsid w:val="00503F44"/>
    <w:rsid w:val="005060AE"/>
    <w:rsid w:val="00506C27"/>
    <w:rsid w:val="0051077F"/>
    <w:rsid w:val="00511222"/>
    <w:rsid w:val="00511B5E"/>
    <w:rsid w:val="005141F4"/>
    <w:rsid w:val="00514F2B"/>
    <w:rsid w:val="0051535F"/>
    <w:rsid w:val="00515E3F"/>
    <w:rsid w:val="00516A05"/>
    <w:rsid w:val="00520D15"/>
    <w:rsid w:val="00523034"/>
    <w:rsid w:val="005235B8"/>
    <w:rsid w:val="00523666"/>
    <w:rsid w:val="00523684"/>
    <w:rsid w:val="00525E15"/>
    <w:rsid w:val="00527066"/>
    <w:rsid w:val="005274D6"/>
    <w:rsid w:val="0052755B"/>
    <w:rsid w:val="00531395"/>
    <w:rsid w:val="00543D12"/>
    <w:rsid w:val="005441BA"/>
    <w:rsid w:val="00544C28"/>
    <w:rsid w:val="00551A0C"/>
    <w:rsid w:val="005529A8"/>
    <w:rsid w:val="00553FE7"/>
    <w:rsid w:val="00554A47"/>
    <w:rsid w:val="00554E58"/>
    <w:rsid w:val="0055507F"/>
    <w:rsid w:val="005559B3"/>
    <w:rsid w:val="00557665"/>
    <w:rsid w:val="005614D9"/>
    <w:rsid w:val="00564854"/>
    <w:rsid w:val="00565416"/>
    <w:rsid w:val="00565C20"/>
    <w:rsid w:val="00566F1C"/>
    <w:rsid w:val="005700F6"/>
    <w:rsid w:val="0057136D"/>
    <w:rsid w:val="005734BA"/>
    <w:rsid w:val="005738EF"/>
    <w:rsid w:val="00574185"/>
    <w:rsid w:val="0057467A"/>
    <w:rsid w:val="005751CF"/>
    <w:rsid w:val="00575781"/>
    <w:rsid w:val="00575C01"/>
    <w:rsid w:val="00577606"/>
    <w:rsid w:val="00581D50"/>
    <w:rsid w:val="00582A54"/>
    <w:rsid w:val="00582F2A"/>
    <w:rsid w:val="005840A6"/>
    <w:rsid w:val="0058611B"/>
    <w:rsid w:val="0059109F"/>
    <w:rsid w:val="00591206"/>
    <w:rsid w:val="00594154"/>
    <w:rsid w:val="00595486"/>
    <w:rsid w:val="00595580"/>
    <w:rsid w:val="00596BD8"/>
    <w:rsid w:val="00597156"/>
    <w:rsid w:val="005978C7"/>
    <w:rsid w:val="005A0942"/>
    <w:rsid w:val="005A0F43"/>
    <w:rsid w:val="005A1008"/>
    <w:rsid w:val="005A35F9"/>
    <w:rsid w:val="005A3F2C"/>
    <w:rsid w:val="005A5C2F"/>
    <w:rsid w:val="005B0DB5"/>
    <w:rsid w:val="005B37E0"/>
    <w:rsid w:val="005B4DAA"/>
    <w:rsid w:val="005B5501"/>
    <w:rsid w:val="005B5643"/>
    <w:rsid w:val="005B63B7"/>
    <w:rsid w:val="005B7D5F"/>
    <w:rsid w:val="005C1299"/>
    <w:rsid w:val="005C15A8"/>
    <w:rsid w:val="005C37F2"/>
    <w:rsid w:val="005C5584"/>
    <w:rsid w:val="005C58A1"/>
    <w:rsid w:val="005C7B3A"/>
    <w:rsid w:val="005D0974"/>
    <w:rsid w:val="005D0C2D"/>
    <w:rsid w:val="005D15EB"/>
    <w:rsid w:val="005D1E68"/>
    <w:rsid w:val="005D4170"/>
    <w:rsid w:val="005D46AE"/>
    <w:rsid w:val="005D6538"/>
    <w:rsid w:val="005D69CE"/>
    <w:rsid w:val="005D7D5A"/>
    <w:rsid w:val="005D7E17"/>
    <w:rsid w:val="005D7F11"/>
    <w:rsid w:val="005E0F6C"/>
    <w:rsid w:val="005E2ECF"/>
    <w:rsid w:val="005E3EDA"/>
    <w:rsid w:val="005E4533"/>
    <w:rsid w:val="005E453E"/>
    <w:rsid w:val="005F0F0D"/>
    <w:rsid w:val="005F1617"/>
    <w:rsid w:val="005F21B2"/>
    <w:rsid w:val="005F43F0"/>
    <w:rsid w:val="005F55B5"/>
    <w:rsid w:val="005F682A"/>
    <w:rsid w:val="005F7670"/>
    <w:rsid w:val="00603347"/>
    <w:rsid w:val="006071C5"/>
    <w:rsid w:val="006115D4"/>
    <w:rsid w:val="00613FA8"/>
    <w:rsid w:val="00617162"/>
    <w:rsid w:val="0061730C"/>
    <w:rsid w:val="0062064C"/>
    <w:rsid w:val="00624098"/>
    <w:rsid w:val="006278BE"/>
    <w:rsid w:val="00627B9D"/>
    <w:rsid w:val="00630481"/>
    <w:rsid w:val="006309C3"/>
    <w:rsid w:val="0063290D"/>
    <w:rsid w:val="00640128"/>
    <w:rsid w:val="0064055F"/>
    <w:rsid w:val="00640E86"/>
    <w:rsid w:val="006414D3"/>
    <w:rsid w:val="00644766"/>
    <w:rsid w:val="00646049"/>
    <w:rsid w:val="006462E6"/>
    <w:rsid w:val="00646964"/>
    <w:rsid w:val="00650503"/>
    <w:rsid w:val="006512A0"/>
    <w:rsid w:val="0065156E"/>
    <w:rsid w:val="00652752"/>
    <w:rsid w:val="00652867"/>
    <w:rsid w:val="00653354"/>
    <w:rsid w:val="0065397D"/>
    <w:rsid w:val="00656ABF"/>
    <w:rsid w:val="00656EE6"/>
    <w:rsid w:val="00657893"/>
    <w:rsid w:val="00663A4E"/>
    <w:rsid w:val="00665071"/>
    <w:rsid w:val="0066585B"/>
    <w:rsid w:val="00665DB4"/>
    <w:rsid w:val="00666C40"/>
    <w:rsid w:val="00666CED"/>
    <w:rsid w:val="00667792"/>
    <w:rsid w:val="00667E4A"/>
    <w:rsid w:val="006702CA"/>
    <w:rsid w:val="0067088B"/>
    <w:rsid w:val="006708DB"/>
    <w:rsid w:val="00670971"/>
    <w:rsid w:val="00670B0F"/>
    <w:rsid w:val="006724E0"/>
    <w:rsid w:val="006743CF"/>
    <w:rsid w:val="0067526B"/>
    <w:rsid w:val="00676901"/>
    <w:rsid w:val="00680FF5"/>
    <w:rsid w:val="0068319D"/>
    <w:rsid w:val="006838E4"/>
    <w:rsid w:val="00685679"/>
    <w:rsid w:val="00691345"/>
    <w:rsid w:val="00691919"/>
    <w:rsid w:val="00691FBD"/>
    <w:rsid w:val="00692025"/>
    <w:rsid w:val="006930EE"/>
    <w:rsid w:val="00694A86"/>
    <w:rsid w:val="00695DFB"/>
    <w:rsid w:val="006971A8"/>
    <w:rsid w:val="006978B2"/>
    <w:rsid w:val="00697EFD"/>
    <w:rsid w:val="006A08A3"/>
    <w:rsid w:val="006A35F8"/>
    <w:rsid w:val="006A5F00"/>
    <w:rsid w:val="006A6BD8"/>
    <w:rsid w:val="006A78E0"/>
    <w:rsid w:val="006B058B"/>
    <w:rsid w:val="006B14C2"/>
    <w:rsid w:val="006B161D"/>
    <w:rsid w:val="006B3376"/>
    <w:rsid w:val="006B3B15"/>
    <w:rsid w:val="006B4DDF"/>
    <w:rsid w:val="006B5F96"/>
    <w:rsid w:val="006C0EB5"/>
    <w:rsid w:val="006C1371"/>
    <w:rsid w:val="006C5A8A"/>
    <w:rsid w:val="006C5B92"/>
    <w:rsid w:val="006C6948"/>
    <w:rsid w:val="006C6B78"/>
    <w:rsid w:val="006C6F33"/>
    <w:rsid w:val="006C78D7"/>
    <w:rsid w:val="006D22BB"/>
    <w:rsid w:val="006D519F"/>
    <w:rsid w:val="006D5C55"/>
    <w:rsid w:val="006D789D"/>
    <w:rsid w:val="006D7D0D"/>
    <w:rsid w:val="006E0079"/>
    <w:rsid w:val="006E5F81"/>
    <w:rsid w:val="006E66B3"/>
    <w:rsid w:val="006F1642"/>
    <w:rsid w:val="006F28BC"/>
    <w:rsid w:val="006F44C7"/>
    <w:rsid w:val="006F6CA7"/>
    <w:rsid w:val="006F74E0"/>
    <w:rsid w:val="0070052A"/>
    <w:rsid w:val="00700BE4"/>
    <w:rsid w:val="007027AD"/>
    <w:rsid w:val="00704477"/>
    <w:rsid w:val="00706C02"/>
    <w:rsid w:val="00707C83"/>
    <w:rsid w:val="00711519"/>
    <w:rsid w:val="00712AEE"/>
    <w:rsid w:val="00713854"/>
    <w:rsid w:val="007141F2"/>
    <w:rsid w:val="00714656"/>
    <w:rsid w:val="00715093"/>
    <w:rsid w:val="0071517D"/>
    <w:rsid w:val="00717160"/>
    <w:rsid w:val="00723EB1"/>
    <w:rsid w:val="007255D2"/>
    <w:rsid w:val="007266B3"/>
    <w:rsid w:val="00726AD8"/>
    <w:rsid w:val="00727F3F"/>
    <w:rsid w:val="00730E24"/>
    <w:rsid w:val="007311BA"/>
    <w:rsid w:val="00731714"/>
    <w:rsid w:val="00731EBB"/>
    <w:rsid w:val="007326DE"/>
    <w:rsid w:val="00737601"/>
    <w:rsid w:val="00737C03"/>
    <w:rsid w:val="007419C6"/>
    <w:rsid w:val="007438D7"/>
    <w:rsid w:val="00744C3A"/>
    <w:rsid w:val="00745B3C"/>
    <w:rsid w:val="00745E96"/>
    <w:rsid w:val="007460DC"/>
    <w:rsid w:val="0074763A"/>
    <w:rsid w:val="00747C65"/>
    <w:rsid w:val="007513D7"/>
    <w:rsid w:val="00752634"/>
    <w:rsid w:val="00752FB3"/>
    <w:rsid w:val="007540D8"/>
    <w:rsid w:val="007549AB"/>
    <w:rsid w:val="0075558A"/>
    <w:rsid w:val="007571EC"/>
    <w:rsid w:val="007574A4"/>
    <w:rsid w:val="00763F42"/>
    <w:rsid w:val="00764BEF"/>
    <w:rsid w:val="00765A58"/>
    <w:rsid w:val="00765CC0"/>
    <w:rsid w:val="00767C76"/>
    <w:rsid w:val="00770D96"/>
    <w:rsid w:val="0077162F"/>
    <w:rsid w:val="00771A6D"/>
    <w:rsid w:val="0077258D"/>
    <w:rsid w:val="00772766"/>
    <w:rsid w:val="00775A50"/>
    <w:rsid w:val="00780F66"/>
    <w:rsid w:val="0078192E"/>
    <w:rsid w:val="00781F83"/>
    <w:rsid w:val="0078258A"/>
    <w:rsid w:val="007853B2"/>
    <w:rsid w:val="007862F8"/>
    <w:rsid w:val="0078662C"/>
    <w:rsid w:val="007909B7"/>
    <w:rsid w:val="00791752"/>
    <w:rsid w:val="0079625D"/>
    <w:rsid w:val="007962AF"/>
    <w:rsid w:val="00796677"/>
    <w:rsid w:val="00797FAE"/>
    <w:rsid w:val="007A0FEC"/>
    <w:rsid w:val="007A18C5"/>
    <w:rsid w:val="007A1A71"/>
    <w:rsid w:val="007A23B1"/>
    <w:rsid w:val="007A23D5"/>
    <w:rsid w:val="007A3FB4"/>
    <w:rsid w:val="007A4467"/>
    <w:rsid w:val="007A4923"/>
    <w:rsid w:val="007A52D6"/>
    <w:rsid w:val="007A5891"/>
    <w:rsid w:val="007A6642"/>
    <w:rsid w:val="007A6850"/>
    <w:rsid w:val="007A6C4A"/>
    <w:rsid w:val="007A7B19"/>
    <w:rsid w:val="007B0559"/>
    <w:rsid w:val="007B0FED"/>
    <w:rsid w:val="007B1960"/>
    <w:rsid w:val="007B19E8"/>
    <w:rsid w:val="007B248F"/>
    <w:rsid w:val="007B3C5E"/>
    <w:rsid w:val="007B5559"/>
    <w:rsid w:val="007B7BE5"/>
    <w:rsid w:val="007C272E"/>
    <w:rsid w:val="007C35A6"/>
    <w:rsid w:val="007C3962"/>
    <w:rsid w:val="007C3B51"/>
    <w:rsid w:val="007C5227"/>
    <w:rsid w:val="007C5D9C"/>
    <w:rsid w:val="007D203D"/>
    <w:rsid w:val="007D22EF"/>
    <w:rsid w:val="007D2738"/>
    <w:rsid w:val="007D3CA4"/>
    <w:rsid w:val="007D3FD2"/>
    <w:rsid w:val="007D5140"/>
    <w:rsid w:val="007D6487"/>
    <w:rsid w:val="007E16C3"/>
    <w:rsid w:val="007E30D0"/>
    <w:rsid w:val="007E433E"/>
    <w:rsid w:val="007E4A5B"/>
    <w:rsid w:val="007E67B1"/>
    <w:rsid w:val="007F204E"/>
    <w:rsid w:val="007F328C"/>
    <w:rsid w:val="007F7A42"/>
    <w:rsid w:val="00802A76"/>
    <w:rsid w:val="008039AC"/>
    <w:rsid w:val="0080536F"/>
    <w:rsid w:val="008063A7"/>
    <w:rsid w:val="00807557"/>
    <w:rsid w:val="008131F9"/>
    <w:rsid w:val="008136DE"/>
    <w:rsid w:val="00816C42"/>
    <w:rsid w:val="0082187F"/>
    <w:rsid w:val="00822749"/>
    <w:rsid w:val="00823305"/>
    <w:rsid w:val="008238D7"/>
    <w:rsid w:val="00823B40"/>
    <w:rsid w:val="00825FF5"/>
    <w:rsid w:val="00826C0F"/>
    <w:rsid w:val="00827060"/>
    <w:rsid w:val="00830BE9"/>
    <w:rsid w:val="008343CF"/>
    <w:rsid w:val="00834AB6"/>
    <w:rsid w:val="0083650E"/>
    <w:rsid w:val="008367BD"/>
    <w:rsid w:val="00837367"/>
    <w:rsid w:val="00837D28"/>
    <w:rsid w:val="00837D52"/>
    <w:rsid w:val="008407EE"/>
    <w:rsid w:val="00841C5F"/>
    <w:rsid w:val="00842484"/>
    <w:rsid w:val="0084288C"/>
    <w:rsid w:val="00845C0D"/>
    <w:rsid w:val="00846707"/>
    <w:rsid w:val="00850804"/>
    <w:rsid w:val="00850A56"/>
    <w:rsid w:val="0085316A"/>
    <w:rsid w:val="0085388C"/>
    <w:rsid w:val="00854C94"/>
    <w:rsid w:val="00855449"/>
    <w:rsid w:val="00855DE0"/>
    <w:rsid w:val="00860253"/>
    <w:rsid w:val="00861DEA"/>
    <w:rsid w:val="008632CC"/>
    <w:rsid w:val="00867D50"/>
    <w:rsid w:val="00870D64"/>
    <w:rsid w:val="00871DA2"/>
    <w:rsid w:val="0087390F"/>
    <w:rsid w:val="0087391F"/>
    <w:rsid w:val="00873C6A"/>
    <w:rsid w:val="00875582"/>
    <w:rsid w:val="008756F8"/>
    <w:rsid w:val="0087579F"/>
    <w:rsid w:val="0087635C"/>
    <w:rsid w:val="00882421"/>
    <w:rsid w:val="0088390F"/>
    <w:rsid w:val="008854C1"/>
    <w:rsid w:val="00886BDD"/>
    <w:rsid w:val="00887530"/>
    <w:rsid w:val="008953CA"/>
    <w:rsid w:val="00896F6E"/>
    <w:rsid w:val="008A2E86"/>
    <w:rsid w:val="008A3BF9"/>
    <w:rsid w:val="008A41E0"/>
    <w:rsid w:val="008A4615"/>
    <w:rsid w:val="008A47E3"/>
    <w:rsid w:val="008A794E"/>
    <w:rsid w:val="008A7A27"/>
    <w:rsid w:val="008A7F84"/>
    <w:rsid w:val="008B5A36"/>
    <w:rsid w:val="008B6705"/>
    <w:rsid w:val="008B7B6C"/>
    <w:rsid w:val="008C01E9"/>
    <w:rsid w:val="008C417C"/>
    <w:rsid w:val="008C4B6A"/>
    <w:rsid w:val="008C5698"/>
    <w:rsid w:val="008C636C"/>
    <w:rsid w:val="008D1DBF"/>
    <w:rsid w:val="008D1E48"/>
    <w:rsid w:val="008D20BB"/>
    <w:rsid w:val="008D217F"/>
    <w:rsid w:val="008D28C9"/>
    <w:rsid w:val="008D2F2C"/>
    <w:rsid w:val="008D3A97"/>
    <w:rsid w:val="008D50BF"/>
    <w:rsid w:val="008D6A6A"/>
    <w:rsid w:val="008E5784"/>
    <w:rsid w:val="008F17E2"/>
    <w:rsid w:val="008F38B4"/>
    <w:rsid w:val="008F45B4"/>
    <w:rsid w:val="008F4891"/>
    <w:rsid w:val="008F49EC"/>
    <w:rsid w:val="008F551A"/>
    <w:rsid w:val="008F658E"/>
    <w:rsid w:val="008F66BE"/>
    <w:rsid w:val="008F7794"/>
    <w:rsid w:val="008F7F9A"/>
    <w:rsid w:val="0090277A"/>
    <w:rsid w:val="00904973"/>
    <w:rsid w:val="00904F5E"/>
    <w:rsid w:val="009059F7"/>
    <w:rsid w:val="009062B0"/>
    <w:rsid w:val="00907EA9"/>
    <w:rsid w:val="00911355"/>
    <w:rsid w:val="00912540"/>
    <w:rsid w:val="009232E7"/>
    <w:rsid w:val="009235E7"/>
    <w:rsid w:val="00925D43"/>
    <w:rsid w:val="00925FB3"/>
    <w:rsid w:val="00927923"/>
    <w:rsid w:val="009303A3"/>
    <w:rsid w:val="00930A64"/>
    <w:rsid w:val="00931AF7"/>
    <w:rsid w:val="00931CBA"/>
    <w:rsid w:val="00933FB7"/>
    <w:rsid w:val="00934E72"/>
    <w:rsid w:val="0093505A"/>
    <w:rsid w:val="00935A95"/>
    <w:rsid w:val="00935DB9"/>
    <w:rsid w:val="009368AB"/>
    <w:rsid w:val="00940A4B"/>
    <w:rsid w:val="00940E5D"/>
    <w:rsid w:val="0095053C"/>
    <w:rsid w:val="0095080E"/>
    <w:rsid w:val="00950827"/>
    <w:rsid w:val="0095139D"/>
    <w:rsid w:val="00951735"/>
    <w:rsid w:val="00952E8F"/>
    <w:rsid w:val="00953818"/>
    <w:rsid w:val="0095743B"/>
    <w:rsid w:val="009614D0"/>
    <w:rsid w:val="00965DE7"/>
    <w:rsid w:val="00967B78"/>
    <w:rsid w:val="009704A3"/>
    <w:rsid w:val="00970517"/>
    <w:rsid w:val="009716DD"/>
    <w:rsid w:val="00973B42"/>
    <w:rsid w:val="00974AF5"/>
    <w:rsid w:val="00974B2A"/>
    <w:rsid w:val="00975A82"/>
    <w:rsid w:val="00975E82"/>
    <w:rsid w:val="00976228"/>
    <w:rsid w:val="00980038"/>
    <w:rsid w:val="009803D7"/>
    <w:rsid w:val="00980576"/>
    <w:rsid w:val="00980963"/>
    <w:rsid w:val="00980AF2"/>
    <w:rsid w:val="0098131B"/>
    <w:rsid w:val="009822C5"/>
    <w:rsid w:val="00986919"/>
    <w:rsid w:val="00990846"/>
    <w:rsid w:val="009925CE"/>
    <w:rsid w:val="0099319F"/>
    <w:rsid w:val="009933E6"/>
    <w:rsid w:val="0099493A"/>
    <w:rsid w:val="00995149"/>
    <w:rsid w:val="009955D8"/>
    <w:rsid w:val="009976D5"/>
    <w:rsid w:val="009A4A69"/>
    <w:rsid w:val="009A5A1D"/>
    <w:rsid w:val="009A6DDB"/>
    <w:rsid w:val="009A6EB7"/>
    <w:rsid w:val="009A7CEA"/>
    <w:rsid w:val="009B0CCE"/>
    <w:rsid w:val="009B1B57"/>
    <w:rsid w:val="009B2615"/>
    <w:rsid w:val="009B45A9"/>
    <w:rsid w:val="009B5A85"/>
    <w:rsid w:val="009B7B6E"/>
    <w:rsid w:val="009C03E0"/>
    <w:rsid w:val="009C18F6"/>
    <w:rsid w:val="009C1C06"/>
    <w:rsid w:val="009C1EB2"/>
    <w:rsid w:val="009C2491"/>
    <w:rsid w:val="009C427A"/>
    <w:rsid w:val="009C4E58"/>
    <w:rsid w:val="009C5E6D"/>
    <w:rsid w:val="009C7EBD"/>
    <w:rsid w:val="009D1061"/>
    <w:rsid w:val="009D1DE0"/>
    <w:rsid w:val="009D327C"/>
    <w:rsid w:val="009D34D1"/>
    <w:rsid w:val="009D41F2"/>
    <w:rsid w:val="009D4E5B"/>
    <w:rsid w:val="009D70D9"/>
    <w:rsid w:val="009E06AA"/>
    <w:rsid w:val="009E0975"/>
    <w:rsid w:val="009E0FBC"/>
    <w:rsid w:val="009E3569"/>
    <w:rsid w:val="009E3B7C"/>
    <w:rsid w:val="009E4682"/>
    <w:rsid w:val="009E4A0A"/>
    <w:rsid w:val="009E70E0"/>
    <w:rsid w:val="009F123E"/>
    <w:rsid w:val="009F1C02"/>
    <w:rsid w:val="009F34E8"/>
    <w:rsid w:val="009F655B"/>
    <w:rsid w:val="009F6A71"/>
    <w:rsid w:val="00A02440"/>
    <w:rsid w:val="00A02A03"/>
    <w:rsid w:val="00A03615"/>
    <w:rsid w:val="00A05E83"/>
    <w:rsid w:val="00A0637F"/>
    <w:rsid w:val="00A15EB0"/>
    <w:rsid w:val="00A244C4"/>
    <w:rsid w:val="00A2534B"/>
    <w:rsid w:val="00A26B04"/>
    <w:rsid w:val="00A26B6F"/>
    <w:rsid w:val="00A27A4D"/>
    <w:rsid w:val="00A31A76"/>
    <w:rsid w:val="00A32058"/>
    <w:rsid w:val="00A33512"/>
    <w:rsid w:val="00A33EDE"/>
    <w:rsid w:val="00A37183"/>
    <w:rsid w:val="00A41D9F"/>
    <w:rsid w:val="00A43AB8"/>
    <w:rsid w:val="00A445C0"/>
    <w:rsid w:val="00A44C37"/>
    <w:rsid w:val="00A45AD9"/>
    <w:rsid w:val="00A472C2"/>
    <w:rsid w:val="00A5354A"/>
    <w:rsid w:val="00A53A47"/>
    <w:rsid w:val="00A546CD"/>
    <w:rsid w:val="00A554D9"/>
    <w:rsid w:val="00A55B54"/>
    <w:rsid w:val="00A567A6"/>
    <w:rsid w:val="00A56B98"/>
    <w:rsid w:val="00A57023"/>
    <w:rsid w:val="00A64ECB"/>
    <w:rsid w:val="00A6666F"/>
    <w:rsid w:val="00A66EB3"/>
    <w:rsid w:val="00A67B10"/>
    <w:rsid w:val="00A703AF"/>
    <w:rsid w:val="00A71FE9"/>
    <w:rsid w:val="00A7695E"/>
    <w:rsid w:val="00A82B77"/>
    <w:rsid w:val="00A832B1"/>
    <w:rsid w:val="00A8541B"/>
    <w:rsid w:val="00A854A2"/>
    <w:rsid w:val="00A85B61"/>
    <w:rsid w:val="00A87FD0"/>
    <w:rsid w:val="00A9160E"/>
    <w:rsid w:val="00A91A5B"/>
    <w:rsid w:val="00A92EAC"/>
    <w:rsid w:val="00A94B3D"/>
    <w:rsid w:val="00A9520F"/>
    <w:rsid w:val="00A952BE"/>
    <w:rsid w:val="00A95CDC"/>
    <w:rsid w:val="00A96155"/>
    <w:rsid w:val="00AA5E59"/>
    <w:rsid w:val="00AA78BD"/>
    <w:rsid w:val="00AA7E85"/>
    <w:rsid w:val="00AB2DB7"/>
    <w:rsid w:val="00AB749F"/>
    <w:rsid w:val="00AC4692"/>
    <w:rsid w:val="00AC6910"/>
    <w:rsid w:val="00AC7054"/>
    <w:rsid w:val="00AC7985"/>
    <w:rsid w:val="00AD2294"/>
    <w:rsid w:val="00AD3993"/>
    <w:rsid w:val="00AD3F80"/>
    <w:rsid w:val="00AD49AE"/>
    <w:rsid w:val="00AD5C51"/>
    <w:rsid w:val="00AE081B"/>
    <w:rsid w:val="00AE1BE7"/>
    <w:rsid w:val="00AE32D3"/>
    <w:rsid w:val="00AE3A34"/>
    <w:rsid w:val="00AE3BAE"/>
    <w:rsid w:val="00AE4D34"/>
    <w:rsid w:val="00AE6618"/>
    <w:rsid w:val="00AE7F3B"/>
    <w:rsid w:val="00AF03DB"/>
    <w:rsid w:val="00AF176B"/>
    <w:rsid w:val="00AF20FC"/>
    <w:rsid w:val="00AF3DA7"/>
    <w:rsid w:val="00AF55B3"/>
    <w:rsid w:val="00B01077"/>
    <w:rsid w:val="00B03BE7"/>
    <w:rsid w:val="00B03DF3"/>
    <w:rsid w:val="00B119A9"/>
    <w:rsid w:val="00B13C56"/>
    <w:rsid w:val="00B22A4F"/>
    <w:rsid w:val="00B2356C"/>
    <w:rsid w:val="00B23BF4"/>
    <w:rsid w:val="00B259B2"/>
    <w:rsid w:val="00B26086"/>
    <w:rsid w:val="00B30645"/>
    <w:rsid w:val="00B31343"/>
    <w:rsid w:val="00B323B0"/>
    <w:rsid w:val="00B33F58"/>
    <w:rsid w:val="00B33FAA"/>
    <w:rsid w:val="00B4267C"/>
    <w:rsid w:val="00B4293D"/>
    <w:rsid w:val="00B42B0E"/>
    <w:rsid w:val="00B43C90"/>
    <w:rsid w:val="00B44BC9"/>
    <w:rsid w:val="00B464A8"/>
    <w:rsid w:val="00B52471"/>
    <w:rsid w:val="00B52AF3"/>
    <w:rsid w:val="00B5353E"/>
    <w:rsid w:val="00B53D80"/>
    <w:rsid w:val="00B55A6D"/>
    <w:rsid w:val="00B566DB"/>
    <w:rsid w:val="00B566FC"/>
    <w:rsid w:val="00B61504"/>
    <w:rsid w:val="00B6157D"/>
    <w:rsid w:val="00B62304"/>
    <w:rsid w:val="00B62C5F"/>
    <w:rsid w:val="00B6314A"/>
    <w:rsid w:val="00B63767"/>
    <w:rsid w:val="00B65004"/>
    <w:rsid w:val="00B6618D"/>
    <w:rsid w:val="00B66AA7"/>
    <w:rsid w:val="00B67F7E"/>
    <w:rsid w:val="00B70DA6"/>
    <w:rsid w:val="00B73C82"/>
    <w:rsid w:val="00B73FE9"/>
    <w:rsid w:val="00B8547A"/>
    <w:rsid w:val="00B86665"/>
    <w:rsid w:val="00B8718E"/>
    <w:rsid w:val="00B91118"/>
    <w:rsid w:val="00B9144A"/>
    <w:rsid w:val="00B92F6D"/>
    <w:rsid w:val="00B93312"/>
    <w:rsid w:val="00B94B5E"/>
    <w:rsid w:val="00B94DF0"/>
    <w:rsid w:val="00B975CE"/>
    <w:rsid w:val="00BA0BA4"/>
    <w:rsid w:val="00BA40A7"/>
    <w:rsid w:val="00BA5891"/>
    <w:rsid w:val="00BA6559"/>
    <w:rsid w:val="00BA6A87"/>
    <w:rsid w:val="00BB0722"/>
    <w:rsid w:val="00BB0A31"/>
    <w:rsid w:val="00BB0C7D"/>
    <w:rsid w:val="00BB130F"/>
    <w:rsid w:val="00BB22BB"/>
    <w:rsid w:val="00BB3AE8"/>
    <w:rsid w:val="00BB67F3"/>
    <w:rsid w:val="00BB71A6"/>
    <w:rsid w:val="00BB7A53"/>
    <w:rsid w:val="00BC0617"/>
    <w:rsid w:val="00BC09F6"/>
    <w:rsid w:val="00BC1D48"/>
    <w:rsid w:val="00BC2352"/>
    <w:rsid w:val="00BC2665"/>
    <w:rsid w:val="00BC2671"/>
    <w:rsid w:val="00BC4BEB"/>
    <w:rsid w:val="00BD00D1"/>
    <w:rsid w:val="00BD1736"/>
    <w:rsid w:val="00BD1E7D"/>
    <w:rsid w:val="00BD332E"/>
    <w:rsid w:val="00BD3B18"/>
    <w:rsid w:val="00BE0222"/>
    <w:rsid w:val="00BE1519"/>
    <w:rsid w:val="00BE2B73"/>
    <w:rsid w:val="00BE2F5A"/>
    <w:rsid w:val="00BE7A02"/>
    <w:rsid w:val="00BF1E87"/>
    <w:rsid w:val="00BF2AE6"/>
    <w:rsid w:val="00BF5F1B"/>
    <w:rsid w:val="00BF64E2"/>
    <w:rsid w:val="00C00093"/>
    <w:rsid w:val="00C00D8D"/>
    <w:rsid w:val="00C023B8"/>
    <w:rsid w:val="00C03C00"/>
    <w:rsid w:val="00C04EA2"/>
    <w:rsid w:val="00C05D66"/>
    <w:rsid w:val="00C1032E"/>
    <w:rsid w:val="00C12116"/>
    <w:rsid w:val="00C124CC"/>
    <w:rsid w:val="00C12D88"/>
    <w:rsid w:val="00C13656"/>
    <w:rsid w:val="00C16E83"/>
    <w:rsid w:val="00C17715"/>
    <w:rsid w:val="00C214A5"/>
    <w:rsid w:val="00C2229D"/>
    <w:rsid w:val="00C236FF"/>
    <w:rsid w:val="00C26714"/>
    <w:rsid w:val="00C276F5"/>
    <w:rsid w:val="00C27856"/>
    <w:rsid w:val="00C30F1F"/>
    <w:rsid w:val="00C32D56"/>
    <w:rsid w:val="00C335AD"/>
    <w:rsid w:val="00C3444B"/>
    <w:rsid w:val="00C34FB8"/>
    <w:rsid w:val="00C3506A"/>
    <w:rsid w:val="00C358F9"/>
    <w:rsid w:val="00C3619D"/>
    <w:rsid w:val="00C36856"/>
    <w:rsid w:val="00C43017"/>
    <w:rsid w:val="00C432F5"/>
    <w:rsid w:val="00C44A8F"/>
    <w:rsid w:val="00C452A5"/>
    <w:rsid w:val="00C52C82"/>
    <w:rsid w:val="00C54DA4"/>
    <w:rsid w:val="00C62B72"/>
    <w:rsid w:val="00C64B68"/>
    <w:rsid w:val="00C65AAA"/>
    <w:rsid w:val="00C66F20"/>
    <w:rsid w:val="00C6725F"/>
    <w:rsid w:val="00C70408"/>
    <w:rsid w:val="00C71DE9"/>
    <w:rsid w:val="00C73C53"/>
    <w:rsid w:val="00C7648C"/>
    <w:rsid w:val="00C81073"/>
    <w:rsid w:val="00C8162E"/>
    <w:rsid w:val="00C81BBC"/>
    <w:rsid w:val="00C82484"/>
    <w:rsid w:val="00C83422"/>
    <w:rsid w:val="00C83D2C"/>
    <w:rsid w:val="00C84F2E"/>
    <w:rsid w:val="00C86E8C"/>
    <w:rsid w:val="00C87838"/>
    <w:rsid w:val="00C90A6D"/>
    <w:rsid w:val="00C91A97"/>
    <w:rsid w:val="00C92530"/>
    <w:rsid w:val="00C92E3A"/>
    <w:rsid w:val="00C93B0E"/>
    <w:rsid w:val="00C959CE"/>
    <w:rsid w:val="00C965E8"/>
    <w:rsid w:val="00C96B7C"/>
    <w:rsid w:val="00C97F17"/>
    <w:rsid w:val="00CA0183"/>
    <w:rsid w:val="00CA05EF"/>
    <w:rsid w:val="00CA1CDF"/>
    <w:rsid w:val="00CA36EE"/>
    <w:rsid w:val="00CA635B"/>
    <w:rsid w:val="00CA6EA9"/>
    <w:rsid w:val="00CA7C01"/>
    <w:rsid w:val="00CB29FB"/>
    <w:rsid w:val="00CB3337"/>
    <w:rsid w:val="00CB394E"/>
    <w:rsid w:val="00CB6314"/>
    <w:rsid w:val="00CC0332"/>
    <w:rsid w:val="00CC156A"/>
    <w:rsid w:val="00CC2B6B"/>
    <w:rsid w:val="00CC3B6C"/>
    <w:rsid w:val="00CC4D4C"/>
    <w:rsid w:val="00CC5A88"/>
    <w:rsid w:val="00CC6AE1"/>
    <w:rsid w:val="00CC7171"/>
    <w:rsid w:val="00CD0B19"/>
    <w:rsid w:val="00CD3074"/>
    <w:rsid w:val="00CD4294"/>
    <w:rsid w:val="00CD4535"/>
    <w:rsid w:val="00CD57E3"/>
    <w:rsid w:val="00CD5B81"/>
    <w:rsid w:val="00CE0FF4"/>
    <w:rsid w:val="00CE2EB7"/>
    <w:rsid w:val="00CE3A59"/>
    <w:rsid w:val="00CE4CF6"/>
    <w:rsid w:val="00CE7341"/>
    <w:rsid w:val="00CF0887"/>
    <w:rsid w:val="00CF2C33"/>
    <w:rsid w:val="00CF2CC2"/>
    <w:rsid w:val="00D01650"/>
    <w:rsid w:val="00D057FA"/>
    <w:rsid w:val="00D07089"/>
    <w:rsid w:val="00D071CE"/>
    <w:rsid w:val="00D1048A"/>
    <w:rsid w:val="00D108E3"/>
    <w:rsid w:val="00D115AA"/>
    <w:rsid w:val="00D117A0"/>
    <w:rsid w:val="00D1229E"/>
    <w:rsid w:val="00D14F81"/>
    <w:rsid w:val="00D15320"/>
    <w:rsid w:val="00D2134B"/>
    <w:rsid w:val="00D2432A"/>
    <w:rsid w:val="00D2555A"/>
    <w:rsid w:val="00D265BF"/>
    <w:rsid w:val="00D30BE9"/>
    <w:rsid w:val="00D3415C"/>
    <w:rsid w:val="00D34AE4"/>
    <w:rsid w:val="00D34FEC"/>
    <w:rsid w:val="00D35592"/>
    <w:rsid w:val="00D35BB4"/>
    <w:rsid w:val="00D35F11"/>
    <w:rsid w:val="00D365B3"/>
    <w:rsid w:val="00D41722"/>
    <w:rsid w:val="00D423FB"/>
    <w:rsid w:val="00D4250B"/>
    <w:rsid w:val="00D42584"/>
    <w:rsid w:val="00D44E79"/>
    <w:rsid w:val="00D45E95"/>
    <w:rsid w:val="00D466A1"/>
    <w:rsid w:val="00D4754A"/>
    <w:rsid w:val="00D54FE3"/>
    <w:rsid w:val="00D550F7"/>
    <w:rsid w:val="00D558DD"/>
    <w:rsid w:val="00D563DB"/>
    <w:rsid w:val="00D56710"/>
    <w:rsid w:val="00D567F0"/>
    <w:rsid w:val="00D57DEC"/>
    <w:rsid w:val="00D608D0"/>
    <w:rsid w:val="00D60BF7"/>
    <w:rsid w:val="00D63589"/>
    <w:rsid w:val="00D63637"/>
    <w:rsid w:val="00D639A8"/>
    <w:rsid w:val="00D6582F"/>
    <w:rsid w:val="00D6698B"/>
    <w:rsid w:val="00D66FCE"/>
    <w:rsid w:val="00D7084B"/>
    <w:rsid w:val="00D716B2"/>
    <w:rsid w:val="00D7207F"/>
    <w:rsid w:val="00D723CE"/>
    <w:rsid w:val="00D73AF5"/>
    <w:rsid w:val="00D77F30"/>
    <w:rsid w:val="00D82966"/>
    <w:rsid w:val="00D83E9C"/>
    <w:rsid w:val="00D853B6"/>
    <w:rsid w:val="00D868DB"/>
    <w:rsid w:val="00D86E15"/>
    <w:rsid w:val="00D91D03"/>
    <w:rsid w:val="00D92124"/>
    <w:rsid w:val="00D93586"/>
    <w:rsid w:val="00D941C4"/>
    <w:rsid w:val="00D94AB7"/>
    <w:rsid w:val="00D94D4C"/>
    <w:rsid w:val="00D95857"/>
    <w:rsid w:val="00D96F8C"/>
    <w:rsid w:val="00D97A2B"/>
    <w:rsid w:val="00DA1E9C"/>
    <w:rsid w:val="00DA334F"/>
    <w:rsid w:val="00DA35AA"/>
    <w:rsid w:val="00DA3F7C"/>
    <w:rsid w:val="00DA5006"/>
    <w:rsid w:val="00DA62BE"/>
    <w:rsid w:val="00DA66D3"/>
    <w:rsid w:val="00DA72E2"/>
    <w:rsid w:val="00DB0C18"/>
    <w:rsid w:val="00DB1EAA"/>
    <w:rsid w:val="00DB2751"/>
    <w:rsid w:val="00DB2984"/>
    <w:rsid w:val="00DB5193"/>
    <w:rsid w:val="00DB5CEC"/>
    <w:rsid w:val="00DB7A3A"/>
    <w:rsid w:val="00DB7C32"/>
    <w:rsid w:val="00DC279B"/>
    <w:rsid w:val="00DC3960"/>
    <w:rsid w:val="00DD20EC"/>
    <w:rsid w:val="00DD34C2"/>
    <w:rsid w:val="00DD482F"/>
    <w:rsid w:val="00DD5578"/>
    <w:rsid w:val="00DD64DA"/>
    <w:rsid w:val="00DE15FD"/>
    <w:rsid w:val="00DE37D2"/>
    <w:rsid w:val="00DE6270"/>
    <w:rsid w:val="00DE678D"/>
    <w:rsid w:val="00DE7927"/>
    <w:rsid w:val="00DE797D"/>
    <w:rsid w:val="00DF52D4"/>
    <w:rsid w:val="00E01881"/>
    <w:rsid w:val="00E02652"/>
    <w:rsid w:val="00E02BE1"/>
    <w:rsid w:val="00E02C15"/>
    <w:rsid w:val="00E05DF1"/>
    <w:rsid w:val="00E06AB9"/>
    <w:rsid w:val="00E105B7"/>
    <w:rsid w:val="00E11C63"/>
    <w:rsid w:val="00E12DFD"/>
    <w:rsid w:val="00E13569"/>
    <w:rsid w:val="00E1367A"/>
    <w:rsid w:val="00E13D80"/>
    <w:rsid w:val="00E154CA"/>
    <w:rsid w:val="00E20D5B"/>
    <w:rsid w:val="00E2478F"/>
    <w:rsid w:val="00E248A7"/>
    <w:rsid w:val="00E24F95"/>
    <w:rsid w:val="00E26964"/>
    <w:rsid w:val="00E26E40"/>
    <w:rsid w:val="00E27FAE"/>
    <w:rsid w:val="00E30982"/>
    <w:rsid w:val="00E31099"/>
    <w:rsid w:val="00E313F3"/>
    <w:rsid w:val="00E31ADC"/>
    <w:rsid w:val="00E341F1"/>
    <w:rsid w:val="00E40CC3"/>
    <w:rsid w:val="00E42DE5"/>
    <w:rsid w:val="00E4480A"/>
    <w:rsid w:val="00E44AD4"/>
    <w:rsid w:val="00E44C95"/>
    <w:rsid w:val="00E44EAA"/>
    <w:rsid w:val="00E4773F"/>
    <w:rsid w:val="00E50C20"/>
    <w:rsid w:val="00E51127"/>
    <w:rsid w:val="00E5266D"/>
    <w:rsid w:val="00E53006"/>
    <w:rsid w:val="00E540DE"/>
    <w:rsid w:val="00E57F52"/>
    <w:rsid w:val="00E610AC"/>
    <w:rsid w:val="00E6127F"/>
    <w:rsid w:val="00E61450"/>
    <w:rsid w:val="00E63E4A"/>
    <w:rsid w:val="00E650A3"/>
    <w:rsid w:val="00E651B2"/>
    <w:rsid w:val="00E67B69"/>
    <w:rsid w:val="00E70558"/>
    <w:rsid w:val="00E733B4"/>
    <w:rsid w:val="00E741CA"/>
    <w:rsid w:val="00E770E7"/>
    <w:rsid w:val="00E7792F"/>
    <w:rsid w:val="00E77E4A"/>
    <w:rsid w:val="00E82D79"/>
    <w:rsid w:val="00E834DE"/>
    <w:rsid w:val="00E83661"/>
    <w:rsid w:val="00E900BA"/>
    <w:rsid w:val="00E90222"/>
    <w:rsid w:val="00E907BA"/>
    <w:rsid w:val="00E90D67"/>
    <w:rsid w:val="00E9213E"/>
    <w:rsid w:val="00E9314E"/>
    <w:rsid w:val="00E950B4"/>
    <w:rsid w:val="00E967AC"/>
    <w:rsid w:val="00E9726D"/>
    <w:rsid w:val="00EA1340"/>
    <w:rsid w:val="00EA1971"/>
    <w:rsid w:val="00EA19FA"/>
    <w:rsid w:val="00EA2061"/>
    <w:rsid w:val="00EA3CB6"/>
    <w:rsid w:val="00EA4C58"/>
    <w:rsid w:val="00EA7AD4"/>
    <w:rsid w:val="00EB01FB"/>
    <w:rsid w:val="00EB142C"/>
    <w:rsid w:val="00EB2085"/>
    <w:rsid w:val="00EB59BA"/>
    <w:rsid w:val="00EB76E8"/>
    <w:rsid w:val="00EC223D"/>
    <w:rsid w:val="00EC27C9"/>
    <w:rsid w:val="00EC6D57"/>
    <w:rsid w:val="00EC7F2E"/>
    <w:rsid w:val="00ED1069"/>
    <w:rsid w:val="00ED290C"/>
    <w:rsid w:val="00ED363A"/>
    <w:rsid w:val="00ED51E0"/>
    <w:rsid w:val="00EE1B98"/>
    <w:rsid w:val="00EE281C"/>
    <w:rsid w:val="00EE328F"/>
    <w:rsid w:val="00EE384F"/>
    <w:rsid w:val="00EE3D56"/>
    <w:rsid w:val="00EE4A53"/>
    <w:rsid w:val="00EE4EF1"/>
    <w:rsid w:val="00EE6494"/>
    <w:rsid w:val="00EE744A"/>
    <w:rsid w:val="00EE76D1"/>
    <w:rsid w:val="00EF0914"/>
    <w:rsid w:val="00EF0B9E"/>
    <w:rsid w:val="00EF1CEB"/>
    <w:rsid w:val="00EF6EB6"/>
    <w:rsid w:val="00EF7D36"/>
    <w:rsid w:val="00F0105C"/>
    <w:rsid w:val="00F03533"/>
    <w:rsid w:val="00F0389D"/>
    <w:rsid w:val="00F04352"/>
    <w:rsid w:val="00F04B71"/>
    <w:rsid w:val="00F0581F"/>
    <w:rsid w:val="00F05FF8"/>
    <w:rsid w:val="00F0647D"/>
    <w:rsid w:val="00F0766C"/>
    <w:rsid w:val="00F07DAA"/>
    <w:rsid w:val="00F1056D"/>
    <w:rsid w:val="00F108DE"/>
    <w:rsid w:val="00F151C7"/>
    <w:rsid w:val="00F15E58"/>
    <w:rsid w:val="00F15ED4"/>
    <w:rsid w:val="00F169AD"/>
    <w:rsid w:val="00F22C01"/>
    <w:rsid w:val="00F236B4"/>
    <w:rsid w:val="00F23A97"/>
    <w:rsid w:val="00F24A82"/>
    <w:rsid w:val="00F2508E"/>
    <w:rsid w:val="00F2673F"/>
    <w:rsid w:val="00F2711A"/>
    <w:rsid w:val="00F30FE2"/>
    <w:rsid w:val="00F32F52"/>
    <w:rsid w:val="00F36DD7"/>
    <w:rsid w:val="00F3707B"/>
    <w:rsid w:val="00F40423"/>
    <w:rsid w:val="00F40C72"/>
    <w:rsid w:val="00F41244"/>
    <w:rsid w:val="00F43059"/>
    <w:rsid w:val="00F44DEA"/>
    <w:rsid w:val="00F45B2A"/>
    <w:rsid w:val="00F46CBE"/>
    <w:rsid w:val="00F505BC"/>
    <w:rsid w:val="00F51211"/>
    <w:rsid w:val="00F5130E"/>
    <w:rsid w:val="00F514C1"/>
    <w:rsid w:val="00F51565"/>
    <w:rsid w:val="00F54125"/>
    <w:rsid w:val="00F54152"/>
    <w:rsid w:val="00F56160"/>
    <w:rsid w:val="00F574A3"/>
    <w:rsid w:val="00F6049B"/>
    <w:rsid w:val="00F60F02"/>
    <w:rsid w:val="00F61197"/>
    <w:rsid w:val="00F61CA2"/>
    <w:rsid w:val="00F62088"/>
    <w:rsid w:val="00F62C91"/>
    <w:rsid w:val="00F62CA1"/>
    <w:rsid w:val="00F62F21"/>
    <w:rsid w:val="00F6385B"/>
    <w:rsid w:val="00F6414F"/>
    <w:rsid w:val="00F64379"/>
    <w:rsid w:val="00F64619"/>
    <w:rsid w:val="00F649BD"/>
    <w:rsid w:val="00F64B58"/>
    <w:rsid w:val="00F732CD"/>
    <w:rsid w:val="00F7611F"/>
    <w:rsid w:val="00F76163"/>
    <w:rsid w:val="00F76CA2"/>
    <w:rsid w:val="00F81406"/>
    <w:rsid w:val="00F8335D"/>
    <w:rsid w:val="00F877CB"/>
    <w:rsid w:val="00F87814"/>
    <w:rsid w:val="00F961E4"/>
    <w:rsid w:val="00FA12F8"/>
    <w:rsid w:val="00FA23FA"/>
    <w:rsid w:val="00FA4059"/>
    <w:rsid w:val="00FA586F"/>
    <w:rsid w:val="00FA5BCD"/>
    <w:rsid w:val="00FA5F46"/>
    <w:rsid w:val="00FA7EF5"/>
    <w:rsid w:val="00FB032B"/>
    <w:rsid w:val="00FB0530"/>
    <w:rsid w:val="00FB2905"/>
    <w:rsid w:val="00FB52CA"/>
    <w:rsid w:val="00FB61A6"/>
    <w:rsid w:val="00FB6C7A"/>
    <w:rsid w:val="00FC0CEE"/>
    <w:rsid w:val="00FC3A5D"/>
    <w:rsid w:val="00FC62C8"/>
    <w:rsid w:val="00FC6686"/>
    <w:rsid w:val="00FD0ACE"/>
    <w:rsid w:val="00FD1D87"/>
    <w:rsid w:val="00FD2367"/>
    <w:rsid w:val="00FD4E83"/>
    <w:rsid w:val="00FE0111"/>
    <w:rsid w:val="00FE221A"/>
    <w:rsid w:val="00FE23B7"/>
    <w:rsid w:val="00FE2D3D"/>
    <w:rsid w:val="00FE3141"/>
    <w:rsid w:val="00FE585D"/>
    <w:rsid w:val="00FE5C2F"/>
    <w:rsid w:val="00FE6946"/>
    <w:rsid w:val="00FE6C1F"/>
    <w:rsid w:val="00FF4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26F711D"/>
  <w15:chartTrackingRefBased/>
  <w15:docId w15:val="{7E1394C4-18D2-4791-9A8D-48EDC1427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A7"/>
  </w:style>
  <w:style w:type="paragraph" w:styleId="Heading1">
    <w:name w:val="heading 1"/>
    <w:basedOn w:val="Normal"/>
    <w:next w:val="BodyText"/>
    <w:qFormat/>
    <w:pPr>
      <w:keepNext/>
      <w:keepLines/>
      <w:pageBreakBefore/>
      <w:numPr>
        <w:numId w:val="1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Heading2">
    <w:name w:val="heading 2"/>
    <w:basedOn w:val="Normal"/>
    <w:next w:val="BodyText"/>
    <w:qFormat/>
    <w:pPr>
      <w:keepNext/>
      <w:numPr>
        <w:ilvl w:val="1"/>
        <w:numId w:val="1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Heading3">
    <w:name w:val="heading 3"/>
    <w:basedOn w:val="Normal"/>
    <w:next w:val="BodyText"/>
    <w:qFormat/>
    <w:pPr>
      <w:keepNext/>
      <w:numPr>
        <w:ilvl w:val="2"/>
        <w:numId w:val="1"/>
      </w:numPr>
      <w:spacing w:before="160" w:after="160"/>
      <w:outlineLvl w:val="2"/>
    </w:pPr>
    <w:rPr>
      <w:b/>
      <w:kern w:val="28"/>
      <w:sz w:val="24"/>
    </w:rPr>
  </w:style>
  <w:style w:type="paragraph" w:styleId="Heading4">
    <w:name w:val="heading 4"/>
    <w:basedOn w:val="Normal"/>
    <w:next w:val="BodyText"/>
    <w:link w:val="Heading4Char"/>
    <w:qFormat/>
    <w:pPr>
      <w:keepNext/>
      <w:numPr>
        <w:ilvl w:val="3"/>
        <w:numId w:val="1"/>
      </w:numPr>
      <w:spacing w:before="120" w:after="120"/>
      <w:outlineLvl w:val="3"/>
    </w:pPr>
    <w:rPr>
      <w:b/>
      <w:i/>
      <w:kern w:val="28"/>
      <w:sz w:val="24"/>
    </w:rPr>
  </w:style>
  <w:style w:type="paragraph" w:styleId="Heading5">
    <w:name w:val="heading 5"/>
    <w:basedOn w:val="Normal"/>
    <w:next w:val="BodyText"/>
    <w:link w:val="Heading5Char"/>
    <w:qFormat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Heading6">
    <w:name w:val="heading 6"/>
    <w:basedOn w:val="Normal"/>
    <w:next w:val="BodyText"/>
    <w:link w:val="Heading6Char"/>
    <w:qFormat/>
    <w:pPr>
      <w:keepNext/>
      <w:numPr>
        <w:ilvl w:val="5"/>
        <w:numId w:val="1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Heading7">
    <w:name w:val="heading 7"/>
    <w:basedOn w:val="Normal"/>
    <w:next w:val="BodyText"/>
    <w:qFormat/>
    <w:pPr>
      <w:keepNext/>
      <w:numPr>
        <w:ilvl w:val="6"/>
        <w:numId w:val="1"/>
      </w:numPr>
      <w:spacing w:before="80" w:after="60"/>
      <w:outlineLvl w:val="6"/>
    </w:pPr>
    <w:rPr>
      <w:b/>
      <w:kern w:val="28"/>
    </w:rPr>
  </w:style>
  <w:style w:type="paragraph" w:styleId="Heading8">
    <w:name w:val="heading 8"/>
    <w:basedOn w:val="Normal"/>
    <w:next w:val="BodyText"/>
    <w:qFormat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</w:rPr>
  </w:style>
  <w:style w:type="paragraph" w:styleId="Heading9">
    <w:name w:val="heading 9"/>
    <w:basedOn w:val="Normal"/>
    <w:next w:val="BodyText"/>
    <w:qFormat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autoRedefine/>
    <w:rsid w:val="0078258A"/>
    <w:pPr>
      <w:keepLines/>
      <w:spacing w:before="80" w:after="80"/>
    </w:pPr>
    <w:rPr>
      <w:sz w:val="24"/>
      <w:szCs w:val="24"/>
    </w:rPr>
  </w:style>
  <w:style w:type="character" w:styleId="FootnoteReference">
    <w:name w:val="footnote reference"/>
    <w:semiHidden/>
    <w:rPr>
      <w:vertAlign w:val="superscript"/>
    </w:rPr>
  </w:style>
  <w:style w:type="character" w:styleId="PageNumber">
    <w:name w:val="page number"/>
    <w:rPr>
      <w:b/>
    </w:rPr>
  </w:style>
  <w:style w:type="paragraph" w:customStyle="1" w:styleId="cabealho-capa">
    <w:name w:val="cabeçalho-capa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Heading1"/>
    <w:pPr>
      <w:numPr>
        <w:numId w:val="0"/>
      </w:numPr>
      <w:outlineLvl w:val="9"/>
    </w:pPr>
  </w:style>
  <w:style w:type="paragraph" w:customStyle="1" w:styleId="capa-autor">
    <w:name w:val="capa-autor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Heading1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ListBullet">
    <w:name w:val="List Bullet"/>
    <w:basedOn w:val="List"/>
    <w:autoRedefine/>
    <w:pPr>
      <w:numPr>
        <w:numId w:val="4"/>
      </w:numPr>
      <w:tabs>
        <w:tab w:val="clear" w:pos="720"/>
      </w:tabs>
      <w:spacing w:after="160"/>
    </w:pPr>
  </w:style>
  <w:style w:type="paragraph" w:styleId="List">
    <w:name w:val="List"/>
    <w:basedOn w:val="BodyText"/>
    <w:pPr>
      <w:tabs>
        <w:tab w:val="left" w:pos="720"/>
      </w:tabs>
      <w:ind w:left="720" w:hanging="360"/>
    </w:pPr>
  </w:style>
  <w:style w:type="paragraph" w:styleId="Caption">
    <w:name w:val="caption"/>
    <w:basedOn w:val="Normal"/>
    <w:next w:val="BodyText"/>
    <w:qFormat/>
    <w:pPr>
      <w:spacing w:before="120" w:after="160"/>
      <w:jc w:val="center"/>
    </w:pPr>
    <w:rPr>
      <w:i/>
      <w:sz w:val="18"/>
    </w:rPr>
  </w:style>
  <w:style w:type="paragraph" w:styleId="ListNumber">
    <w:name w:val="List Number"/>
    <w:basedOn w:val="List"/>
    <w:autoRedefine/>
    <w:pPr>
      <w:numPr>
        <w:numId w:val="3"/>
      </w:numPr>
      <w:tabs>
        <w:tab w:val="clear" w:pos="720"/>
      </w:tabs>
      <w:spacing w:after="160"/>
      <w:ind w:left="720"/>
    </w:pPr>
  </w:style>
  <w:style w:type="paragraph" w:customStyle="1" w:styleId="Figura">
    <w:name w:val="Figura"/>
    <w:basedOn w:val="BodyText"/>
    <w:next w:val="Caption"/>
    <w:pPr>
      <w:jc w:val="center"/>
    </w:pPr>
  </w:style>
  <w:style w:type="paragraph" w:styleId="ListBullet2">
    <w:name w:val="List Bullet 2"/>
    <w:basedOn w:val="ListBullet"/>
    <w:pPr>
      <w:ind w:left="1080"/>
    </w:pPr>
  </w:style>
  <w:style w:type="paragraph" w:styleId="FootnoteText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Footer">
    <w:name w:val="footer"/>
    <w:basedOn w:val="Normal"/>
    <w:pPr>
      <w:keepLines/>
      <w:tabs>
        <w:tab w:val="center" w:pos="4320"/>
        <w:tab w:val="right" w:pos="8640"/>
      </w:tabs>
    </w:pPr>
  </w:style>
  <w:style w:type="paragraph" w:styleId="TOC1">
    <w:name w:val="toc 1"/>
    <w:basedOn w:val="Normal"/>
    <w:next w:val="Normal"/>
    <w:uiPriority w:val="39"/>
  </w:style>
  <w:style w:type="paragraph" w:styleId="TOC2">
    <w:name w:val="toc 2"/>
    <w:basedOn w:val="Normal"/>
    <w:next w:val="Normal"/>
    <w:uiPriority w:val="39"/>
    <w:pPr>
      <w:ind w:left="200"/>
    </w:pPr>
  </w:style>
  <w:style w:type="paragraph" w:styleId="TOC3">
    <w:name w:val="toc 3"/>
    <w:basedOn w:val="Normal"/>
    <w:next w:val="Normal"/>
    <w:uiPriority w:val="39"/>
    <w:pPr>
      <w:ind w:left="400"/>
    </w:pPr>
  </w:style>
  <w:style w:type="paragraph" w:styleId="TOC4">
    <w:name w:val="toc 4"/>
    <w:basedOn w:val="Normal"/>
    <w:next w:val="Normal"/>
    <w:uiPriority w:val="39"/>
    <w:pPr>
      <w:ind w:left="600"/>
    </w:pPr>
  </w:style>
  <w:style w:type="paragraph" w:styleId="TOC5">
    <w:name w:val="toc 5"/>
    <w:basedOn w:val="Normal"/>
    <w:next w:val="Normal"/>
    <w:uiPriority w:val="39"/>
    <w:pPr>
      <w:ind w:left="800"/>
    </w:pPr>
  </w:style>
  <w:style w:type="paragraph" w:styleId="TOC6">
    <w:name w:val="toc 6"/>
    <w:basedOn w:val="Normal"/>
    <w:next w:val="Normal"/>
    <w:uiPriority w:val="39"/>
    <w:pPr>
      <w:ind w:left="1000"/>
    </w:pPr>
  </w:style>
  <w:style w:type="paragraph" w:styleId="TOC7">
    <w:name w:val="toc 7"/>
    <w:basedOn w:val="Normal"/>
    <w:next w:val="Normal"/>
    <w:uiPriority w:val="39"/>
    <w:pPr>
      <w:ind w:left="1200"/>
    </w:pPr>
  </w:style>
  <w:style w:type="paragraph" w:styleId="TOC8">
    <w:name w:val="toc 8"/>
    <w:basedOn w:val="Normal"/>
    <w:next w:val="Normal"/>
    <w:uiPriority w:val="39"/>
    <w:pPr>
      <w:ind w:left="1400"/>
    </w:pPr>
  </w:style>
  <w:style w:type="paragraph" w:styleId="TOC9">
    <w:name w:val="toc 9"/>
    <w:basedOn w:val="Normal"/>
    <w:next w:val="Normal"/>
    <w:uiPriority w:val="39"/>
    <w:pPr>
      <w:ind w:left="1600"/>
    </w:pPr>
  </w:style>
  <w:style w:type="paragraph" w:styleId="Title">
    <w:name w:val="Title"/>
    <w:basedOn w:val="Normal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Header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BodyText"/>
    <w:pPr>
      <w:spacing w:after="240"/>
      <w:jc w:val="center"/>
    </w:pPr>
    <w:rPr>
      <w:b/>
      <w:sz w:val="36"/>
    </w:rPr>
  </w:style>
  <w:style w:type="paragraph" w:customStyle="1" w:styleId="ColorfulGrid-Accent11">
    <w:name w:val="Colorful Grid - Accent 11"/>
    <w:basedOn w:val="BodyText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Negrito">
    <w:name w:val="Negrito"/>
    <w:rPr>
      <w:rFonts w:ascii="Arial" w:hAnsi="Arial"/>
      <w:b/>
      <w:sz w:val="24"/>
    </w:rPr>
  </w:style>
  <w:style w:type="paragraph" w:customStyle="1" w:styleId="Item">
    <w:name w:val="Item"/>
    <w:basedOn w:val="BodyText"/>
    <w:pPr>
      <w:ind w:left="715" w:hanging="284"/>
    </w:pPr>
  </w:style>
  <w:style w:type="paragraph" w:customStyle="1" w:styleId="parag-item">
    <w:name w:val="parag-item"/>
    <w:basedOn w:val="Item"/>
    <w:pPr>
      <w:ind w:left="680" w:firstLine="0"/>
    </w:pPr>
  </w:style>
  <w:style w:type="paragraph" w:customStyle="1" w:styleId="Descrio">
    <w:name w:val="Descrição"/>
    <w:basedOn w:val="Normal"/>
    <w:next w:val="BodyText"/>
    <w:pPr>
      <w:spacing w:before="60" w:after="60"/>
      <w:ind w:left="864" w:hanging="432"/>
    </w:p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autoRedefine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ListNumber2">
    <w:name w:val="List Number 2"/>
    <w:basedOn w:val="ListNumber"/>
    <w:pPr>
      <w:numPr>
        <w:ilvl w:val="1"/>
      </w:numPr>
      <w:tabs>
        <w:tab w:val="clear" w:pos="1080"/>
      </w:tabs>
      <w:ind w:left="1080" w:hanging="360"/>
    </w:pPr>
  </w:style>
  <w:style w:type="paragraph" w:styleId="Subtitle">
    <w:name w:val="Subtitle"/>
    <w:basedOn w:val="Title"/>
    <w:next w:val="BodyText"/>
    <w:qFormat/>
    <w:pPr>
      <w:spacing w:before="480" w:after="480"/>
    </w:pPr>
    <w:rPr>
      <w:b w:val="0"/>
      <w:i/>
      <w:sz w:val="28"/>
    </w:rPr>
  </w:style>
  <w:style w:type="paragraph" w:customStyle="1" w:styleId="Autor">
    <w:name w:val="Autor"/>
    <w:basedOn w:val="Normal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e">
    <w:name w:val="Date"/>
    <w:basedOn w:val="Normal"/>
    <w:next w:val="Normal"/>
  </w:style>
  <w:style w:type="paragraph" w:customStyle="1" w:styleId="Cdigo">
    <w:name w:val="Código"/>
    <w:basedOn w:val="BodyText"/>
    <w:rPr>
      <w:rFonts w:ascii="Courier New" w:hAnsi="Courier New"/>
      <w:noProof/>
    </w:rPr>
  </w:style>
  <w:style w:type="paragraph" w:customStyle="1" w:styleId="Livre">
    <w:name w:val="Livre"/>
    <w:rPr>
      <w:noProof/>
    </w:rPr>
  </w:style>
  <w:style w:type="paragraph" w:customStyle="1" w:styleId="sumrio">
    <w:name w:val="sumário"/>
    <w:basedOn w:val="Heading1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BodyText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Pr>
      <w:b w:val="0"/>
    </w:rPr>
  </w:style>
  <w:style w:type="paragraph" w:styleId="BodyTextIndent">
    <w:name w:val="Body Text Indent"/>
    <w:basedOn w:val="BodyText"/>
    <w:pPr>
      <w:ind w:left="360"/>
    </w:pPr>
  </w:style>
  <w:style w:type="character" w:styleId="EndnoteReference">
    <w:name w:val="endnote reference"/>
    <w:semiHidden/>
    <w:rPr>
      <w:vertAlign w:val="superscript"/>
    </w:rPr>
  </w:style>
  <w:style w:type="paragraph" w:styleId="EndnoteText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2">
    <w:name w:val="List 2"/>
    <w:basedOn w:val="List"/>
    <w:pPr>
      <w:tabs>
        <w:tab w:val="clear" w:pos="720"/>
        <w:tab w:val="left" w:pos="1080"/>
      </w:tabs>
      <w:ind w:left="1080"/>
    </w:pPr>
  </w:style>
  <w:style w:type="paragraph" w:styleId="List3">
    <w:name w:val="List 3"/>
    <w:basedOn w:val="List"/>
    <w:pPr>
      <w:tabs>
        <w:tab w:val="clear" w:pos="720"/>
        <w:tab w:val="left" w:pos="1440"/>
      </w:tabs>
      <w:ind w:left="1440"/>
    </w:pPr>
  </w:style>
  <w:style w:type="paragraph" w:styleId="ListBullet3">
    <w:name w:val="List Bullet 3"/>
    <w:basedOn w:val="ListBullet"/>
    <w:autoRedefine/>
    <w:pPr>
      <w:ind w:left="1440"/>
    </w:pPr>
  </w:style>
  <w:style w:type="paragraph" w:styleId="ListContinue">
    <w:name w:val="List Continue"/>
    <w:basedOn w:val="List"/>
    <w:pPr>
      <w:tabs>
        <w:tab w:val="clear" w:pos="720"/>
      </w:tabs>
      <w:spacing w:after="160"/>
    </w:pPr>
  </w:style>
  <w:style w:type="paragraph" w:styleId="ListContinue2">
    <w:name w:val="List Continue 2"/>
    <w:basedOn w:val="ListContinue"/>
    <w:pPr>
      <w:ind w:left="1080"/>
    </w:pPr>
  </w:style>
  <w:style w:type="paragraph" w:styleId="ListContinue3">
    <w:name w:val="List Continue 3"/>
    <w:basedOn w:val="ListContinue"/>
    <w:pPr>
      <w:ind w:left="1440"/>
    </w:pPr>
  </w:style>
  <w:style w:type="paragraph" w:styleId="ListNumber3">
    <w:name w:val="List Number 3"/>
    <w:basedOn w:val="ListNumber"/>
    <w:pPr>
      <w:numPr>
        <w:ilvl w:val="2"/>
      </w:numPr>
      <w:tabs>
        <w:tab w:val="clear" w:pos="1800"/>
      </w:tabs>
      <w:ind w:left="1440" w:hanging="360"/>
    </w:pPr>
  </w:style>
  <w:style w:type="paragraph" w:styleId="MacroText">
    <w:name w:val="macro"/>
    <w:basedOn w:val="BodyText"/>
    <w:semiHidden/>
    <w:pPr>
      <w:spacing w:after="120"/>
    </w:pPr>
    <w:rPr>
      <w:rFonts w:ascii="Courier New" w:hAnsi="Courier New"/>
    </w:rPr>
  </w:style>
  <w:style w:type="paragraph" w:styleId="NormalIndent">
    <w:name w:val="Normal Indent"/>
    <w:basedOn w:val="Normal"/>
    <w:pPr>
      <w:ind w:left="1080"/>
    </w:pPr>
  </w:style>
  <w:style w:type="paragraph" w:customStyle="1" w:styleId="Tabela">
    <w:name w:val="Tabela"/>
    <w:basedOn w:val="BodyText"/>
    <w:pPr>
      <w:keepNext/>
      <w:spacing w:before="40" w:after="40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itle"/>
    <w:rPr>
      <w:sz w:val="96"/>
    </w:rPr>
  </w:style>
  <w:style w:type="paragraph" w:styleId="ListNumber4">
    <w:name w:val="List Number 4"/>
    <w:basedOn w:val="ListNumber"/>
    <w:pPr>
      <w:numPr>
        <w:ilvl w:val="3"/>
        <w:numId w:val="2"/>
      </w:numPr>
      <w:tabs>
        <w:tab w:val="num" w:pos="2520"/>
      </w:tabs>
      <w:spacing w:before="0"/>
      <w:ind w:left="1728" w:hanging="648"/>
    </w:pPr>
  </w:style>
  <w:style w:type="paragraph" w:styleId="ListNumber5">
    <w:name w:val="List Number 5"/>
    <w:basedOn w:val="ListNumber"/>
    <w:pPr>
      <w:numPr>
        <w:ilvl w:val="4"/>
        <w:numId w:val="2"/>
      </w:numPr>
      <w:tabs>
        <w:tab w:val="num" w:pos="3240"/>
      </w:tabs>
      <w:spacing w:before="0"/>
      <w:ind w:left="2232" w:hanging="792"/>
    </w:pPr>
  </w:style>
  <w:style w:type="paragraph" w:customStyle="1" w:styleId="Pginaembranco">
    <w:name w:val="Página em branco"/>
    <w:basedOn w:val="Title"/>
    <w:rPr>
      <w:color w:val="C0C0C0"/>
    </w:rPr>
  </w:style>
  <w:style w:type="paragraph" w:customStyle="1" w:styleId="Tabelareduzida">
    <w:name w:val="Tabela reduzida"/>
    <w:basedOn w:val="Tabela"/>
    <w:rPr>
      <w:sz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CommentTextChar">
    <w:name w:val="Comment Text Char"/>
    <w:link w:val="CommentText"/>
    <w:semiHidden/>
    <w:rsid w:val="00D550F7"/>
    <w:rPr>
      <w:lang w:val="pt-BR" w:eastAsia="pt-BR"/>
    </w:rPr>
  </w:style>
  <w:style w:type="character" w:customStyle="1" w:styleId="CommentSubjectChar">
    <w:name w:val="Comment Subject Char"/>
    <w:link w:val="CommentSubject"/>
    <w:rsid w:val="00D550F7"/>
    <w:rPr>
      <w:lang w:val="pt-BR"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leGrid">
    <w:name w:val="Table Grid"/>
    <w:basedOn w:val="TableNormal"/>
    <w:uiPriority w:val="59"/>
    <w:rsid w:val="00D8296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lorfulList-Accent11">
    <w:name w:val="Colorful List - Accent 11"/>
    <w:basedOn w:val="Normal"/>
    <w:uiPriority w:val="34"/>
    <w:qFormat/>
    <w:rsid w:val="00CB29FB"/>
    <w:pPr>
      <w:ind w:left="708"/>
    </w:pPr>
  </w:style>
  <w:style w:type="character" w:customStyle="1" w:styleId="Heading5Char">
    <w:name w:val="Heading 5 Char"/>
    <w:link w:val="Heading5"/>
    <w:rsid w:val="00C05D66"/>
    <w:rPr>
      <w:rFonts w:ascii="Arial" w:hAnsi="Arial"/>
      <w:b/>
      <w:kern w:val="28"/>
    </w:rPr>
  </w:style>
  <w:style w:type="character" w:customStyle="1" w:styleId="BodyTextChar">
    <w:name w:val="Body Text Char"/>
    <w:link w:val="BodyText"/>
    <w:rsid w:val="0078258A"/>
    <w:rPr>
      <w:sz w:val="24"/>
      <w:szCs w:val="24"/>
    </w:rPr>
  </w:style>
  <w:style w:type="character" w:customStyle="1" w:styleId="Heading6Char">
    <w:name w:val="Heading 6 Char"/>
    <w:link w:val="Heading6"/>
    <w:rsid w:val="008063A7"/>
    <w:rPr>
      <w:rFonts w:ascii="Arial" w:hAnsi="Arial"/>
      <w:b/>
      <w:i/>
      <w:kern w:val="28"/>
    </w:rPr>
  </w:style>
  <w:style w:type="character" w:customStyle="1" w:styleId="markedcontent">
    <w:name w:val="markedcontent"/>
    <w:basedOn w:val="DefaultParagraphFont"/>
    <w:rsid w:val="008136DE"/>
  </w:style>
  <w:style w:type="character" w:styleId="UnresolvedMention">
    <w:name w:val="Unresolved Mention"/>
    <w:uiPriority w:val="99"/>
    <w:semiHidden/>
    <w:unhideWhenUsed/>
    <w:rsid w:val="000115BF"/>
    <w:rPr>
      <w:color w:val="605E5C"/>
      <w:shd w:val="clear" w:color="auto" w:fill="E1DFDD"/>
    </w:rPr>
  </w:style>
  <w:style w:type="character" w:customStyle="1" w:styleId="Heading4Char">
    <w:name w:val="Heading 4 Char"/>
    <w:link w:val="Heading4"/>
    <w:rsid w:val="0032012F"/>
    <w:rPr>
      <w:b/>
      <w:i/>
      <w:kern w:val="28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50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8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8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2.bin"/><Relationship Id="rId18" Type="http://schemas.openxmlformats.org/officeDocument/2006/relationships/image" Target="media/image6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4.bin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hyperlink" Target="https://puchealth.azurewebsites.net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jects\Siapso%20System\Documentos\ERSw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463059-5C28-294C-AB14-F724A99BA5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ERSw.dot</Template>
  <TotalTime>1188</TotalTime>
  <Pages>1</Pages>
  <Words>4982</Words>
  <Characters>26906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Especificação de Requisitos de Software</vt:lpstr>
    </vt:vector>
  </TitlesOfParts>
  <Manager>Wilson Padua</Manager>
  <Company>Praxis</Company>
  <LinksUpToDate>false</LinksUpToDate>
  <CharactersWithSpaces>31825</CharactersWithSpaces>
  <SharedDoc>false</SharedDoc>
  <HLinks>
    <vt:vector size="216" baseType="variant">
      <vt:variant>
        <vt:i4>2031673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_Toc10987161</vt:lpwstr>
      </vt:variant>
      <vt:variant>
        <vt:i4>1966137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_Toc10987160</vt:lpwstr>
      </vt:variant>
      <vt:variant>
        <vt:i4>1507386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_Toc10987159</vt:lpwstr>
      </vt:variant>
      <vt:variant>
        <vt:i4>1441850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_Toc10987158</vt:lpwstr>
      </vt:variant>
      <vt:variant>
        <vt:i4>1638458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_Toc10987157</vt:lpwstr>
      </vt:variant>
      <vt:variant>
        <vt:i4>1572922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_Toc10987156</vt:lpwstr>
      </vt:variant>
      <vt:variant>
        <vt:i4>1769530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_Toc10987155</vt:lpwstr>
      </vt:variant>
      <vt:variant>
        <vt:i4>1703994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_Toc10987154</vt:lpwstr>
      </vt:variant>
      <vt:variant>
        <vt:i4>1900602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_Toc10987153</vt:lpwstr>
      </vt:variant>
      <vt:variant>
        <vt:i4>1835066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_Toc10987152</vt:lpwstr>
      </vt:variant>
      <vt:variant>
        <vt:i4>2031674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_Toc10987151</vt:lpwstr>
      </vt:variant>
      <vt:variant>
        <vt:i4>1966138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_Toc10987150</vt:lpwstr>
      </vt:variant>
      <vt:variant>
        <vt:i4>1507387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_Toc10987149</vt:lpwstr>
      </vt:variant>
      <vt:variant>
        <vt:i4>1441851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_Toc10987148</vt:lpwstr>
      </vt:variant>
      <vt:variant>
        <vt:i4>1638459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_Toc10987147</vt:lpwstr>
      </vt:variant>
      <vt:variant>
        <vt:i4>1572923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_Toc10987146</vt:lpwstr>
      </vt:variant>
      <vt:variant>
        <vt:i4>1769531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_Toc10987145</vt:lpwstr>
      </vt:variant>
      <vt:variant>
        <vt:i4>1703995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_Toc10987144</vt:lpwstr>
      </vt:variant>
      <vt:variant>
        <vt:i4>1900603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_Toc10987143</vt:lpwstr>
      </vt:variant>
      <vt:variant>
        <vt:i4>1835067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_Toc10987142</vt:lpwstr>
      </vt:variant>
      <vt:variant>
        <vt:i4>2031675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_Toc10987141</vt:lpwstr>
      </vt:variant>
      <vt:variant>
        <vt:i4>1966139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_Toc10987140</vt:lpwstr>
      </vt:variant>
      <vt:variant>
        <vt:i4>1507388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_Toc10987139</vt:lpwstr>
      </vt:variant>
      <vt:variant>
        <vt:i4>1441852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_Toc10987138</vt:lpwstr>
      </vt:variant>
      <vt:variant>
        <vt:i4>1638460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_Toc10987137</vt:lpwstr>
      </vt:variant>
      <vt:variant>
        <vt:i4>1572924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_Toc10987136</vt:lpwstr>
      </vt:variant>
      <vt:variant>
        <vt:i4>1769532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_Toc10987135</vt:lpwstr>
      </vt:variant>
      <vt:variant>
        <vt:i4>1703996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_Toc10987134</vt:lpwstr>
      </vt:variant>
      <vt:variant>
        <vt:i4>1900604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_Toc10987133</vt:lpwstr>
      </vt:variant>
      <vt:variant>
        <vt:i4>1835068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_Toc10987132</vt:lpwstr>
      </vt:variant>
      <vt:variant>
        <vt:i4>2031676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_Toc10987131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_Toc10987130</vt:lpwstr>
      </vt:variant>
      <vt:variant>
        <vt:i4>1507389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_Toc10987129</vt:lpwstr>
      </vt:variant>
      <vt:variant>
        <vt:i4>1441853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_Toc10987128</vt:lpwstr>
      </vt:variant>
      <vt:variant>
        <vt:i4>1638461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_Toc10987127</vt:lpwstr>
      </vt:variant>
      <vt:variant>
        <vt:i4>1572925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_Toc10987126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Requisitos de Software</dc:title>
  <dc:subject>Praxis 2.0</dc:subject>
  <dc:creator>Geidivan</dc:creator>
  <cp:keywords/>
  <dc:description>Gabarito para Especificação de Requisitos de Software</dc:description>
  <cp:lastModifiedBy>Caio Souza</cp:lastModifiedBy>
  <cp:revision>304</cp:revision>
  <cp:lastPrinted>2021-08-02T02:15:00Z</cp:lastPrinted>
  <dcterms:created xsi:type="dcterms:W3CDTF">2021-07-05T14:00:00Z</dcterms:created>
  <dcterms:modified xsi:type="dcterms:W3CDTF">2021-08-02T02:18:00Z</dcterms:modified>
</cp:coreProperties>
</file>