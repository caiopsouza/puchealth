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1B58D" w14:textId="77777777" w:rsidR="00DD34C2" w:rsidRPr="00DD34C2" w:rsidRDefault="00DD34C2" w:rsidP="0052368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bookmarkStart w:id="0" w:name="_Toc421009965"/>
      <w:bookmarkStart w:id="1" w:name="_Toc421013317"/>
      <w:bookmarkStart w:id="2" w:name="_Toc421098382"/>
    </w:p>
    <w:p w14:paraId="02BEA823" w14:textId="77777777" w:rsidR="00DD34C2" w:rsidRPr="00DD34C2" w:rsidRDefault="00DD34C2" w:rsidP="0052368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744E5E2" w14:textId="77777777" w:rsidR="00DD34C2" w:rsidRDefault="006512A0" w:rsidP="00523684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Especialização em Engenharia de </w:t>
      </w:r>
      <w:r w:rsidRPr="00704477">
        <w:rPr>
          <w:rFonts w:ascii="Arial" w:hAnsi="Arial" w:cs="Arial"/>
          <w:b/>
          <w:i/>
          <w:sz w:val="24"/>
          <w:szCs w:val="24"/>
        </w:rPr>
        <w:t>Software</w:t>
      </w:r>
    </w:p>
    <w:p w14:paraId="5933FE85" w14:textId="77777777" w:rsidR="006512A0" w:rsidRPr="00DD34C2" w:rsidRDefault="006512A0" w:rsidP="00523684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PUC Minas Virtual</w:t>
      </w:r>
    </w:p>
    <w:p w14:paraId="3AB828FB" w14:textId="77777777" w:rsidR="00A02440" w:rsidRPr="00577606" w:rsidRDefault="00A02440" w:rsidP="00523684">
      <w:pPr>
        <w:pStyle w:val="Livre"/>
        <w:spacing w:before="120" w:after="120"/>
        <w:jc w:val="center"/>
        <w:rPr>
          <w:b/>
          <w:noProof w:val="0"/>
          <w:sz w:val="28"/>
        </w:rPr>
      </w:pPr>
    </w:p>
    <w:p w14:paraId="4608F7E8" w14:textId="77777777" w:rsidR="00065A76" w:rsidRPr="00577606" w:rsidRDefault="00065A76" w:rsidP="00523684">
      <w:pPr>
        <w:pStyle w:val="Livre"/>
        <w:spacing w:before="120" w:after="120"/>
        <w:jc w:val="center"/>
        <w:rPr>
          <w:b/>
          <w:noProof w:val="0"/>
          <w:sz w:val="28"/>
        </w:rPr>
      </w:pPr>
    </w:p>
    <w:p w14:paraId="611B4723" w14:textId="77777777" w:rsidR="00065A76" w:rsidRPr="00577606" w:rsidRDefault="00065A76" w:rsidP="00523684">
      <w:pPr>
        <w:pStyle w:val="Livre"/>
        <w:spacing w:before="120" w:after="120"/>
        <w:jc w:val="center"/>
        <w:rPr>
          <w:b/>
          <w:noProof w:val="0"/>
          <w:sz w:val="28"/>
        </w:rPr>
      </w:pPr>
    </w:p>
    <w:p w14:paraId="6E84EAF8" w14:textId="77777777" w:rsidR="00065A76" w:rsidRPr="00577606" w:rsidRDefault="00065A76" w:rsidP="00523684">
      <w:pPr>
        <w:pStyle w:val="Livre"/>
        <w:spacing w:before="120" w:after="120"/>
        <w:jc w:val="center"/>
        <w:rPr>
          <w:b/>
          <w:noProof w:val="0"/>
          <w:sz w:val="28"/>
        </w:rPr>
      </w:pPr>
    </w:p>
    <w:p w14:paraId="7C372374" w14:textId="77777777" w:rsidR="00065A76" w:rsidRPr="00577606" w:rsidRDefault="006512A0" w:rsidP="00523684">
      <w:pPr>
        <w:spacing w:line="480" w:lineRule="auto"/>
        <w:jc w:val="center"/>
        <w:rPr>
          <w:sz w:val="38"/>
          <w:szCs w:val="38"/>
        </w:rPr>
      </w:pPr>
      <w:r>
        <w:rPr>
          <w:sz w:val="38"/>
          <w:szCs w:val="38"/>
        </w:rPr>
        <w:t>Trabalho de Conclusão de Curso</w:t>
      </w:r>
    </w:p>
    <w:p w14:paraId="6A58009D" w14:textId="51A3451C" w:rsidR="00065A76" w:rsidRPr="00577606" w:rsidRDefault="002A0F2B" w:rsidP="00523684">
      <w:pPr>
        <w:jc w:val="center"/>
        <w:rPr>
          <w:sz w:val="38"/>
          <w:szCs w:val="38"/>
        </w:rPr>
      </w:pPr>
      <w:r>
        <w:rPr>
          <w:sz w:val="38"/>
          <w:szCs w:val="38"/>
        </w:rPr>
        <w:t>Sistema de Saúde Pública</w:t>
      </w:r>
    </w:p>
    <w:p w14:paraId="4D1C8165" w14:textId="77777777" w:rsidR="00065A76" w:rsidRPr="00577606" w:rsidRDefault="00065A76" w:rsidP="00523684">
      <w:pPr>
        <w:pStyle w:val="Livre"/>
        <w:spacing w:before="720"/>
        <w:jc w:val="center"/>
        <w:rPr>
          <w:b/>
          <w:noProof w:val="0"/>
          <w:sz w:val="28"/>
        </w:rPr>
      </w:pPr>
    </w:p>
    <w:p w14:paraId="599CCAEB" w14:textId="77777777" w:rsidR="009D327C" w:rsidRPr="00577606" w:rsidRDefault="009D327C" w:rsidP="00523684">
      <w:pPr>
        <w:pStyle w:val="Livre"/>
        <w:spacing w:before="720"/>
        <w:jc w:val="center"/>
        <w:rPr>
          <w:b/>
          <w:noProof w:val="0"/>
          <w:sz w:val="28"/>
        </w:rPr>
      </w:pPr>
    </w:p>
    <w:p w14:paraId="6F21814B" w14:textId="77777777" w:rsidR="009D327C" w:rsidRPr="00577606" w:rsidRDefault="009D327C" w:rsidP="00523684">
      <w:pPr>
        <w:pStyle w:val="Livre"/>
        <w:spacing w:before="720"/>
        <w:jc w:val="center"/>
        <w:rPr>
          <w:b/>
          <w:noProof w:val="0"/>
          <w:sz w:val="28"/>
        </w:rPr>
      </w:pPr>
    </w:p>
    <w:p w14:paraId="736A17F9" w14:textId="47D134B2" w:rsidR="00065A76" w:rsidRPr="00577606" w:rsidRDefault="0065397D" w:rsidP="00523684">
      <w:pPr>
        <w:jc w:val="center"/>
        <w:rPr>
          <w:sz w:val="24"/>
          <w:szCs w:val="24"/>
        </w:rPr>
      </w:pPr>
      <w:bookmarkStart w:id="3" w:name="_Toc390600631"/>
      <w:bookmarkStart w:id="4" w:name="_Toc427049359"/>
      <w:r>
        <w:rPr>
          <w:sz w:val="24"/>
          <w:szCs w:val="24"/>
        </w:rPr>
        <w:t>Caio Philipe Vargas de Souza</w:t>
      </w:r>
    </w:p>
    <w:p w14:paraId="4826A3DE" w14:textId="77777777" w:rsidR="00065A76" w:rsidRPr="00577606" w:rsidRDefault="00065A76" w:rsidP="00523684">
      <w:pPr>
        <w:pStyle w:val="Livre"/>
        <w:spacing w:before="600"/>
        <w:jc w:val="center"/>
        <w:rPr>
          <w:noProof w:val="0"/>
          <w:sz w:val="22"/>
        </w:rPr>
      </w:pPr>
    </w:p>
    <w:p w14:paraId="0D695198" w14:textId="77777777" w:rsidR="00065A76" w:rsidRPr="00577606" w:rsidRDefault="00065A76" w:rsidP="00523684">
      <w:pPr>
        <w:pStyle w:val="Livre"/>
        <w:spacing w:before="600"/>
        <w:jc w:val="center"/>
        <w:rPr>
          <w:noProof w:val="0"/>
          <w:sz w:val="22"/>
        </w:rPr>
      </w:pPr>
    </w:p>
    <w:p w14:paraId="1C6BF4CF" w14:textId="77777777" w:rsidR="007D5140" w:rsidRPr="00577606" w:rsidRDefault="007D5140" w:rsidP="00523684">
      <w:pPr>
        <w:pStyle w:val="Livre"/>
        <w:spacing w:before="600"/>
        <w:jc w:val="center"/>
        <w:rPr>
          <w:noProof w:val="0"/>
          <w:sz w:val="22"/>
        </w:rPr>
      </w:pPr>
    </w:p>
    <w:p w14:paraId="749B72B3" w14:textId="77777777" w:rsidR="007D5140" w:rsidRPr="00577606" w:rsidRDefault="007D5140" w:rsidP="00523684">
      <w:pPr>
        <w:pStyle w:val="Livre"/>
        <w:spacing w:before="600"/>
        <w:jc w:val="center"/>
        <w:rPr>
          <w:noProof w:val="0"/>
          <w:sz w:val="22"/>
        </w:rPr>
      </w:pPr>
    </w:p>
    <w:p w14:paraId="0A8C4480" w14:textId="77777777" w:rsidR="007D5140" w:rsidRPr="00577606" w:rsidRDefault="007D5140" w:rsidP="00523684">
      <w:pPr>
        <w:pStyle w:val="Livre"/>
        <w:spacing w:before="600"/>
        <w:jc w:val="center"/>
        <w:rPr>
          <w:noProof w:val="0"/>
          <w:sz w:val="22"/>
        </w:rPr>
      </w:pPr>
    </w:p>
    <w:p w14:paraId="422CA590" w14:textId="77777777" w:rsidR="00065A76" w:rsidRPr="00577606" w:rsidRDefault="00F46CBE" w:rsidP="00523684">
      <w:pPr>
        <w:jc w:val="center"/>
        <w:rPr>
          <w:sz w:val="24"/>
          <w:szCs w:val="24"/>
        </w:rPr>
      </w:pPr>
      <w:r>
        <w:rPr>
          <w:sz w:val="24"/>
          <w:szCs w:val="24"/>
        </w:rPr>
        <w:t>Belo Horizonte</w:t>
      </w:r>
    </w:p>
    <w:p w14:paraId="45D84E98" w14:textId="795CEFE5" w:rsidR="00065A76" w:rsidRPr="00577606" w:rsidRDefault="0065397D" w:rsidP="00523684">
      <w:pPr>
        <w:jc w:val="center"/>
        <w:rPr>
          <w:sz w:val="24"/>
          <w:szCs w:val="24"/>
        </w:rPr>
      </w:pPr>
      <w:r>
        <w:rPr>
          <w:sz w:val="24"/>
          <w:szCs w:val="24"/>
        </w:rPr>
        <w:t>Julho de 2021</w:t>
      </w:r>
      <w:r w:rsidR="007D5140" w:rsidRPr="00577606">
        <w:rPr>
          <w:sz w:val="24"/>
          <w:szCs w:val="24"/>
        </w:rPr>
        <w:t>.</w:t>
      </w:r>
    </w:p>
    <w:p w14:paraId="164BE96C" w14:textId="77777777" w:rsidR="00065A76" w:rsidRPr="00577606" w:rsidRDefault="006512A0" w:rsidP="00523684">
      <w:pPr>
        <w:pStyle w:val="Heading1"/>
        <w:jc w:val="both"/>
        <w:rPr>
          <w:rFonts w:ascii="Times New Roman" w:hAnsi="Times New Roman"/>
        </w:rPr>
      </w:pPr>
      <w:bookmarkStart w:id="5" w:name="_Toc78400668"/>
      <w:bookmarkEnd w:id="0"/>
      <w:bookmarkEnd w:id="1"/>
      <w:bookmarkEnd w:id="2"/>
      <w:bookmarkEnd w:id="3"/>
      <w:bookmarkEnd w:id="4"/>
      <w:r>
        <w:rPr>
          <w:rFonts w:ascii="Times New Roman" w:hAnsi="Times New Roman"/>
        </w:rPr>
        <w:lastRenderedPageBreak/>
        <w:t>Trabalho de Conclusão de Curso</w:t>
      </w:r>
      <w:bookmarkEnd w:id="5"/>
    </w:p>
    <w:p w14:paraId="7946A3A8" w14:textId="77777777" w:rsidR="00065A76" w:rsidRPr="00577606" w:rsidRDefault="00065A76" w:rsidP="00523684">
      <w:pPr>
        <w:pStyle w:val="Subtitle"/>
        <w:pageBreakBefore w:val="0"/>
        <w:jc w:val="both"/>
        <w:rPr>
          <w:rFonts w:ascii="Times New Roman" w:hAnsi="Times New Roman"/>
          <w:b/>
          <w:sz w:val="24"/>
          <w:szCs w:val="24"/>
        </w:rPr>
      </w:pPr>
      <w:bookmarkStart w:id="6" w:name="_Toc420929406"/>
      <w:bookmarkStart w:id="7" w:name="_Toc421099083"/>
      <w:bookmarkStart w:id="8" w:name="_Toc427048570"/>
      <w:bookmarkStart w:id="9" w:name="_Toc435526527"/>
      <w:bookmarkStart w:id="10" w:name="_Toc19368423"/>
      <w:r w:rsidRPr="00577606">
        <w:rPr>
          <w:rFonts w:ascii="Times New Roman" w:hAnsi="Times New Roman"/>
          <w:b/>
          <w:sz w:val="24"/>
          <w:szCs w:val="24"/>
        </w:rPr>
        <w:t>Sumário</w:t>
      </w:r>
      <w:bookmarkEnd w:id="6"/>
      <w:bookmarkEnd w:id="7"/>
      <w:bookmarkEnd w:id="8"/>
      <w:bookmarkEnd w:id="9"/>
      <w:bookmarkEnd w:id="10"/>
    </w:p>
    <w:p w14:paraId="2601528D" w14:textId="77777777" w:rsidR="00065A76" w:rsidRPr="00577606" w:rsidRDefault="00065A76" w:rsidP="00523684">
      <w:pPr>
        <w:pStyle w:val="TOC1"/>
        <w:tabs>
          <w:tab w:val="right" w:leader="dot" w:pos="8630"/>
        </w:tabs>
        <w:jc w:val="both"/>
      </w:pPr>
    </w:p>
    <w:p w14:paraId="129CD79C" w14:textId="113EF979" w:rsidR="006743CF" w:rsidRPr="00667E4A" w:rsidRDefault="00065A76">
      <w:pPr>
        <w:pStyle w:val="TOC1"/>
        <w:tabs>
          <w:tab w:val="right" w:leader="dot" w:pos="8305"/>
        </w:tabs>
        <w:rPr>
          <w:rFonts w:ascii="Calibri" w:hAnsi="Calibri"/>
          <w:noProof/>
          <w:sz w:val="22"/>
          <w:szCs w:val="22"/>
        </w:rPr>
      </w:pPr>
      <w:r w:rsidRPr="00577606">
        <w:rPr>
          <w:sz w:val="24"/>
          <w:szCs w:val="24"/>
        </w:rPr>
        <w:fldChar w:fldCharType="begin"/>
      </w:r>
      <w:r w:rsidRPr="00577606">
        <w:rPr>
          <w:sz w:val="24"/>
          <w:szCs w:val="24"/>
        </w:rPr>
        <w:instrText xml:space="preserve"> TOC \o "1-5" \h \z </w:instrText>
      </w:r>
      <w:r w:rsidRPr="00577606">
        <w:rPr>
          <w:sz w:val="24"/>
          <w:szCs w:val="24"/>
        </w:rPr>
        <w:fldChar w:fldCharType="separate"/>
      </w:r>
      <w:hyperlink w:anchor="_Toc78400668" w:history="1">
        <w:r w:rsidR="006743CF" w:rsidRPr="008F49F8">
          <w:rPr>
            <w:rStyle w:val="Hyperlink"/>
            <w:noProof/>
          </w:rPr>
          <w:t>Trabalho de Conclusão de Curso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_Toc78400668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2</w:t>
        </w:r>
        <w:r w:rsidR="006743CF">
          <w:rPr>
            <w:noProof/>
            <w:webHidden/>
          </w:rPr>
          <w:fldChar w:fldCharType="end"/>
        </w:r>
      </w:hyperlink>
    </w:p>
    <w:p w14:paraId="26084075" w14:textId="31F4539E" w:rsidR="006743CF" w:rsidRPr="00667E4A" w:rsidRDefault="00A15EB0">
      <w:pPr>
        <w:pStyle w:val="TOC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669" w:history="1">
        <w:r w:rsidR="006743CF" w:rsidRPr="008F49F8">
          <w:rPr>
            <w:rStyle w:val="Hyperlink"/>
            <w:noProof/>
          </w:rPr>
          <w:t>1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Cronograma de trabalho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_Toc78400669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4</w:t>
        </w:r>
        <w:r w:rsidR="006743CF">
          <w:rPr>
            <w:noProof/>
            <w:webHidden/>
          </w:rPr>
          <w:fldChar w:fldCharType="end"/>
        </w:r>
      </w:hyperlink>
    </w:p>
    <w:p w14:paraId="259D989B" w14:textId="47E1DFED" w:rsidR="006743CF" w:rsidRPr="00667E4A" w:rsidRDefault="00A15EB0">
      <w:pPr>
        <w:pStyle w:val="TOC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670" w:history="1">
        <w:r w:rsidR="006743CF" w:rsidRPr="008F49F8">
          <w:rPr>
            <w:rStyle w:val="Hyperlink"/>
            <w:noProof/>
          </w:rPr>
          <w:t>2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Diagrama de casos de uso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_Toc78400670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5</w:t>
        </w:r>
        <w:r w:rsidR="006743CF">
          <w:rPr>
            <w:noProof/>
            <w:webHidden/>
          </w:rPr>
          <w:fldChar w:fldCharType="end"/>
        </w:r>
      </w:hyperlink>
    </w:p>
    <w:p w14:paraId="29F42C74" w14:textId="1E5DD944" w:rsidR="006743CF" w:rsidRPr="00667E4A" w:rsidRDefault="00A15EB0">
      <w:pPr>
        <w:pStyle w:val="TOC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671" w:history="1">
        <w:r w:rsidR="006743CF" w:rsidRPr="008F49F8">
          <w:rPr>
            <w:rStyle w:val="Hyperlink"/>
            <w:noProof/>
          </w:rPr>
          <w:t>3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Especificação de requisitos de interface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_Toc78400671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6</w:t>
        </w:r>
        <w:r w:rsidR="006743CF">
          <w:rPr>
            <w:noProof/>
            <w:webHidden/>
          </w:rPr>
          <w:fldChar w:fldCharType="end"/>
        </w:r>
      </w:hyperlink>
    </w:p>
    <w:p w14:paraId="175A362F" w14:textId="0EBA007D" w:rsidR="006743CF" w:rsidRPr="00667E4A" w:rsidRDefault="00A15EB0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672" w:history="1">
        <w:r w:rsidR="006743CF" w:rsidRPr="008F49F8">
          <w:rPr>
            <w:rStyle w:val="Hyperlink"/>
            <w:noProof/>
          </w:rPr>
          <w:t>3.1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Interface de usuário: Login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_Toc78400672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6</w:t>
        </w:r>
        <w:r w:rsidR="006743CF">
          <w:rPr>
            <w:noProof/>
            <w:webHidden/>
          </w:rPr>
          <w:fldChar w:fldCharType="end"/>
        </w:r>
      </w:hyperlink>
    </w:p>
    <w:p w14:paraId="7ADD6CF5" w14:textId="2F2EA9E4" w:rsidR="006743CF" w:rsidRPr="00667E4A" w:rsidRDefault="00A15EB0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673" w:history="1">
        <w:r w:rsidR="006743CF" w:rsidRPr="008F49F8">
          <w:rPr>
            <w:rStyle w:val="Hyperlink"/>
            <w:bCs/>
            <w:iCs/>
            <w:noProof/>
          </w:rPr>
          <w:t>3.1.1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Leiaute sugerido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_Toc78400673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6</w:t>
        </w:r>
        <w:r w:rsidR="006743CF">
          <w:rPr>
            <w:noProof/>
            <w:webHidden/>
          </w:rPr>
          <w:fldChar w:fldCharType="end"/>
        </w:r>
      </w:hyperlink>
    </w:p>
    <w:p w14:paraId="1BA9E293" w14:textId="5F12F6DC" w:rsidR="006743CF" w:rsidRPr="00667E4A" w:rsidRDefault="00A15EB0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674" w:history="1">
        <w:r w:rsidR="006743CF" w:rsidRPr="008F49F8">
          <w:rPr>
            <w:rStyle w:val="Hyperlink"/>
            <w:bCs/>
            <w:iCs/>
            <w:noProof/>
          </w:rPr>
          <w:t>3.1.2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Campos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_Toc78400674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6</w:t>
        </w:r>
        <w:r w:rsidR="006743CF">
          <w:rPr>
            <w:noProof/>
            <w:webHidden/>
          </w:rPr>
          <w:fldChar w:fldCharType="end"/>
        </w:r>
      </w:hyperlink>
    </w:p>
    <w:p w14:paraId="5F65E6B6" w14:textId="6B117E05" w:rsidR="006743CF" w:rsidRPr="00667E4A" w:rsidRDefault="00A15EB0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675" w:history="1">
        <w:r w:rsidR="006743CF" w:rsidRPr="008F49F8">
          <w:rPr>
            <w:rStyle w:val="Hyperlink"/>
            <w:bCs/>
            <w:iCs/>
            <w:noProof/>
          </w:rPr>
          <w:t>3.1.3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Comandos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_Toc78400675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6</w:t>
        </w:r>
        <w:r w:rsidR="006743CF">
          <w:rPr>
            <w:noProof/>
            <w:webHidden/>
          </w:rPr>
          <w:fldChar w:fldCharType="end"/>
        </w:r>
      </w:hyperlink>
    </w:p>
    <w:p w14:paraId="6350AEA1" w14:textId="5F0222EE" w:rsidR="006743CF" w:rsidRPr="00667E4A" w:rsidRDefault="00A15EB0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676" w:history="1">
        <w:r w:rsidR="006743CF" w:rsidRPr="008F49F8">
          <w:rPr>
            <w:rStyle w:val="Hyperlink"/>
            <w:noProof/>
          </w:rPr>
          <w:t>3.2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Interface de usuário: Busca de Estabelecimentos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_Toc78400676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7</w:t>
        </w:r>
        <w:r w:rsidR="006743CF">
          <w:rPr>
            <w:noProof/>
            <w:webHidden/>
          </w:rPr>
          <w:fldChar w:fldCharType="end"/>
        </w:r>
      </w:hyperlink>
    </w:p>
    <w:p w14:paraId="29484083" w14:textId="17B44CEB" w:rsidR="006743CF" w:rsidRPr="00667E4A" w:rsidRDefault="00A15EB0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677" w:history="1">
        <w:r w:rsidR="006743CF" w:rsidRPr="008F49F8">
          <w:rPr>
            <w:rStyle w:val="Hyperlink"/>
            <w:bCs/>
            <w:iCs/>
            <w:noProof/>
          </w:rPr>
          <w:t>3.2.1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Leiaute sugerido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_Toc78400677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7</w:t>
        </w:r>
        <w:r w:rsidR="006743CF">
          <w:rPr>
            <w:noProof/>
            <w:webHidden/>
          </w:rPr>
          <w:fldChar w:fldCharType="end"/>
        </w:r>
      </w:hyperlink>
    </w:p>
    <w:p w14:paraId="53DFBC41" w14:textId="44DD2705" w:rsidR="006743CF" w:rsidRPr="00667E4A" w:rsidRDefault="00A15EB0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678" w:history="1">
        <w:r w:rsidR="006743CF" w:rsidRPr="008F49F8">
          <w:rPr>
            <w:rStyle w:val="Hyperlink"/>
            <w:bCs/>
            <w:iCs/>
            <w:noProof/>
          </w:rPr>
          <w:t>3.2.2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Campos - Filtros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_Toc78400678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8</w:t>
        </w:r>
        <w:r w:rsidR="006743CF">
          <w:rPr>
            <w:noProof/>
            <w:webHidden/>
          </w:rPr>
          <w:fldChar w:fldCharType="end"/>
        </w:r>
      </w:hyperlink>
    </w:p>
    <w:p w14:paraId="4945DB36" w14:textId="1889B51E" w:rsidR="006743CF" w:rsidRPr="00667E4A" w:rsidRDefault="00A15EB0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679" w:history="1">
        <w:r w:rsidR="006743CF" w:rsidRPr="008F49F8">
          <w:rPr>
            <w:rStyle w:val="Hyperlink"/>
            <w:bCs/>
            <w:iCs/>
            <w:noProof/>
          </w:rPr>
          <w:t>3.2.3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Comandos - Filtros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_Toc78400679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8</w:t>
        </w:r>
        <w:r w:rsidR="006743CF">
          <w:rPr>
            <w:noProof/>
            <w:webHidden/>
          </w:rPr>
          <w:fldChar w:fldCharType="end"/>
        </w:r>
      </w:hyperlink>
    </w:p>
    <w:p w14:paraId="17F7790B" w14:textId="6724DDDD" w:rsidR="006743CF" w:rsidRPr="00667E4A" w:rsidRDefault="00A15EB0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680" w:history="1">
        <w:r w:rsidR="006743CF" w:rsidRPr="008F49F8">
          <w:rPr>
            <w:rStyle w:val="Hyperlink"/>
            <w:bCs/>
            <w:iCs/>
            <w:noProof/>
          </w:rPr>
          <w:t>3.2.4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Campos - Resultado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_Toc78400680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8</w:t>
        </w:r>
        <w:r w:rsidR="006743CF">
          <w:rPr>
            <w:noProof/>
            <w:webHidden/>
          </w:rPr>
          <w:fldChar w:fldCharType="end"/>
        </w:r>
      </w:hyperlink>
    </w:p>
    <w:p w14:paraId="0BEB46FC" w14:textId="6EEC1EBA" w:rsidR="006743CF" w:rsidRPr="00667E4A" w:rsidRDefault="00A15EB0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681" w:history="1">
        <w:r w:rsidR="006743CF" w:rsidRPr="008F49F8">
          <w:rPr>
            <w:rStyle w:val="Hyperlink"/>
            <w:bCs/>
            <w:iCs/>
            <w:noProof/>
          </w:rPr>
          <w:t>3.2.5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Comandos - Resultado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_Toc78400681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9</w:t>
        </w:r>
        <w:r w:rsidR="006743CF">
          <w:rPr>
            <w:noProof/>
            <w:webHidden/>
          </w:rPr>
          <w:fldChar w:fldCharType="end"/>
        </w:r>
      </w:hyperlink>
    </w:p>
    <w:p w14:paraId="5C0ED68F" w14:textId="6D96BB2B" w:rsidR="006743CF" w:rsidRPr="00667E4A" w:rsidRDefault="00A15EB0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682" w:history="1">
        <w:r w:rsidR="006743CF" w:rsidRPr="008F49F8">
          <w:rPr>
            <w:rStyle w:val="Hyperlink"/>
            <w:bCs/>
            <w:iCs/>
            <w:noProof/>
          </w:rPr>
          <w:t>3.2.6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Comandos - Rodapé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_Toc78400682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9</w:t>
        </w:r>
        <w:r w:rsidR="006743CF">
          <w:rPr>
            <w:noProof/>
            <w:webHidden/>
          </w:rPr>
          <w:fldChar w:fldCharType="end"/>
        </w:r>
      </w:hyperlink>
    </w:p>
    <w:p w14:paraId="404A21D0" w14:textId="74DFF0E2" w:rsidR="006743CF" w:rsidRPr="00667E4A" w:rsidRDefault="00A15EB0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683" w:history="1">
        <w:r w:rsidR="006743CF" w:rsidRPr="008F49F8">
          <w:rPr>
            <w:rStyle w:val="Hyperlink"/>
            <w:noProof/>
          </w:rPr>
          <w:t>3.3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Interface de usuário: Busca de agendamento de procedimento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_Toc78400683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10</w:t>
        </w:r>
        <w:r w:rsidR="006743CF">
          <w:rPr>
            <w:noProof/>
            <w:webHidden/>
          </w:rPr>
          <w:fldChar w:fldCharType="end"/>
        </w:r>
      </w:hyperlink>
    </w:p>
    <w:p w14:paraId="76FFF7AF" w14:textId="465928B8" w:rsidR="006743CF" w:rsidRPr="00667E4A" w:rsidRDefault="00A15EB0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684" w:history="1">
        <w:r w:rsidR="006743CF" w:rsidRPr="008F49F8">
          <w:rPr>
            <w:rStyle w:val="Hyperlink"/>
            <w:bCs/>
            <w:iCs/>
            <w:noProof/>
          </w:rPr>
          <w:t>3.3.1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Leiaute sugerido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_Toc78400684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10</w:t>
        </w:r>
        <w:r w:rsidR="006743CF">
          <w:rPr>
            <w:noProof/>
            <w:webHidden/>
          </w:rPr>
          <w:fldChar w:fldCharType="end"/>
        </w:r>
      </w:hyperlink>
    </w:p>
    <w:p w14:paraId="54CDED95" w14:textId="6E637315" w:rsidR="006743CF" w:rsidRPr="00667E4A" w:rsidRDefault="00A15EB0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685" w:history="1">
        <w:r w:rsidR="006743CF" w:rsidRPr="008F49F8">
          <w:rPr>
            <w:rStyle w:val="Hyperlink"/>
            <w:bCs/>
            <w:iCs/>
            <w:noProof/>
          </w:rPr>
          <w:t>3.3.2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Campos - Filtros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_Toc78400685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11</w:t>
        </w:r>
        <w:r w:rsidR="006743CF">
          <w:rPr>
            <w:noProof/>
            <w:webHidden/>
          </w:rPr>
          <w:fldChar w:fldCharType="end"/>
        </w:r>
      </w:hyperlink>
    </w:p>
    <w:p w14:paraId="7B205474" w14:textId="405FBE64" w:rsidR="006743CF" w:rsidRPr="00667E4A" w:rsidRDefault="00A15EB0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686" w:history="1">
        <w:r w:rsidR="006743CF" w:rsidRPr="008F49F8">
          <w:rPr>
            <w:rStyle w:val="Hyperlink"/>
            <w:bCs/>
            <w:iCs/>
            <w:noProof/>
          </w:rPr>
          <w:t>3.3.3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Comandos - Filtros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_Toc78400686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11</w:t>
        </w:r>
        <w:r w:rsidR="006743CF">
          <w:rPr>
            <w:noProof/>
            <w:webHidden/>
          </w:rPr>
          <w:fldChar w:fldCharType="end"/>
        </w:r>
      </w:hyperlink>
    </w:p>
    <w:p w14:paraId="2254D27D" w14:textId="457D0068" w:rsidR="006743CF" w:rsidRPr="00667E4A" w:rsidRDefault="00A15EB0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687" w:history="1">
        <w:r w:rsidR="006743CF" w:rsidRPr="008F49F8">
          <w:rPr>
            <w:rStyle w:val="Hyperlink"/>
            <w:bCs/>
            <w:iCs/>
            <w:noProof/>
          </w:rPr>
          <w:t>3.3.4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Campos - Resultado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_Toc78400687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11</w:t>
        </w:r>
        <w:r w:rsidR="006743CF">
          <w:rPr>
            <w:noProof/>
            <w:webHidden/>
          </w:rPr>
          <w:fldChar w:fldCharType="end"/>
        </w:r>
      </w:hyperlink>
    </w:p>
    <w:p w14:paraId="2B1BD210" w14:textId="3B81E837" w:rsidR="006743CF" w:rsidRPr="00667E4A" w:rsidRDefault="00A15EB0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688" w:history="1">
        <w:r w:rsidR="006743CF" w:rsidRPr="008F49F8">
          <w:rPr>
            <w:rStyle w:val="Hyperlink"/>
            <w:bCs/>
            <w:iCs/>
            <w:noProof/>
          </w:rPr>
          <w:t>3.3.5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Comandos - Resultado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_Toc78400688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11</w:t>
        </w:r>
        <w:r w:rsidR="006743CF">
          <w:rPr>
            <w:noProof/>
            <w:webHidden/>
          </w:rPr>
          <w:fldChar w:fldCharType="end"/>
        </w:r>
      </w:hyperlink>
    </w:p>
    <w:p w14:paraId="655682AE" w14:textId="4EEEA6D6" w:rsidR="006743CF" w:rsidRPr="00667E4A" w:rsidRDefault="00A15EB0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689" w:history="1">
        <w:r w:rsidR="006743CF" w:rsidRPr="008F49F8">
          <w:rPr>
            <w:rStyle w:val="Hyperlink"/>
            <w:bCs/>
            <w:iCs/>
            <w:noProof/>
          </w:rPr>
          <w:t>3.3.6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Comandos - Rodapé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_Toc78400689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12</w:t>
        </w:r>
        <w:r w:rsidR="006743CF">
          <w:rPr>
            <w:noProof/>
            <w:webHidden/>
          </w:rPr>
          <w:fldChar w:fldCharType="end"/>
        </w:r>
      </w:hyperlink>
    </w:p>
    <w:p w14:paraId="42E0495E" w14:textId="6127D767" w:rsidR="006743CF" w:rsidRPr="00667E4A" w:rsidRDefault="00A15EB0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690" w:history="1">
        <w:r w:rsidR="006743CF" w:rsidRPr="008F49F8">
          <w:rPr>
            <w:rStyle w:val="Hyperlink"/>
            <w:noProof/>
          </w:rPr>
          <w:t>3.4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Interface de usuário: Agendar procedimento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_Toc78400690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13</w:t>
        </w:r>
        <w:r w:rsidR="006743CF">
          <w:rPr>
            <w:noProof/>
            <w:webHidden/>
          </w:rPr>
          <w:fldChar w:fldCharType="end"/>
        </w:r>
      </w:hyperlink>
    </w:p>
    <w:p w14:paraId="316B742A" w14:textId="4E89108F" w:rsidR="006743CF" w:rsidRPr="00667E4A" w:rsidRDefault="00A15EB0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691" w:history="1">
        <w:r w:rsidR="006743CF" w:rsidRPr="008F49F8">
          <w:rPr>
            <w:rStyle w:val="Hyperlink"/>
            <w:bCs/>
            <w:iCs/>
            <w:noProof/>
          </w:rPr>
          <w:t>3.4.1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Leiaute sugerido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_Toc78400691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13</w:t>
        </w:r>
        <w:r w:rsidR="006743CF">
          <w:rPr>
            <w:noProof/>
            <w:webHidden/>
          </w:rPr>
          <w:fldChar w:fldCharType="end"/>
        </w:r>
      </w:hyperlink>
    </w:p>
    <w:p w14:paraId="02544102" w14:textId="0DAA4F86" w:rsidR="006743CF" w:rsidRPr="00667E4A" w:rsidRDefault="00A15EB0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692" w:history="1">
        <w:r w:rsidR="006743CF" w:rsidRPr="008F49F8">
          <w:rPr>
            <w:rStyle w:val="Hyperlink"/>
            <w:bCs/>
            <w:iCs/>
            <w:noProof/>
          </w:rPr>
          <w:t>3.4.2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Campos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_Toc78400692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13</w:t>
        </w:r>
        <w:r w:rsidR="006743CF">
          <w:rPr>
            <w:noProof/>
            <w:webHidden/>
          </w:rPr>
          <w:fldChar w:fldCharType="end"/>
        </w:r>
      </w:hyperlink>
    </w:p>
    <w:p w14:paraId="754EA3B8" w14:textId="4A11707C" w:rsidR="006743CF" w:rsidRPr="00667E4A" w:rsidRDefault="00A15EB0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693" w:history="1">
        <w:r w:rsidR="006743CF" w:rsidRPr="008F49F8">
          <w:rPr>
            <w:rStyle w:val="Hyperlink"/>
            <w:bCs/>
            <w:iCs/>
            <w:noProof/>
          </w:rPr>
          <w:t>3.4.3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Comandos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_Toc78400693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14</w:t>
        </w:r>
        <w:r w:rsidR="006743CF">
          <w:rPr>
            <w:noProof/>
            <w:webHidden/>
          </w:rPr>
          <w:fldChar w:fldCharType="end"/>
        </w:r>
      </w:hyperlink>
    </w:p>
    <w:p w14:paraId="64EBBA50" w14:textId="6DBAF6B2" w:rsidR="006743CF" w:rsidRPr="00667E4A" w:rsidRDefault="00A15EB0">
      <w:pPr>
        <w:pStyle w:val="TOC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694" w:history="1">
        <w:r w:rsidR="006743CF" w:rsidRPr="008F49F8">
          <w:rPr>
            <w:rStyle w:val="Hyperlink"/>
            <w:noProof/>
          </w:rPr>
          <w:t>4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Especificação de requisitos de casos de uso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_Toc78400694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15</w:t>
        </w:r>
        <w:r w:rsidR="006743CF">
          <w:rPr>
            <w:noProof/>
            <w:webHidden/>
          </w:rPr>
          <w:fldChar w:fldCharType="end"/>
        </w:r>
      </w:hyperlink>
    </w:p>
    <w:p w14:paraId="42577231" w14:textId="136ACBE9" w:rsidR="006743CF" w:rsidRPr="00667E4A" w:rsidRDefault="00A15EB0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695" w:history="1">
        <w:r w:rsidR="006743CF" w:rsidRPr="008F49F8">
          <w:rPr>
            <w:rStyle w:val="Hyperlink"/>
            <w:noProof/>
          </w:rPr>
          <w:t>4.1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Caso de uso: Criar conta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_Toc78400695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15</w:t>
        </w:r>
        <w:r w:rsidR="006743CF">
          <w:rPr>
            <w:noProof/>
            <w:webHidden/>
          </w:rPr>
          <w:fldChar w:fldCharType="end"/>
        </w:r>
      </w:hyperlink>
    </w:p>
    <w:p w14:paraId="2FC4A78E" w14:textId="7C64AC3F" w:rsidR="006743CF" w:rsidRPr="00667E4A" w:rsidRDefault="00A15EB0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696" w:history="1">
        <w:r w:rsidR="006743CF" w:rsidRPr="008F49F8">
          <w:rPr>
            <w:rStyle w:val="Hyperlink"/>
            <w:bCs/>
            <w:iCs/>
            <w:noProof/>
          </w:rPr>
          <w:t>4.1.1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Precondições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_Toc78400696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15</w:t>
        </w:r>
        <w:r w:rsidR="006743CF">
          <w:rPr>
            <w:noProof/>
            <w:webHidden/>
          </w:rPr>
          <w:fldChar w:fldCharType="end"/>
        </w:r>
      </w:hyperlink>
    </w:p>
    <w:p w14:paraId="265CBFB0" w14:textId="6180702B" w:rsidR="006743CF" w:rsidRPr="00667E4A" w:rsidRDefault="00A15EB0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697" w:history="1">
        <w:r w:rsidR="006743CF" w:rsidRPr="008F49F8">
          <w:rPr>
            <w:rStyle w:val="Hyperlink"/>
            <w:bCs/>
            <w:iCs/>
            <w:noProof/>
          </w:rPr>
          <w:t>4.1.2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Fluxo principal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_Toc78400697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15</w:t>
        </w:r>
        <w:r w:rsidR="006743CF">
          <w:rPr>
            <w:noProof/>
            <w:webHidden/>
          </w:rPr>
          <w:fldChar w:fldCharType="end"/>
        </w:r>
      </w:hyperlink>
    </w:p>
    <w:p w14:paraId="4F329941" w14:textId="7A904A9A" w:rsidR="006743CF" w:rsidRPr="00667E4A" w:rsidRDefault="00A15EB0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698" w:history="1">
        <w:r w:rsidR="006743CF" w:rsidRPr="008F49F8">
          <w:rPr>
            <w:rStyle w:val="Hyperlink"/>
            <w:bCs/>
            <w:iCs/>
            <w:noProof/>
          </w:rPr>
          <w:t>4.1.3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Pós condições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_Toc78400698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15</w:t>
        </w:r>
        <w:r w:rsidR="006743CF">
          <w:rPr>
            <w:noProof/>
            <w:webHidden/>
          </w:rPr>
          <w:fldChar w:fldCharType="end"/>
        </w:r>
      </w:hyperlink>
    </w:p>
    <w:p w14:paraId="632E360B" w14:textId="58D66953" w:rsidR="006743CF" w:rsidRPr="00667E4A" w:rsidRDefault="00A15EB0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699" w:history="1">
        <w:r w:rsidR="006743CF" w:rsidRPr="008F49F8">
          <w:rPr>
            <w:rStyle w:val="Hyperlink"/>
            <w:bCs/>
            <w:iCs/>
            <w:noProof/>
          </w:rPr>
          <w:t>4.1.4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Fluxos alternativos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_Toc78400699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15</w:t>
        </w:r>
        <w:r w:rsidR="006743CF">
          <w:rPr>
            <w:noProof/>
            <w:webHidden/>
          </w:rPr>
          <w:fldChar w:fldCharType="end"/>
        </w:r>
      </w:hyperlink>
    </w:p>
    <w:p w14:paraId="7EDC1F41" w14:textId="43E406A0" w:rsidR="006743CF" w:rsidRPr="00667E4A" w:rsidRDefault="00A15EB0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700" w:history="1">
        <w:r w:rsidR="006743CF" w:rsidRPr="008F49F8">
          <w:rPr>
            <w:rStyle w:val="Hyperlink"/>
            <w:bCs/>
            <w:iCs/>
            <w:noProof/>
          </w:rPr>
          <w:t>4.1.5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Pontos de extensão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_Toc78400700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16</w:t>
        </w:r>
        <w:r w:rsidR="006743CF">
          <w:rPr>
            <w:noProof/>
            <w:webHidden/>
          </w:rPr>
          <w:fldChar w:fldCharType="end"/>
        </w:r>
      </w:hyperlink>
    </w:p>
    <w:p w14:paraId="5DA809F5" w14:textId="137C08CD" w:rsidR="006743CF" w:rsidRPr="00667E4A" w:rsidRDefault="00A15EB0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701" w:history="1">
        <w:r w:rsidR="006743CF" w:rsidRPr="008F49F8">
          <w:rPr>
            <w:rStyle w:val="Hyperlink"/>
            <w:bCs/>
            <w:iCs/>
            <w:noProof/>
          </w:rPr>
          <w:t>4.1.6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Mensagens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_Toc78400701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16</w:t>
        </w:r>
        <w:r w:rsidR="006743CF">
          <w:rPr>
            <w:noProof/>
            <w:webHidden/>
          </w:rPr>
          <w:fldChar w:fldCharType="end"/>
        </w:r>
      </w:hyperlink>
    </w:p>
    <w:p w14:paraId="1292D3E6" w14:textId="0A69854E" w:rsidR="006743CF" w:rsidRPr="00667E4A" w:rsidRDefault="00A15EB0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702" w:history="1">
        <w:r w:rsidR="006743CF" w:rsidRPr="008F49F8">
          <w:rPr>
            <w:rStyle w:val="Hyperlink"/>
            <w:noProof/>
          </w:rPr>
          <w:t>4.2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Caso de uso: Link para Recuperar senha.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_Toc78400702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17</w:t>
        </w:r>
        <w:r w:rsidR="006743CF">
          <w:rPr>
            <w:noProof/>
            <w:webHidden/>
          </w:rPr>
          <w:fldChar w:fldCharType="end"/>
        </w:r>
      </w:hyperlink>
    </w:p>
    <w:p w14:paraId="25D7D481" w14:textId="77E105B4" w:rsidR="006743CF" w:rsidRPr="00667E4A" w:rsidRDefault="00A15EB0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703" w:history="1">
        <w:r w:rsidR="006743CF" w:rsidRPr="008F49F8">
          <w:rPr>
            <w:rStyle w:val="Hyperlink"/>
            <w:bCs/>
            <w:iCs/>
            <w:noProof/>
          </w:rPr>
          <w:t>4.2.1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Precondições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_Toc78400703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17</w:t>
        </w:r>
        <w:r w:rsidR="006743CF">
          <w:rPr>
            <w:noProof/>
            <w:webHidden/>
          </w:rPr>
          <w:fldChar w:fldCharType="end"/>
        </w:r>
      </w:hyperlink>
    </w:p>
    <w:p w14:paraId="64002A4F" w14:textId="07C11780" w:rsidR="006743CF" w:rsidRPr="00667E4A" w:rsidRDefault="00A15EB0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704" w:history="1">
        <w:r w:rsidR="006743CF" w:rsidRPr="008F49F8">
          <w:rPr>
            <w:rStyle w:val="Hyperlink"/>
            <w:bCs/>
            <w:iCs/>
            <w:noProof/>
          </w:rPr>
          <w:t>4.2.2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Fluxo principal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_Toc78400704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17</w:t>
        </w:r>
        <w:r w:rsidR="006743CF">
          <w:rPr>
            <w:noProof/>
            <w:webHidden/>
          </w:rPr>
          <w:fldChar w:fldCharType="end"/>
        </w:r>
      </w:hyperlink>
    </w:p>
    <w:p w14:paraId="7564038B" w14:textId="4C3E0293" w:rsidR="006743CF" w:rsidRPr="00667E4A" w:rsidRDefault="00A15EB0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705" w:history="1">
        <w:r w:rsidR="006743CF" w:rsidRPr="008F49F8">
          <w:rPr>
            <w:rStyle w:val="Hyperlink"/>
            <w:bCs/>
            <w:iCs/>
            <w:noProof/>
          </w:rPr>
          <w:t>4.2.3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Pós condições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_Toc78400705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17</w:t>
        </w:r>
        <w:r w:rsidR="006743CF">
          <w:rPr>
            <w:noProof/>
            <w:webHidden/>
          </w:rPr>
          <w:fldChar w:fldCharType="end"/>
        </w:r>
      </w:hyperlink>
    </w:p>
    <w:p w14:paraId="18E8EC73" w14:textId="07864244" w:rsidR="006743CF" w:rsidRPr="00667E4A" w:rsidRDefault="00A15EB0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706" w:history="1">
        <w:r w:rsidR="006743CF" w:rsidRPr="008F49F8">
          <w:rPr>
            <w:rStyle w:val="Hyperlink"/>
            <w:bCs/>
            <w:iCs/>
            <w:noProof/>
          </w:rPr>
          <w:t>4.2.4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Fluxo alternativo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_Toc78400706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17</w:t>
        </w:r>
        <w:r w:rsidR="006743CF">
          <w:rPr>
            <w:noProof/>
            <w:webHidden/>
          </w:rPr>
          <w:fldChar w:fldCharType="end"/>
        </w:r>
      </w:hyperlink>
    </w:p>
    <w:p w14:paraId="3AC3C27B" w14:textId="6C2806E4" w:rsidR="006743CF" w:rsidRPr="00667E4A" w:rsidRDefault="00A15EB0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707" w:history="1">
        <w:r w:rsidR="006743CF" w:rsidRPr="008F49F8">
          <w:rPr>
            <w:rStyle w:val="Hyperlink"/>
            <w:bCs/>
            <w:iCs/>
            <w:noProof/>
          </w:rPr>
          <w:t>4.2.5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Extensão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_Toc78400707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17</w:t>
        </w:r>
        <w:r w:rsidR="006743CF">
          <w:rPr>
            <w:noProof/>
            <w:webHidden/>
          </w:rPr>
          <w:fldChar w:fldCharType="end"/>
        </w:r>
      </w:hyperlink>
    </w:p>
    <w:p w14:paraId="0308C633" w14:textId="3C2A74FF" w:rsidR="006743CF" w:rsidRPr="00667E4A" w:rsidRDefault="00A15EB0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708" w:history="1">
        <w:r w:rsidR="006743CF" w:rsidRPr="008F49F8">
          <w:rPr>
            <w:rStyle w:val="Hyperlink"/>
            <w:bCs/>
            <w:iCs/>
            <w:noProof/>
          </w:rPr>
          <w:t>4.2.6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Mensagens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_Toc78400708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17</w:t>
        </w:r>
        <w:r w:rsidR="006743CF">
          <w:rPr>
            <w:noProof/>
            <w:webHidden/>
          </w:rPr>
          <w:fldChar w:fldCharType="end"/>
        </w:r>
      </w:hyperlink>
    </w:p>
    <w:p w14:paraId="02A83A05" w14:textId="5C74DF25" w:rsidR="006743CF" w:rsidRPr="00667E4A" w:rsidRDefault="00A15EB0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709" w:history="1">
        <w:r w:rsidR="006743CF" w:rsidRPr="008F49F8">
          <w:rPr>
            <w:rStyle w:val="Hyperlink"/>
            <w:noProof/>
          </w:rPr>
          <w:t>4.3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Caso de uso: Autenticar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_Toc78400709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19</w:t>
        </w:r>
        <w:r w:rsidR="006743CF">
          <w:rPr>
            <w:noProof/>
            <w:webHidden/>
          </w:rPr>
          <w:fldChar w:fldCharType="end"/>
        </w:r>
      </w:hyperlink>
    </w:p>
    <w:p w14:paraId="0AC67ABC" w14:textId="6827C733" w:rsidR="006743CF" w:rsidRPr="00667E4A" w:rsidRDefault="00A15EB0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710" w:history="1">
        <w:r w:rsidR="006743CF" w:rsidRPr="008F49F8">
          <w:rPr>
            <w:rStyle w:val="Hyperlink"/>
            <w:bCs/>
            <w:iCs/>
            <w:noProof/>
          </w:rPr>
          <w:t>4.3.1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Precondições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_Toc78400710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19</w:t>
        </w:r>
        <w:r w:rsidR="006743CF">
          <w:rPr>
            <w:noProof/>
            <w:webHidden/>
          </w:rPr>
          <w:fldChar w:fldCharType="end"/>
        </w:r>
      </w:hyperlink>
    </w:p>
    <w:p w14:paraId="7B5F2926" w14:textId="507783AF" w:rsidR="006743CF" w:rsidRPr="00667E4A" w:rsidRDefault="00A15EB0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711" w:history="1">
        <w:r w:rsidR="006743CF" w:rsidRPr="008F49F8">
          <w:rPr>
            <w:rStyle w:val="Hyperlink"/>
            <w:bCs/>
            <w:iCs/>
            <w:noProof/>
          </w:rPr>
          <w:t>4.3.2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Fluxo principal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_Toc78400711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19</w:t>
        </w:r>
        <w:r w:rsidR="006743CF">
          <w:rPr>
            <w:noProof/>
            <w:webHidden/>
          </w:rPr>
          <w:fldChar w:fldCharType="end"/>
        </w:r>
      </w:hyperlink>
    </w:p>
    <w:p w14:paraId="0CBA8B7E" w14:textId="1FB1FE1B" w:rsidR="006743CF" w:rsidRPr="00667E4A" w:rsidRDefault="00A15EB0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712" w:history="1">
        <w:r w:rsidR="006743CF" w:rsidRPr="008F49F8">
          <w:rPr>
            <w:rStyle w:val="Hyperlink"/>
            <w:bCs/>
            <w:iCs/>
            <w:noProof/>
          </w:rPr>
          <w:t>4.3.3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Pós condições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_Toc78400712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19</w:t>
        </w:r>
        <w:r w:rsidR="006743CF">
          <w:rPr>
            <w:noProof/>
            <w:webHidden/>
          </w:rPr>
          <w:fldChar w:fldCharType="end"/>
        </w:r>
      </w:hyperlink>
    </w:p>
    <w:p w14:paraId="6B860569" w14:textId="55A1D22C" w:rsidR="006743CF" w:rsidRPr="00667E4A" w:rsidRDefault="00A15EB0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713" w:history="1">
        <w:r w:rsidR="006743CF" w:rsidRPr="008F49F8">
          <w:rPr>
            <w:rStyle w:val="Hyperlink"/>
            <w:bCs/>
            <w:iCs/>
            <w:noProof/>
          </w:rPr>
          <w:t>4.3.4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Fluxo alternativo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_Toc78400713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19</w:t>
        </w:r>
        <w:r w:rsidR="006743CF">
          <w:rPr>
            <w:noProof/>
            <w:webHidden/>
          </w:rPr>
          <w:fldChar w:fldCharType="end"/>
        </w:r>
      </w:hyperlink>
    </w:p>
    <w:p w14:paraId="0F8A8688" w14:textId="711A2502" w:rsidR="006743CF" w:rsidRPr="00667E4A" w:rsidRDefault="00A15EB0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714" w:history="1">
        <w:r w:rsidR="006743CF" w:rsidRPr="008F49F8">
          <w:rPr>
            <w:rStyle w:val="Hyperlink"/>
            <w:bCs/>
            <w:iCs/>
            <w:noProof/>
          </w:rPr>
          <w:t>4.3.5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Mensagens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_Toc78400714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19</w:t>
        </w:r>
        <w:r w:rsidR="006743CF">
          <w:rPr>
            <w:noProof/>
            <w:webHidden/>
          </w:rPr>
          <w:fldChar w:fldCharType="end"/>
        </w:r>
      </w:hyperlink>
    </w:p>
    <w:p w14:paraId="5057CCC6" w14:textId="3CD3775F" w:rsidR="006743CF" w:rsidRPr="00667E4A" w:rsidRDefault="00A15EB0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715" w:history="1">
        <w:r w:rsidR="006743CF" w:rsidRPr="008F49F8">
          <w:rPr>
            <w:rStyle w:val="Hyperlink"/>
            <w:noProof/>
          </w:rPr>
          <w:t>4.4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Caso de uso: Buscar usuários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_Toc78400715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20</w:t>
        </w:r>
        <w:r w:rsidR="006743CF">
          <w:rPr>
            <w:noProof/>
            <w:webHidden/>
          </w:rPr>
          <w:fldChar w:fldCharType="end"/>
        </w:r>
      </w:hyperlink>
    </w:p>
    <w:p w14:paraId="535798B4" w14:textId="6248EC91" w:rsidR="006743CF" w:rsidRPr="00667E4A" w:rsidRDefault="00A15EB0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716" w:history="1">
        <w:r w:rsidR="006743CF" w:rsidRPr="008F49F8">
          <w:rPr>
            <w:rStyle w:val="Hyperlink"/>
            <w:bCs/>
            <w:iCs/>
            <w:noProof/>
          </w:rPr>
          <w:t>4.4.1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Precondições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_Toc78400716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20</w:t>
        </w:r>
        <w:r w:rsidR="006743CF">
          <w:rPr>
            <w:noProof/>
            <w:webHidden/>
          </w:rPr>
          <w:fldChar w:fldCharType="end"/>
        </w:r>
      </w:hyperlink>
    </w:p>
    <w:p w14:paraId="628A03E3" w14:textId="7278E624" w:rsidR="006743CF" w:rsidRPr="00667E4A" w:rsidRDefault="00A15EB0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717" w:history="1">
        <w:r w:rsidR="006743CF" w:rsidRPr="008F49F8">
          <w:rPr>
            <w:rStyle w:val="Hyperlink"/>
            <w:bCs/>
            <w:iCs/>
            <w:noProof/>
          </w:rPr>
          <w:t>4.4.2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Fluxo principal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_Toc78400717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20</w:t>
        </w:r>
        <w:r w:rsidR="006743CF">
          <w:rPr>
            <w:noProof/>
            <w:webHidden/>
          </w:rPr>
          <w:fldChar w:fldCharType="end"/>
        </w:r>
      </w:hyperlink>
    </w:p>
    <w:p w14:paraId="63C3F4C7" w14:textId="359C31C1" w:rsidR="006743CF" w:rsidRPr="00667E4A" w:rsidRDefault="00A15EB0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718" w:history="1">
        <w:r w:rsidR="006743CF" w:rsidRPr="008F49F8">
          <w:rPr>
            <w:rStyle w:val="Hyperlink"/>
            <w:bCs/>
            <w:iCs/>
            <w:noProof/>
          </w:rPr>
          <w:t>4.4.3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Pós condições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_Toc78400718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20</w:t>
        </w:r>
        <w:r w:rsidR="006743CF">
          <w:rPr>
            <w:noProof/>
            <w:webHidden/>
          </w:rPr>
          <w:fldChar w:fldCharType="end"/>
        </w:r>
      </w:hyperlink>
    </w:p>
    <w:p w14:paraId="6F9263E9" w14:textId="51D572EA" w:rsidR="006743CF" w:rsidRPr="00667E4A" w:rsidRDefault="00A15EB0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719" w:history="1">
        <w:r w:rsidR="006743CF" w:rsidRPr="008F49F8">
          <w:rPr>
            <w:rStyle w:val="Hyperlink"/>
            <w:bCs/>
            <w:iCs/>
            <w:noProof/>
          </w:rPr>
          <w:t>4.4.4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Fluxo alternativo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_Toc78400719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20</w:t>
        </w:r>
        <w:r w:rsidR="006743CF">
          <w:rPr>
            <w:noProof/>
            <w:webHidden/>
          </w:rPr>
          <w:fldChar w:fldCharType="end"/>
        </w:r>
      </w:hyperlink>
    </w:p>
    <w:p w14:paraId="5E0FD7E1" w14:textId="16BEAE04" w:rsidR="006743CF" w:rsidRPr="00667E4A" w:rsidRDefault="00A15EB0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720" w:history="1">
        <w:r w:rsidR="006743CF" w:rsidRPr="008F49F8">
          <w:rPr>
            <w:rStyle w:val="Hyperlink"/>
            <w:bCs/>
            <w:iCs/>
            <w:noProof/>
          </w:rPr>
          <w:t>4.4.5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Extensão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_Toc78400720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20</w:t>
        </w:r>
        <w:r w:rsidR="006743CF">
          <w:rPr>
            <w:noProof/>
            <w:webHidden/>
          </w:rPr>
          <w:fldChar w:fldCharType="end"/>
        </w:r>
      </w:hyperlink>
    </w:p>
    <w:p w14:paraId="20D9C4DB" w14:textId="1B7E9C42" w:rsidR="006743CF" w:rsidRPr="00667E4A" w:rsidRDefault="00A15EB0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721" w:history="1">
        <w:r w:rsidR="006743CF" w:rsidRPr="008F49F8">
          <w:rPr>
            <w:rStyle w:val="Hyperlink"/>
            <w:bCs/>
            <w:iCs/>
            <w:noProof/>
          </w:rPr>
          <w:t>4.4.6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Mensagens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_Toc78400721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21</w:t>
        </w:r>
        <w:r w:rsidR="006743CF">
          <w:rPr>
            <w:noProof/>
            <w:webHidden/>
          </w:rPr>
          <w:fldChar w:fldCharType="end"/>
        </w:r>
      </w:hyperlink>
    </w:p>
    <w:p w14:paraId="5D61D189" w14:textId="328B012D" w:rsidR="006743CF" w:rsidRPr="00667E4A" w:rsidRDefault="00A15EB0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722" w:history="1">
        <w:r w:rsidR="006743CF" w:rsidRPr="008F49F8">
          <w:rPr>
            <w:rStyle w:val="Hyperlink"/>
            <w:noProof/>
          </w:rPr>
          <w:t>4.5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Caso de uso: Editar usuários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_Toc78400722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22</w:t>
        </w:r>
        <w:r w:rsidR="006743CF">
          <w:rPr>
            <w:noProof/>
            <w:webHidden/>
          </w:rPr>
          <w:fldChar w:fldCharType="end"/>
        </w:r>
      </w:hyperlink>
    </w:p>
    <w:p w14:paraId="0CB055A8" w14:textId="4947A144" w:rsidR="006743CF" w:rsidRPr="00667E4A" w:rsidRDefault="00A15EB0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723" w:history="1">
        <w:r w:rsidR="006743CF" w:rsidRPr="008F49F8">
          <w:rPr>
            <w:rStyle w:val="Hyperlink"/>
            <w:bCs/>
            <w:iCs/>
            <w:noProof/>
          </w:rPr>
          <w:t>4.5.1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Precondições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_Toc78400723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22</w:t>
        </w:r>
        <w:r w:rsidR="006743CF">
          <w:rPr>
            <w:noProof/>
            <w:webHidden/>
          </w:rPr>
          <w:fldChar w:fldCharType="end"/>
        </w:r>
      </w:hyperlink>
    </w:p>
    <w:p w14:paraId="63D2BC2F" w14:textId="039111CA" w:rsidR="006743CF" w:rsidRPr="00667E4A" w:rsidRDefault="00A15EB0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724" w:history="1">
        <w:r w:rsidR="006743CF" w:rsidRPr="008F49F8">
          <w:rPr>
            <w:rStyle w:val="Hyperlink"/>
            <w:bCs/>
            <w:iCs/>
            <w:noProof/>
          </w:rPr>
          <w:t>4.5.2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Fluxo principal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_Toc78400724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22</w:t>
        </w:r>
        <w:r w:rsidR="006743CF">
          <w:rPr>
            <w:noProof/>
            <w:webHidden/>
          </w:rPr>
          <w:fldChar w:fldCharType="end"/>
        </w:r>
      </w:hyperlink>
    </w:p>
    <w:p w14:paraId="268A5315" w14:textId="7788A39A" w:rsidR="006743CF" w:rsidRPr="00667E4A" w:rsidRDefault="00A15EB0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725" w:history="1">
        <w:r w:rsidR="006743CF" w:rsidRPr="008F49F8">
          <w:rPr>
            <w:rStyle w:val="Hyperlink"/>
            <w:bCs/>
            <w:iCs/>
            <w:noProof/>
          </w:rPr>
          <w:t>4.5.3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Pós condições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_Toc78400725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22</w:t>
        </w:r>
        <w:r w:rsidR="006743CF">
          <w:rPr>
            <w:noProof/>
            <w:webHidden/>
          </w:rPr>
          <w:fldChar w:fldCharType="end"/>
        </w:r>
      </w:hyperlink>
    </w:p>
    <w:p w14:paraId="23A217B6" w14:textId="6D452982" w:rsidR="006743CF" w:rsidRPr="00667E4A" w:rsidRDefault="00A15EB0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726" w:history="1">
        <w:r w:rsidR="006743CF" w:rsidRPr="008F49F8">
          <w:rPr>
            <w:rStyle w:val="Hyperlink"/>
            <w:bCs/>
            <w:iCs/>
            <w:noProof/>
          </w:rPr>
          <w:t>4.5.4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Fluxo alternativo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_Toc78400726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22</w:t>
        </w:r>
        <w:r w:rsidR="006743CF">
          <w:rPr>
            <w:noProof/>
            <w:webHidden/>
          </w:rPr>
          <w:fldChar w:fldCharType="end"/>
        </w:r>
      </w:hyperlink>
    </w:p>
    <w:p w14:paraId="1C7454BF" w14:textId="6D96EEB8" w:rsidR="006743CF" w:rsidRPr="00667E4A" w:rsidRDefault="00A15EB0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727" w:history="1">
        <w:r w:rsidR="006743CF" w:rsidRPr="008F49F8">
          <w:rPr>
            <w:rStyle w:val="Hyperlink"/>
            <w:bCs/>
            <w:iCs/>
            <w:noProof/>
          </w:rPr>
          <w:t>4.5.5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Mensagens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_Toc78400727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22</w:t>
        </w:r>
        <w:r w:rsidR="006743CF">
          <w:rPr>
            <w:noProof/>
            <w:webHidden/>
          </w:rPr>
          <w:fldChar w:fldCharType="end"/>
        </w:r>
      </w:hyperlink>
    </w:p>
    <w:p w14:paraId="35E3DCA2" w14:textId="6EF390A6" w:rsidR="006743CF" w:rsidRPr="00667E4A" w:rsidRDefault="00A15EB0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728" w:history="1">
        <w:r w:rsidR="006743CF" w:rsidRPr="008F49F8">
          <w:rPr>
            <w:rStyle w:val="Hyperlink"/>
            <w:bCs/>
            <w:iCs/>
            <w:noProof/>
          </w:rPr>
          <w:t>4.5.6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Pontos de extensão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_Toc78400728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23</w:t>
        </w:r>
        <w:r w:rsidR="006743CF">
          <w:rPr>
            <w:noProof/>
            <w:webHidden/>
          </w:rPr>
          <w:fldChar w:fldCharType="end"/>
        </w:r>
      </w:hyperlink>
    </w:p>
    <w:p w14:paraId="01940401" w14:textId="10203915" w:rsidR="006743CF" w:rsidRPr="00667E4A" w:rsidRDefault="00A15EB0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729" w:history="1">
        <w:r w:rsidR="006743CF" w:rsidRPr="008F49F8">
          <w:rPr>
            <w:rStyle w:val="Hyperlink"/>
            <w:bCs/>
            <w:iCs/>
            <w:noProof/>
          </w:rPr>
          <w:t>4.5.7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Extensão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_Toc78400729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23</w:t>
        </w:r>
        <w:r w:rsidR="006743CF">
          <w:rPr>
            <w:noProof/>
            <w:webHidden/>
          </w:rPr>
          <w:fldChar w:fldCharType="end"/>
        </w:r>
      </w:hyperlink>
    </w:p>
    <w:p w14:paraId="266A42FA" w14:textId="5E69E3B3" w:rsidR="006743CF" w:rsidRPr="00667E4A" w:rsidRDefault="00A15EB0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730" w:history="1">
        <w:r w:rsidR="006743CF" w:rsidRPr="008F49F8">
          <w:rPr>
            <w:rStyle w:val="Hyperlink"/>
            <w:noProof/>
          </w:rPr>
          <w:t>4.6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Caso de uso: Buscar estabelecimentos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_Toc78400730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24</w:t>
        </w:r>
        <w:r w:rsidR="006743CF">
          <w:rPr>
            <w:noProof/>
            <w:webHidden/>
          </w:rPr>
          <w:fldChar w:fldCharType="end"/>
        </w:r>
      </w:hyperlink>
    </w:p>
    <w:p w14:paraId="55983588" w14:textId="425AC588" w:rsidR="006743CF" w:rsidRPr="00667E4A" w:rsidRDefault="00A15EB0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731" w:history="1">
        <w:r w:rsidR="006743CF" w:rsidRPr="008F49F8">
          <w:rPr>
            <w:rStyle w:val="Hyperlink"/>
            <w:bCs/>
            <w:iCs/>
            <w:noProof/>
          </w:rPr>
          <w:t>4.6.1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Precondições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_Toc78400731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24</w:t>
        </w:r>
        <w:r w:rsidR="006743CF">
          <w:rPr>
            <w:noProof/>
            <w:webHidden/>
          </w:rPr>
          <w:fldChar w:fldCharType="end"/>
        </w:r>
      </w:hyperlink>
    </w:p>
    <w:p w14:paraId="4B4A770A" w14:textId="1F15C125" w:rsidR="006743CF" w:rsidRPr="00667E4A" w:rsidRDefault="00A15EB0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732" w:history="1">
        <w:r w:rsidR="006743CF" w:rsidRPr="008F49F8">
          <w:rPr>
            <w:rStyle w:val="Hyperlink"/>
            <w:bCs/>
            <w:iCs/>
            <w:noProof/>
          </w:rPr>
          <w:t>4.6.2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Fluxo principal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_Toc78400732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24</w:t>
        </w:r>
        <w:r w:rsidR="006743CF">
          <w:rPr>
            <w:noProof/>
            <w:webHidden/>
          </w:rPr>
          <w:fldChar w:fldCharType="end"/>
        </w:r>
      </w:hyperlink>
    </w:p>
    <w:p w14:paraId="02C58783" w14:textId="654D241D" w:rsidR="006743CF" w:rsidRPr="00667E4A" w:rsidRDefault="00A15EB0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733" w:history="1">
        <w:r w:rsidR="006743CF" w:rsidRPr="008F49F8">
          <w:rPr>
            <w:rStyle w:val="Hyperlink"/>
            <w:bCs/>
            <w:iCs/>
            <w:noProof/>
          </w:rPr>
          <w:t>4.6.3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Pós condições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_Toc78400733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24</w:t>
        </w:r>
        <w:r w:rsidR="006743CF">
          <w:rPr>
            <w:noProof/>
            <w:webHidden/>
          </w:rPr>
          <w:fldChar w:fldCharType="end"/>
        </w:r>
      </w:hyperlink>
    </w:p>
    <w:p w14:paraId="6EEC6E00" w14:textId="4ACB5896" w:rsidR="006743CF" w:rsidRPr="00667E4A" w:rsidRDefault="00A15EB0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734" w:history="1">
        <w:r w:rsidR="006743CF" w:rsidRPr="008F49F8">
          <w:rPr>
            <w:rStyle w:val="Hyperlink"/>
            <w:bCs/>
            <w:iCs/>
            <w:noProof/>
          </w:rPr>
          <w:t>4.6.4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Fluxo alternativo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_Toc78400734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24</w:t>
        </w:r>
        <w:r w:rsidR="006743CF">
          <w:rPr>
            <w:noProof/>
            <w:webHidden/>
          </w:rPr>
          <w:fldChar w:fldCharType="end"/>
        </w:r>
      </w:hyperlink>
    </w:p>
    <w:p w14:paraId="7F44E5CB" w14:textId="01D9245C" w:rsidR="006743CF" w:rsidRPr="00667E4A" w:rsidRDefault="00A15EB0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735" w:history="1">
        <w:r w:rsidR="006743CF" w:rsidRPr="008F49F8">
          <w:rPr>
            <w:rStyle w:val="Hyperlink"/>
            <w:bCs/>
            <w:iCs/>
            <w:noProof/>
          </w:rPr>
          <w:t>4.6.5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Extensão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_Toc78400735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24</w:t>
        </w:r>
        <w:r w:rsidR="006743CF">
          <w:rPr>
            <w:noProof/>
            <w:webHidden/>
          </w:rPr>
          <w:fldChar w:fldCharType="end"/>
        </w:r>
      </w:hyperlink>
    </w:p>
    <w:p w14:paraId="11308DF7" w14:textId="169E64F1" w:rsidR="006743CF" w:rsidRPr="00667E4A" w:rsidRDefault="00A15EB0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736" w:history="1">
        <w:r w:rsidR="006743CF" w:rsidRPr="008F49F8">
          <w:rPr>
            <w:rStyle w:val="Hyperlink"/>
            <w:bCs/>
            <w:iCs/>
            <w:noProof/>
          </w:rPr>
          <w:t>4.6.6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Mensagens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_Toc78400736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25</w:t>
        </w:r>
        <w:r w:rsidR="006743CF">
          <w:rPr>
            <w:noProof/>
            <w:webHidden/>
          </w:rPr>
          <w:fldChar w:fldCharType="end"/>
        </w:r>
      </w:hyperlink>
    </w:p>
    <w:p w14:paraId="0EC301E5" w14:textId="57B97BCE" w:rsidR="006743CF" w:rsidRPr="00667E4A" w:rsidRDefault="00A15EB0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737" w:history="1">
        <w:r w:rsidR="006743CF" w:rsidRPr="008F49F8">
          <w:rPr>
            <w:rStyle w:val="Hyperlink"/>
            <w:noProof/>
          </w:rPr>
          <w:t>4.7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Caso de uso: Editar estabelecimentos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_Toc78400737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26</w:t>
        </w:r>
        <w:r w:rsidR="006743CF">
          <w:rPr>
            <w:noProof/>
            <w:webHidden/>
          </w:rPr>
          <w:fldChar w:fldCharType="end"/>
        </w:r>
      </w:hyperlink>
    </w:p>
    <w:p w14:paraId="6A2C5467" w14:textId="6BFD8CD5" w:rsidR="006743CF" w:rsidRPr="00667E4A" w:rsidRDefault="00A15EB0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738" w:history="1">
        <w:r w:rsidR="006743CF" w:rsidRPr="008F49F8">
          <w:rPr>
            <w:rStyle w:val="Hyperlink"/>
            <w:bCs/>
            <w:iCs/>
            <w:noProof/>
          </w:rPr>
          <w:t>4.7.1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Precondições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_Toc78400738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26</w:t>
        </w:r>
        <w:r w:rsidR="006743CF">
          <w:rPr>
            <w:noProof/>
            <w:webHidden/>
          </w:rPr>
          <w:fldChar w:fldCharType="end"/>
        </w:r>
      </w:hyperlink>
    </w:p>
    <w:p w14:paraId="41AEE5AF" w14:textId="11A52F32" w:rsidR="006743CF" w:rsidRPr="00667E4A" w:rsidRDefault="00A15EB0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739" w:history="1">
        <w:r w:rsidR="006743CF" w:rsidRPr="008F49F8">
          <w:rPr>
            <w:rStyle w:val="Hyperlink"/>
            <w:bCs/>
            <w:iCs/>
            <w:noProof/>
          </w:rPr>
          <w:t>4.7.2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Fluxo principal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_Toc78400739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26</w:t>
        </w:r>
        <w:r w:rsidR="006743CF">
          <w:rPr>
            <w:noProof/>
            <w:webHidden/>
          </w:rPr>
          <w:fldChar w:fldCharType="end"/>
        </w:r>
      </w:hyperlink>
    </w:p>
    <w:p w14:paraId="6DAE447C" w14:textId="37255458" w:rsidR="006743CF" w:rsidRPr="00667E4A" w:rsidRDefault="00A15EB0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740" w:history="1">
        <w:r w:rsidR="006743CF" w:rsidRPr="008F49F8">
          <w:rPr>
            <w:rStyle w:val="Hyperlink"/>
            <w:bCs/>
            <w:iCs/>
            <w:noProof/>
          </w:rPr>
          <w:t>4.7.3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Pós condições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_Toc78400740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26</w:t>
        </w:r>
        <w:r w:rsidR="006743CF">
          <w:rPr>
            <w:noProof/>
            <w:webHidden/>
          </w:rPr>
          <w:fldChar w:fldCharType="end"/>
        </w:r>
      </w:hyperlink>
    </w:p>
    <w:p w14:paraId="5186480D" w14:textId="62C5E6CD" w:rsidR="006743CF" w:rsidRPr="00667E4A" w:rsidRDefault="00A15EB0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741" w:history="1">
        <w:r w:rsidR="006743CF" w:rsidRPr="008F49F8">
          <w:rPr>
            <w:rStyle w:val="Hyperlink"/>
            <w:bCs/>
            <w:iCs/>
            <w:noProof/>
          </w:rPr>
          <w:t>4.7.4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Pontos de extensão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_Toc78400741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26</w:t>
        </w:r>
        <w:r w:rsidR="006743CF">
          <w:rPr>
            <w:noProof/>
            <w:webHidden/>
          </w:rPr>
          <w:fldChar w:fldCharType="end"/>
        </w:r>
      </w:hyperlink>
    </w:p>
    <w:p w14:paraId="2786F011" w14:textId="20BE6B6B" w:rsidR="006743CF" w:rsidRPr="00667E4A" w:rsidRDefault="00A15EB0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742" w:history="1">
        <w:r w:rsidR="006743CF" w:rsidRPr="008F49F8">
          <w:rPr>
            <w:rStyle w:val="Hyperlink"/>
            <w:noProof/>
          </w:rPr>
          <w:t>4.8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Caso de uso: Consultar estoque de medicamentos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_Toc78400742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27</w:t>
        </w:r>
        <w:r w:rsidR="006743CF">
          <w:rPr>
            <w:noProof/>
            <w:webHidden/>
          </w:rPr>
          <w:fldChar w:fldCharType="end"/>
        </w:r>
      </w:hyperlink>
    </w:p>
    <w:p w14:paraId="7EB491BE" w14:textId="3D4FB0CB" w:rsidR="006743CF" w:rsidRPr="00667E4A" w:rsidRDefault="00A15EB0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743" w:history="1">
        <w:r w:rsidR="006743CF" w:rsidRPr="008F49F8">
          <w:rPr>
            <w:rStyle w:val="Hyperlink"/>
            <w:bCs/>
            <w:iCs/>
            <w:noProof/>
          </w:rPr>
          <w:t>4.8.1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Precondições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_Toc78400743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27</w:t>
        </w:r>
        <w:r w:rsidR="006743CF">
          <w:rPr>
            <w:noProof/>
            <w:webHidden/>
          </w:rPr>
          <w:fldChar w:fldCharType="end"/>
        </w:r>
      </w:hyperlink>
    </w:p>
    <w:p w14:paraId="7048107E" w14:textId="0537908C" w:rsidR="006743CF" w:rsidRPr="00667E4A" w:rsidRDefault="00A15EB0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744" w:history="1">
        <w:r w:rsidR="006743CF" w:rsidRPr="008F49F8">
          <w:rPr>
            <w:rStyle w:val="Hyperlink"/>
            <w:bCs/>
            <w:iCs/>
            <w:noProof/>
          </w:rPr>
          <w:t>4.8.2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Fluxo principal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_Toc78400744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27</w:t>
        </w:r>
        <w:r w:rsidR="006743CF">
          <w:rPr>
            <w:noProof/>
            <w:webHidden/>
          </w:rPr>
          <w:fldChar w:fldCharType="end"/>
        </w:r>
      </w:hyperlink>
    </w:p>
    <w:p w14:paraId="17ADB653" w14:textId="0A4E7092" w:rsidR="006743CF" w:rsidRPr="00667E4A" w:rsidRDefault="00A15EB0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745" w:history="1">
        <w:r w:rsidR="006743CF" w:rsidRPr="008F49F8">
          <w:rPr>
            <w:rStyle w:val="Hyperlink"/>
            <w:bCs/>
            <w:iCs/>
            <w:noProof/>
          </w:rPr>
          <w:t>4.8.3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Pós condições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_Toc78400745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27</w:t>
        </w:r>
        <w:r w:rsidR="006743CF">
          <w:rPr>
            <w:noProof/>
            <w:webHidden/>
          </w:rPr>
          <w:fldChar w:fldCharType="end"/>
        </w:r>
      </w:hyperlink>
    </w:p>
    <w:p w14:paraId="7E384E10" w14:textId="646ED8CB" w:rsidR="006743CF" w:rsidRPr="00667E4A" w:rsidRDefault="00A15EB0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746" w:history="1">
        <w:r w:rsidR="006743CF" w:rsidRPr="008F49F8">
          <w:rPr>
            <w:rStyle w:val="Hyperlink"/>
            <w:bCs/>
            <w:iCs/>
            <w:noProof/>
          </w:rPr>
          <w:t>4.8.4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Pontos de extensão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_Toc78400746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27</w:t>
        </w:r>
        <w:r w:rsidR="006743CF">
          <w:rPr>
            <w:noProof/>
            <w:webHidden/>
          </w:rPr>
          <w:fldChar w:fldCharType="end"/>
        </w:r>
      </w:hyperlink>
    </w:p>
    <w:p w14:paraId="5117B9B1" w14:textId="700498CA" w:rsidR="006743CF" w:rsidRPr="00667E4A" w:rsidRDefault="00A15EB0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747" w:history="1">
        <w:r w:rsidR="006743CF" w:rsidRPr="008F49F8">
          <w:rPr>
            <w:rStyle w:val="Hyperlink"/>
            <w:noProof/>
          </w:rPr>
          <w:t>4.9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Caso de uso: Buscar procedimento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_Toc78400747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28</w:t>
        </w:r>
        <w:r w:rsidR="006743CF">
          <w:rPr>
            <w:noProof/>
            <w:webHidden/>
          </w:rPr>
          <w:fldChar w:fldCharType="end"/>
        </w:r>
      </w:hyperlink>
    </w:p>
    <w:p w14:paraId="163B9B23" w14:textId="2DB7E48A" w:rsidR="006743CF" w:rsidRPr="00667E4A" w:rsidRDefault="00A15EB0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748" w:history="1">
        <w:r w:rsidR="006743CF" w:rsidRPr="008F49F8">
          <w:rPr>
            <w:rStyle w:val="Hyperlink"/>
            <w:bCs/>
            <w:iCs/>
            <w:noProof/>
          </w:rPr>
          <w:t>4.9.1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Precondições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_Toc78400748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28</w:t>
        </w:r>
        <w:r w:rsidR="006743CF">
          <w:rPr>
            <w:noProof/>
            <w:webHidden/>
          </w:rPr>
          <w:fldChar w:fldCharType="end"/>
        </w:r>
      </w:hyperlink>
    </w:p>
    <w:p w14:paraId="07BB4D68" w14:textId="1038B177" w:rsidR="006743CF" w:rsidRPr="00667E4A" w:rsidRDefault="00A15EB0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749" w:history="1">
        <w:r w:rsidR="006743CF" w:rsidRPr="008F49F8">
          <w:rPr>
            <w:rStyle w:val="Hyperlink"/>
            <w:bCs/>
            <w:iCs/>
            <w:noProof/>
          </w:rPr>
          <w:t>4.9.2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Fluxo principal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_Toc78400749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28</w:t>
        </w:r>
        <w:r w:rsidR="006743CF">
          <w:rPr>
            <w:noProof/>
            <w:webHidden/>
          </w:rPr>
          <w:fldChar w:fldCharType="end"/>
        </w:r>
      </w:hyperlink>
    </w:p>
    <w:p w14:paraId="37955165" w14:textId="4D899738" w:rsidR="006743CF" w:rsidRPr="00667E4A" w:rsidRDefault="00A15EB0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750" w:history="1">
        <w:r w:rsidR="006743CF" w:rsidRPr="008F49F8">
          <w:rPr>
            <w:rStyle w:val="Hyperlink"/>
            <w:bCs/>
            <w:iCs/>
            <w:noProof/>
          </w:rPr>
          <w:t>4.9.3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Pós condições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_Toc78400750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28</w:t>
        </w:r>
        <w:r w:rsidR="006743CF">
          <w:rPr>
            <w:noProof/>
            <w:webHidden/>
          </w:rPr>
          <w:fldChar w:fldCharType="end"/>
        </w:r>
      </w:hyperlink>
    </w:p>
    <w:p w14:paraId="76605586" w14:textId="739348F0" w:rsidR="006743CF" w:rsidRPr="00667E4A" w:rsidRDefault="00A15EB0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751" w:history="1">
        <w:r w:rsidR="006743CF" w:rsidRPr="008F49F8">
          <w:rPr>
            <w:rStyle w:val="Hyperlink"/>
            <w:bCs/>
            <w:iCs/>
            <w:noProof/>
          </w:rPr>
          <w:t>4.9.4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Fluxo alternativo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_Toc78400751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28</w:t>
        </w:r>
        <w:r w:rsidR="006743CF">
          <w:rPr>
            <w:noProof/>
            <w:webHidden/>
          </w:rPr>
          <w:fldChar w:fldCharType="end"/>
        </w:r>
      </w:hyperlink>
    </w:p>
    <w:p w14:paraId="68BDDA9B" w14:textId="1B1611EA" w:rsidR="006743CF" w:rsidRPr="00667E4A" w:rsidRDefault="00A15EB0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752" w:history="1">
        <w:r w:rsidR="006743CF" w:rsidRPr="008F49F8">
          <w:rPr>
            <w:rStyle w:val="Hyperlink"/>
            <w:bCs/>
            <w:iCs/>
            <w:noProof/>
          </w:rPr>
          <w:t>4.9.5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Extensão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_Toc78400752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28</w:t>
        </w:r>
        <w:r w:rsidR="006743CF">
          <w:rPr>
            <w:noProof/>
            <w:webHidden/>
          </w:rPr>
          <w:fldChar w:fldCharType="end"/>
        </w:r>
      </w:hyperlink>
    </w:p>
    <w:p w14:paraId="56785FEC" w14:textId="7C313C83" w:rsidR="006743CF" w:rsidRPr="00667E4A" w:rsidRDefault="00A15EB0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753" w:history="1">
        <w:r w:rsidR="006743CF" w:rsidRPr="008F49F8">
          <w:rPr>
            <w:rStyle w:val="Hyperlink"/>
            <w:bCs/>
            <w:iCs/>
            <w:noProof/>
          </w:rPr>
          <w:t>4.9.6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Mensagens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_Toc78400753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29</w:t>
        </w:r>
        <w:r w:rsidR="006743CF">
          <w:rPr>
            <w:noProof/>
            <w:webHidden/>
          </w:rPr>
          <w:fldChar w:fldCharType="end"/>
        </w:r>
      </w:hyperlink>
    </w:p>
    <w:p w14:paraId="6304C4FD" w14:textId="5FEDC5C0" w:rsidR="006743CF" w:rsidRPr="00667E4A" w:rsidRDefault="00A15EB0">
      <w:pPr>
        <w:pStyle w:val="TOC3"/>
        <w:tabs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754" w:history="1">
        <w:r w:rsidR="006743CF" w:rsidRPr="008F49F8">
          <w:rPr>
            <w:rStyle w:val="Hyperlink"/>
            <w:noProof/>
          </w:rPr>
          <w:t>Diagrama de classes de domínio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_Toc78400754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30</w:t>
        </w:r>
        <w:r w:rsidR="006743CF">
          <w:rPr>
            <w:noProof/>
            <w:webHidden/>
          </w:rPr>
          <w:fldChar w:fldCharType="end"/>
        </w:r>
      </w:hyperlink>
    </w:p>
    <w:p w14:paraId="4905F919" w14:textId="015DF020" w:rsidR="006743CF" w:rsidRPr="00667E4A" w:rsidRDefault="00A15EB0">
      <w:pPr>
        <w:pStyle w:val="TOC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755" w:history="1">
        <w:r w:rsidR="006743CF" w:rsidRPr="008F49F8">
          <w:rPr>
            <w:rStyle w:val="Hyperlink"/>
            <w:noProof/>
          </w:rPr>
          <w:t>5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Modelo Entidade-Relacionamento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_Toc78400755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31</w:t>
        </w:r>
        <w:r w:rsidR="006743CF">
          <w:rPr>
            <w:noProof/>
            <w:webHidden/>
          </w:rPr>
          <w:fldChar w:fldCharType="end"/>
        </w:r>
      </w:hyperlink>
    </w:p>
    <w:p w14:paraId="05321019" w14:textId="12F0173B" w:rsidR="006743CF" w:rsidRPr="00667E4A" w:rsidRDefault="00A15EB0">
      <w:pPr>
        <w:pStyle w:val="TOC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756" w:history="1">
        <w:r w:rsidR="006743CF" w:rsidRPr="008F49F8">
          <w:rPr>
            <w:rStyle w:val="Hyperlink"/>
            <w:noProof/>
          </w:rPr>
          <w:t>6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Diagrama de componentes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_Toc78400756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32</w:t>
        </w:r>
        <w:r w:rsidR="006743CF">
          <w:rPr>
            <w:noProof/>
            <w:webHidden/>
          </w:rPr>
          <w:fldChar w:fldCharType="end"/>
        </w:r>
      </w:hyperlink>
    </w:p>
    <w:p w14:paraId="6CA044A7" w14:textId="26CE4817" w:rsidR="006743CF" w:rsidRPr="00667E4A" w:rsidRDefault="00A15EB0">
      <w:pPr>
        <w:pStyle w:val="TOC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757" w:history="1">
        <w:r w:rsidR="006743CF" w:rsidRPr="008F49F8">
          <w:rPr>
            <w:rStyle w:val="Hyperlink"/>
            <w:noProof/>
          </w:rPr>
          <w:t>7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Diagrama de implantação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_Toc78400757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33</w:t>
        </w:r>
        <w:r w:rsidR="006743CF">
          <w:rPr>
            <w:noProof/>
            <w:webHidden/>
          </w:rPr>
          <w:fldChar w:fldCharType="end"/>
        </w:r>
      </w:hyperlink>
    </w:p>
    <w:p w14:paraId="5B76B600" w14:textId="0C85DF96" w:rsidR="006743CF" w:rsidRPr="00667E4A" w:rsidRDefault="00A15EB0">
      <w:pPr>
        <w:pStyle w:val="TOC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758" w:history="1">
        <w:r w:rsidR="006743CF" w:rsidRPr="008F49F8">
          <w:rPr>
            <w:rStyle w:val="Hyperlink"/>
            <w:noProof/>
          </w:rPr>
          <w:t>8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Plano de Testes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_Toc78400758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34</w:t>
        </w:r>
        <w:r w:rsidR="006743CF">
          <w:rPr>
            <w:noProof/>
            <w:webHidden/>
          </w:rPr>
          <w:fldChar w:fldCharType="end"/>
        </w:r>
      </w:hyperlink>
    </w:p>
    <w:p w14:paraId="7430F73D" w14:textId="6C7F211F" w:rsidR="006743CF" w:rsidRPr="00667E4A" w:rsidRDefault="00A15EB0">
      <w:pPr>
        <w:pStyle w:val="TOC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759" w:history="1">
        <w:r w:rsidR="006743CF" w:rsidRPr="008F49F8">
          <w:rPr>
            <w:rStyle w:val="Hyperlink"/>
            <w:noProof/>
          </w:rPr>
          <w:t>9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Estimativa de pontos de função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_Toc78400759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35</w:t>
        </w:r>
        <w:r w:rsidR="006743CF">
          <w:rPr>
            <w:noProof/>
            <w:webHidden/>
          </w:rPr>
          <w:fldChar w:fldCharType="end"/>
        </w:r>
      </w:hyperlink>
    </w:p>
    <w:p w14:paraId="1589C5D1" w14:textId="7C2C6A0A" w:rsidR="006743CF" w:rsidRPr="00667E4A" w:rsidRDefault="00A15EB0">
      <w:pPr>
        <w:pStyle w:val="TOC2"/>
        <w:tabs>
          <w:tab w:val="left" w:pos="8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78400760" w:history="1">
        <w:r w:rsidR="006743CF" w:rsidRPr="008F49F8">
          <w:rPr>
            <w:rStyle w:val="Hyperlink"/>
            <w:noProof/>
          </w:rPr>
          <w:t>10</w:t>
        </w:r>
        <w:r w:rsidR="006743CF" w:rsidRPr="00667E4A">
          <w:rPr>
            <w:rFonts w:ascii="Calibri" w:hAnsi="Calibri"/>
            <w:noProof/>
            <w:sz w:val="22"/>
            <w:szCs w:val="22"/>
          </w:rPr>
          <w:tab/>
        </w:r>
        <w:r w:rsidR="006743CF" w:rsidRPr="008F49F8">
          <w:rPr>
            <w:rStyle w:val="Hyperlink"/>
            <w:noProof/>
          </w:rPr>
          <w:t>Informações da implementação</w:t>
        </w:r>
        <w:r w:rsidR="006743CF">
          <w:rPr>
            <w:noProof/>
            <w:webHidden/>
          </w:rPr>
          <w:tab/>
        </w:r>
        <w:r w:rsidR="006743CF">
          <w:rPr>
            <w:noProof/>
            <w:webHidden/>
          </w:rPr>
          <w:fldChar w:fldCharType="begin"/>
        </w:r>
        <w:r w:rsidR="006743CF">
          <w:rPr>
            <w:noProof/>
            <w:webHidden/>
          </w:rPr>
          <w:instrText xml:space="preserve"> PAGEREF _Toc78400760 \h </w:instrText>
        </w:r>
        <w:r w:rsidR="006743CF">
          <w:rPr>
            <w:noProof/>
            <w:webHidden/>
          </w:rPr>
        </w:r>
        <w:r w:rsidR="006743CF">
          <w:rPr>
            <w:noProof/>
            <w:webHidden/>
          </w:rPr>
          <w:fldChar w:fldCharType="separate"/>
        </w:r>
        <w:r w:rsidR="006743CF">
          <w:rPr>
            <w:noProof/>
            <w:webHidden/>
          </w:rPr>
          <w:t>36</w:t>
        </w:r>
        <w:r w:rsidR="006743CF">
          <w:rPr>
            <w:noProof/>
            <w:webHidden/>
          </w:rPr>
          <w:fldChar w:fldCharType="end"/>
        </w:r>
      </w:hyperlink>
    </w:p>
    <w:p w14:paraId="1C4D1F42" w14:textId="617690B5" w:rsidR="006512A0" w:rsidRPr="00577606" w:rsidRDefault="00065A76" w:rsidP="00523684">
      <w:pPr>
        <w:pStyle w:val="BodyText"/>
        <w:jc w:val="both"/>
        <w:rPr>
          <w:snapToGrid w:val="0"/>
        </w:rPr>
      </w:pPr>
      <w:r w:rsidRPr="00577606">
        <w:fldChar w:fldCharType="end"/>
      </w:r>
    </w:p>
    <w:p w14:paraId="55B4E40B" w14:textId="2A7AD0DB" w:rsidR="00065A76" w:rsidRDefault="009C427A" w:rsidP="00523684">
      <w:pPr>
        <w:pStyle w:val="Heading2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bookmarkStart w:id="11" w:name="_Toc78400669"/>
      <w:r w:rsidR="000D77FF">
        <w:rPr>
          <w:rFonts w:ascii="Times New Roman" w:hAnsi="Times New Roman"/>
        </w:rPr>
        <w:lastRenderedPageBreak/>
        <w:t>Cronograma de trabalho</w:t>
      </w:r>
      <w:bookmarkEnd w:id="11"/>
    </w:p>
    <w:tbl>
      <w:tblPr>
        <w:tblW w:w="8722" w:type="dxa"/>
        <w:tblInd w:w="-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35"/>
        <w:gridCol w:w="1235"/>
        <w:gridCol w:w="3701"/>
        <w:gridCol w:w="2551"/>
      </w:tblGrid>
      <w:tr w:rsidR="004D7D33" w14:paraId="15CB02A3" w14:textId="77777777" w:rsidTr="004D7D33">
        <w:trPr>
          <w:trHeight w:val="264"/>
        </w:trPr>
        <w:tc>
          <w:tcPr>
            <w:tcW w:w="24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D5543" w14:textId="77777777" w:rsidR="004D7D33" w:rsidRDefault="004D7D33">
            <w:pPr>
              <w:tabs>
                <w:tab w:val="left" w:pos="2310"/>
              </w:tabs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Datas</w:t>
            </w:r>
          </w:p>
        </w:tc>
        <w:tc>
          <w:tcPr>
            <w:tcW w:w="3701" w:type="dxa"/>
            <w:vMerge w:val="restart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09DCA7F6" w14:textId="77777777" w:rsidR="004D7D33" w:rsidRDefault="004D7D33">
            <w:pPr>
              <w:tabs>
                <w:tab w:val="left" w:pos="2310"/>
              </w:tabs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Atividade / Tarefa</w:t>
            </w:r>
          </w:p>
        </w:tc>
        <w:tc>
          <w:tcPr>
            <w:tcW w:w="25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712439D1" w14:textId="77777777" w:rsidR="004D7D33" w:rsidRDefault="004D7D33">
            <w:pPr>
              <w:snapToGrid w:val="0"/>
              <w:ind w:right="71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Produto / Resultado</w:t>
            </w:r>
          </w:p>
        </w:tc>
      </w:tr>
      <w:tr w:rsidR="004D7D33" w14:paraId="6BA7D37B" w14:textId="77777777" w:rsidTr="004D7D33">
        <w:trPr>
          <w:trHeight w:val="264"/>
        </w:trPr>
        <w:tc>
          <w:tcPr>
            <w:tcW w:w="123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nil"/>
            </w:tcBorders>
            <w:hideMark/>
          </w:tcPr>
          <w:p w14:paraId="2830D67F" w14:textId="77777777" w:rsidR="004D7D33" w:rsidRDefault="004D7D33">
            <w:pPr>
              <w:snapToGrid w:val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De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nil"/>
            </w:tcBorders>
            <w:hideMark/>
          </w:tcPr>
          <w:p w14:paraId="74A19136" w14:textId="77777777" w:rsidR="004D7D33" w:rsidRDefault="004D7D33">
            <w:pPr>
              <w:snapToGrid w:val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Até</w:t>
            </w:r>
          </w:p>
        </w:tc>
        <w:tc>
          <w:tcPr>
            <w:tcW w:w="3701" w:type="dxa"/>
            <w:vMerge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754CC4F7" w14:textId="77777777" w:rsidR="004D7D33" w:rsidRDefault="004D7D33">
            <w:pPr>
              <w:rPr>
                <w:rFonts w:ascii="Arial" w:hAnsi="Arial" w:cs="Arial"/>
                <w:b/>
                <w:lang w:eastAsia="en-US"/>
              </w:rPr>
            </w:pPr>
          </w:p>
        </w:tc>
        <w:tc>
          <w:tcPr>
            <w:tcW w:w="25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1D2D3DC8" w14:textId="77777777" w:rsidR="004D7D33" w:rsidRDefault="004D7D33">
            <w:pPr>
              <w:rPr>
                <w:rFonts w:ascii="Arial" w:hAnsi="Arial" w:cs="Arial"/>
                <w:b/>
                <w:lang w:eastAsia="en-US"/>
              </w:rPr>
            </w:pPr>
          </w:p>
        </w:tc>
      </w:tr>
      <w:tr w:rsidR="004D7D33" w14:paraId="27D0C8F3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90DDF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5E4F9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E10CF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  <w:p w14:paraId="5E877B7C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93D49" w14:textId="77777777" w:rsidR="004D7D33" w:rsidRDefault="004D7D33">
            <w:pPr>
              <w:snapToGrid w:val="0"/>
              <w:ind w:right="71"/>
              <w:rPr>
                <w:rFonts w:ascii="Arial" w:hAnsi="Arial" w:cs="Arial"/>
              </w:rPr>
            </w:pPr>
          </w:p>
        </w:tc>
      </w:tr>
      <w:tr w:rsidR="004D7D33" w14:paraId="73E394AD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B9EB4C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846DFE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C89A1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</w:p>
          <w:p w14:paraId="45B8D5F5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4E434" w14:textId="77777777" w:rsidR="004D7D33" w:rsidRDefault="004D7D33">
            <w:pPr>
              <w:snapToGrid w:val="0"/>
              <w:ind w:right="71"/>
              <w:rPr>
                <w:rFonts w:ascii="Arial" w:hAnsi="Arial" w:cs="Arial"/>
              </w:rPr>
            </w:pPr>
          </w:p>
        </w:tc>
      </w:tr>
      <w:tr w:rsidR="004D7D33" w14:paraId="6B71E3B0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B9F5D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ADAFFE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56AD4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</w:t>
            </w:r>
          </w:p>
          <w:p w14:paraId="562032C3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84453" w14:textId="77777777" w:rsidR="004D7D33" w:rsidRDefault="004D7D33">
            <w:pPr>
              <w:snapToGrid w:val="0"/>
              <w:ind w:right="71"/>
              <w:rPr>
                <w:rFonts w:ascii="Arial" w:hAnsi="Arial" w:cs="Arial"/>
              </w:rPr>
            </w:pPr>
          </w:p>
        </w:tc>
      </w:tr>
      <w:tr w:rsidR="004D7D33" w14:paraId="6A769734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8D858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D04FC2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08A43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</w:t>
            </w:r>
          </w:p>
          <w:p w14:paraId="1C14FC71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53531" w14:textId="77777777" w:rsidR="004D7D33" w:rsidRDefault="004D7D33">
            <w:pPr>
              <w:snapToGrid w:val="0"/>
              <w:ind w:right="71"/>
              <w:rPr>
                <w:rFonts w:ascii="Arial" w:hAnsi="Arial" w:cs="Arial"/>
              </w:rPr>
            </w:pPr>
          </w:p>
        </w:tc>
      </w:tr>
      <w:tr w:rsidR="004D7D33" w14:paraId="75B2088A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939036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105E27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8E5A5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5.</w:t>
            </w:r>
          </w:p>
          <w:p w14:paraId="5F8EBEDC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CE88D" w14:textId="77777777" w:rsidR="004D7D33" w:rsidRDefault="004D7D33">
            <w:pPr>
              <w:snapToGrid w:val="0"/>
              <w:ind w:right="71"/>
              <w:rPr>
                <w:rFonts w:ascii="Arial" w:hAnsi="Arial" w:cs="Arial"/>
              </w:rPr>
            </w:pPr>
          </w:p>
        </w:tc>
      </w:tr>
      <w:tr w:rsidR="004D7D33" w14:paraId="0C9CA276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E937D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D0ED5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ED4D9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6.</w:t>
            </w:r>
          </w:p>
          <w:p w14:paraId="5F987002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0DDB22" w14:textId="77777777" w:rsidR="004D7D33" w:rsidRDefault="004D7D33">
            <w:pPr>
              <w:snapToGrid w:val="0"/>
              <w:ind w:right="71"/>
              <w:rPr>
                <w:rFonts w:ascii="Arial" w:hAnsi="Arial" w:cs="Arial"/>
              </w:rPr>
            </w:pPr>
          </w:p>
        </w:tc>
      </w:tr>
      <w:tr w:rsidR="004D7D33" w14:paraId="01849DED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14D20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8B0AB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E8DA0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7.</w:t>
            </w:r>
          </w:p>
          <w:p w14:paraId="3CFC167B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740FB" w14:textId="77777777" w:rsidR="004D7D33" w:rsidRDefault="004D7D33">
            <w:pPr>
              <w:snapToGrid w:val="0"/>
              <w:ind w:right="71"/>
              <w:rPr>
                <w:rFonts w:ascii="Arial" w:hAnsi="Arial" w:cs="Arial"/>
              </w:rPr>
            </w:pPr>
          </w:p>
        </w:tc>
      </w:tr>
      <w:tr w:rsidR="004D7D33" w14:paraId="6D10431C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B3E2D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D1D36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69641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8.</w:t>
            </w:r>
          </w:p>
          <w:p w14:paraId="0C4F1C33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F9892C" w14:textId="77777777" w:rsidR="004D7D33" w:rsidRDefault="004D7D33">
            <w:pPr>
              <w:snapToGrid w:val="0"/>
              <w:ind w:right="71"/>
              <w:rPr>
                <w:rFonts w:ascii="Arial" w:hAnsi="Arial" w:cs="Arial"/>
              </w:rPr>
            </w:pPr>
          </w:p>
        </w:tc>
      </w:tr>
      <w:tr w:rsidR="004D7D33" w14:paraId="051F9AED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B791E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235C3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546B7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9.</w:t>
            </w:r>
          </w:p>
          <w:p w14:paraId="5816C241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72767" w14:textId="77777777" w:rsidR="004D7D33" w:rsidRDefault="004D7D33">
            <w:pPr>
              <w:snapToGrid w:val="0"/>
              <w:ind w:right="71"/>
              <w:rPr>
                <w:rFonts w:ascii="Arial" w:hAnsi="Arial" w:cs="Arial"/>
              </w:rPr>
            </w:pPr>
          </w:p>
        </w:tc>
      </w:tr>
      <w:tr w:rsidR="004D7D33" w14:paraId="16DEA0CD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716FE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9DE25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C2369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10.</w:t>
            </w:r>
          </w:p>
          <w:p w14:paraId="2F873130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6C132" w14:textId="77777777" w:rsidR="004D7D33" w:rsidRDefault="004D7D33">
            <w:pPr>
              <w:snapToGrid w:val="0"/>
              <w:ind w:right="71"/>
              <w:rPr>
                <w:rFonts w:ascii="Arial" w:hAnsi="Arial" w:cs="Arial"/>
              </w:rPr>
            </w:pPr>
          </w:p>
        </w:tc>
      </w:tr>
      <w:tr w:rsidR="004D7D33" w14:paraId="65362113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B9D7B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55CB0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1A016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11.</w:t>
            </w:r>
          </w:p>
          <w:p w14:paraId="69871ECB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5316D" w14:textId="77777777" w:rsidR="004D7D33" w:rsidRDefault="004D7D33">
            <w:pPr>
              <w:snapToGrid w:val="0"/>
              <w:ind w:right="71"/>
              <w:rPr>
                <w:rFonts w:ascii="Arial" w:hAnsi="Arial" w:cs="Arial"/>
              </w:rPr>
            </w:pPr>
          </w:p>
        </w:tc>
      </w:tr>
      <w:tr w:rsidR="004D7D33" w14:paraId="6C06BAB6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FC71E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A6B558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7DCF1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12.</w:t>
            </w:r>
          </w:p>
          <w:p w14:paraId="6933D992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EB5F2" w14:textId="77777777" w:rsidR="004D7D33" w:rsidRDefault="004D7D33">
            <w:pPr>
              <w:snapToGrid w:val="0"/>
              <w:ind w:right="71"/>
              <w:rPr>
                <w:rFonts w:ascii="Arial" w:hAnsi="Arial" w:cs="Arial"/>
              </w:rPr>
            </w:pPr>
          </w:p>
        </w:tc>
      </w:tr>
      <w:tr w:rsidR="004D7D33" w14:paraId="1864662C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5C1FD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FFA12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098BB6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13.</w:t>
            </w:r>
          </w:p>
          <w:p w14:paraId="604192AB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483E2" w14:textId="77777777" w:rsidR="004D7D33" w:rsidRDefault="004D7D33">
            <w:pPr>
              <w:snapToGrid w:val="0"/>
              <w:ind w:right="71"/>
              <w:rPr>
                <w:rFonts w:ascii="Arial" w:hAnsi="Arial" w:cs="Arial"/>
              </w:rPr>
            </w:pPr>
          </w:p>
        </w:tc>
      </w:tr>
      <w:tr w:rsidR="004D7D33" w14:paraId="28183DAA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05D21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1AF34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B2D2B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14.</w:t>
            </w:r>
          </w:p>
          <w:p w14:paraId="5B6084D7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50B1E" w14:textId="77777777" w:rsidR="004D7D33" w:rsidRDefault="004D7D33">
            <w:pPr>
              <w:snapToGrid w:val="0"/>
              <w:ind w:right="71"/>
              <w:rPr>
                <w:rFonts w:ascii="Arial" w:hAnsi="Arial" w:cs="Arial"/>
              </w:rPr>
            </w:pPr>
          </w:p>
        </w:tc>
      </w:tr>
      <w:tr w:rsidR="004D7D33" w14:paraId="3E78F3F4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26C56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030752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3C93BA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15.</w:t>
            </w:r>
          </w:p>
          <w:p w14:paraId="32FC3697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7078A" w14:textId="77777777" w:rsidR="004D7D33" w:rsidRDefault="004D7D33">
            <w:pPr>
              <w:snapToGrid w:val="0"/>
              <w:ind w:right="71"/>
              <w:rPr>
                <w:rFonts w:ascii="Arial" w:hAnsi="Arial" w:cs="Arial"/>
              </w:rPr>
            </w:pPr>
          </w:p>
        </w:tc>
      </w:tr>
      <w:tr w:rsidR="004D7D33" w14:paraId="3D6B4666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3A1AC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CE08A4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E6E85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16.</w:t>
            </w:r>
          </w:p>
          <w:p w14:paraId="5352B05E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4EE00" w14:textId="77777777" w:rsidR="004D7D33" w:rsidRDefault="004D7D33">
            <w:pPr>
              <w:snapToGrid w:val="0"/>
              <w:ind w:right="71"/>
              <w:rPr>
                <w:rFonts w:ascii="Arial" w:hAnsi="Arial" w:cs="Arial"/>
              </w:rPr>
            </w:pPr>
          </w:p>
        </w:tc>
      </w:tr>
      <w:tr w:rsidR="004D7D33" w14:paraId="16A8F0C8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88D12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C8D975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B4941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17.</w:t>
            </w:r>
          </w:p>
          <w:p w14:paraId="3D45FDBB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3D4D6" w14:textId="77777777" w:rsidR="004D7D33" w:rsidRDefault="004D7D33">
            <w:pPr>
              <w:snapToGrid w:val="0"/>
              <w:ind w:right="71"/>
              <w:rPr>
                <w:rFonts w:ascii="Arial" w:hAnsi="Arial" w:cs="Arial"/>
              </w:rPr>
            </w:pPr>
          </w:p>
        </w:tc>
      </w:tr>
      <w:tr w:rsidR="004D7D33" w14:paraId="0AB36024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9F6BB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B481C" w14:textId="77777777" w:rsidR="004D7D33" w:rsidRDefault="004D7D3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A54C1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18.</w:t>
            </w:r>
          </w:p>
          <w:p w14:paraId="37D2503F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D5C87" w14:textId="77777777" w:rsidR="004D7D33" w:rsidRDefault="004D7D33">
            <w:pPr>
              <w:snapToGrid w:val="0"/>
              <w:ind w:right="71"/>
              <w:rPr>
                <w:rFonts w:ascii="Arial" w:hAnsi="Arial" w:cs="Arial"/>
              </w:rPr>
            </w:pPr>
          </w:p>
        </w:tc>
      </w:tr>
    </w:tbl>
    <w:p w14:paraId="1E7C084B" w14:textId="77777777" w:rsidR="000D77FF" w:rsidRDefault="000D77FF" w:rsidP="000D77FF">
      <w:pPr>
        <w:pStyle w:val="BodyText"/>
      </w:pPr>
    </w:p>
    <w:p w14:paraId="1756D61A" w14:textId="77777777" w:rsidR="000D77FF" w:rsidRPr="00577606" w:rsidRDefault="000D77FF" w:rsidP="000D77FF">
      <w:pPr>
        <w:pStyle w:val="Heading2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bookmarkStart w:id="12" w:name="_Toc78400670"/>
      <w:r>
        <w:rPr>
          <w:rFonts w:ascii="Times New Roman" w:hAnsi="Times New Roman"/>
        </w:rPr>
        <w:lastRenderedPageBreak/>
        <w:t>Diagrama de casos de uso</w:t>
      </w:r>
      <w:bookmarkEnd w:id="12"/>
    </w:p>
    <w:p w14:paraId="5B1D1660" w14:textId="405B9C97" w:rsidR="006512A0" w:rsidRPr="00AE4D34" w:rsidRDefault="007311BA" w:rsidP="009C1C06">
      <w:pPr>
        <w:pStyle w:val="BodyText"/>
        <w:jc w:val="center"/>
      </w:pPr>
      <w:r>
        <w:object w:dxaOrig="11391" w:dyaOrig="19530" w14:anchorId="42735AD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4" type="#_x0000_t75" style="width:408pt;height:699pt" o:ole="">
            <v:imagedata r:id="rId8" o:title=""/>
          </v:shape>
          <o:OLEObject Type="Embed" ProgID="Visio.Drawing.15" ShapeID="_x0000_i1044" DrawAspect="Content" ObjectID="_1689156977" r:id="rId9"/>
        </w:object>
      </w:r>
    </w:p>
    <w:p w14:paraId="05F049A1" w14:textId="77777777" w:rsidR="00065A76" w:rsidRPr="00577606" w:rsidRDefault="00065A76" w:rsidP="00523684">
      <w:pPr>
        <w:pStyle w:val="BodyText"/>
        <w:jc w:val="both"/>
      </w:pPr>
    </w:p>
    <w:p w14:paraId="6E45566A" w14:textId="77777777" w:rsidR="00065A76" w:rsidRPr="00577606" w:rsidRDefault="006512A0" w:rsidP="00523684">
      <w:pPr>
        <w:pStyle w:val="Heading2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bookmarkStart w:id="13" w:name="_Toc78400671"/>
      <w:r>
        <w:rPr>
          <w:rFonts w:ascii="Times New Roman" w:hAnsi="Times New Roman"/>
        </w:rPr>
        <w:lastRenderedPageBreak/>
        <w:t>Especificação de requisitos de interface</w:t>
      </w:r>
      <w:bookmarkEnd w:id="13"/>
    </w:p>
    <w:p w14:paraId="751111CC" w14:textId="3EAA7041" w:rsidR="00065A76" w:rsidRPr="00577606" w:rsidRDefault="00065A76" w:rsidP="00523684">
      <w:pPr>
        <w:pStyle w:val="Heading3"/>
        <w:jc w:val="both"/>
      </w:pPr>
      <w:bookmarkStart w:id="14" w:name="_Toc78400672"/>
      <w:r w:rsidRPr="00577606">
        <w:t>Interface de usuário</w:t>
      </w:r>
      <w:r w:rsidR="000115BF">
        <w:t>:</w:t>
      </w:r>
      <w:r w:rsidRPr="00577606">
        <w:t xml:space="preserve"> </w:t>
      </w:r>
      <w:r w:rsidR="00C023B8">
        <w:t>Login</w:t>
      </w:r>
      <w:bookmarkEnd w:id="14"/>
    </w:p>
    <w:p w14:paraId="60783CBE" w14:textId="363EBA58" w:rsidR="00044A58" w:rsidRDefault="00065A76" w:rsidP="00C023B8">
      <w:pPr>
        <w:pStyle w:val="Heading4"/>
        <w:jc w:val="both"/>
      </w:pPr>
      <w:bookmarkStart w:id="15" w:name="_Toc78400673"/>
      <w:r w:rsidRPr="00577606">
        <w:t>Leiaute sugerido</w:t>
      </w:r>
      <w:bookmarkEnd w:id="15"/>
    </w:p>
    <w:p w14:paraId="1F7F863B" w14:textId="21065A3E" w:rsidR="00C023B8" w:rsidRPr="00064B5A" w:rsidRDefault="00183C52" w:rsidP="004E27AF">
      <w:pPr>
        <w:pStyle w:val="BodyText"/>
        <w:jc w:val="center"/>
        <w:rPr>
          <w:lang w:val="en-US"/>
        </w:rPr>
      </w:pPr>
      <w:r>
        <w:object w:dxaOrig="11000" w:dyaOrig="11720" w14:anchorId="6F631E6D">
          <v:shape id="_x0000_i1026" type="#_x0000_t75" style="width:315.5pt;height:336pt" o:ole="">
            <v:imagedata r:id="rId10" o:title=""/>
          </v:shape>
          <o:OLEObject Type="Embed" ProgID="Paint.Picture.1" ShapeID="_x0000_i1026" DrawAspect="Content" ObjectID="_1689156978" r:id="rId11"/>
        </w:object>
      </w:r>
    </w:p>
    <w:p w14:paraId="7FBF3364" w14:textId="67DD9786" w:rsidR="00065A76" w:rsidRPr="00577606" w:rsidRDefault="00065A76" w:rsidP="00523684">
      <w:pPr>
        <w:pStyle w:val="Heading4"/>
        <w:jc w:val="both"/>
      </w:pPr>
      <w:bookmarkStart w:id="16" w:name="_Toc78400674"/>
      <w:r w:rsidRPr="00577606">
        <w:t>Campos</w:t>
      </w:r>
      <w:bookmarkEnd w:id="16"/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9"/>
        <w:gridCol w:w="1134"/>
        <w:gridCol w:w="2268"/>
        <w:gridCol w:w="1134"/>
        <w:gridCol w:w="1276"/>
        <w:gridCol w:w="992"/>
        <w:gridCol w:w="1608"/>
      </w:tblGrid>
      <w:tr w:rsidR="00065A76" w:rsidRPr="00577606" w14:paraId="0A1D541D" w14:textId="77777777" w:rsidTr="007574A4">
        <w:trPr>
          <w:cantSplit/>
          <w:trHeight w:val="134"/>
        </w:trPr>
        <w:tc>
          <w:tcPr>
            <w:tcW w:w="779" w:type="dxa"/>
          </w:tcPr>
          <w:p w14:paraId="65237285" w14:textId="277D6B3A" w:rsidR="00065A76" w:rsidRPr="00577606" w:rsidRDefault="00065A76" w:rsidP="00523684">
            <w:pPr>
              <w:pStyle w:val="Tabela"/>
              <w:jc w:val="both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Núm</w:t>
            </w:r>
            <w:r w:rsidR="007574A4">
              <w:rPr>
                <w:b/>
                <w:snapToGrid w:val="0"/>
              </w:rPr>
              <w:t>.</w:t>
            </w:r>
          </w:p>
        </w:tc>
        <w:tc>
          <w:tcPr>
            <w:tcW w:w="1134" w:type="dxa"/>
          </w:tcPr>
          <w:p w14:paraId="1BED4770" w14:textId="77777777" w:rsidR="00065A76" w:rsidRPr="00577606" w:rsidRDefault="00065A76" w:rsidP="00523684">
            <w:pPr>
              <w:pStyle w:val="Tabela"/>
              <w:jc w:val="both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Nome</w:t>
            </w:r>
          </w:p>
        </w:tc>
        <w:tc>
          <w:tcPr>
            <w:tcW w:w="2268" w:type="dxa"/>
          </w:tcPr>
          <w:p w14:paraId="78DA5579" w14:textId="77777777" w:rsidR="00065A76" w:rsidRPr="00577606" w:rsidRDefault="00065A76" w:rsidP="00523684">
            <w:pPr>
              <w:pStyle w:val="Tabela"/>
              <w:jc w:val="both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Descrição</w:t>
            </w:r>
          </w:p>
        </w:tc>
        <w:tc>
          <w:tcPr>
            <w:tcW w:w="1134" w:type="dxa"/>
          </w:tcPr>
          <w:p w14:paraId="6B0DEF3A" w14:textId="77777777" w:rsidR="00065A76" w:rsidRPr="00577606" w:rsidRDefault="00065A76" w:rsidP="00523684">
            <w:pPr>
              <w:pStyle w:val="Tabela"/>
              <w:jc w:val="both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Valores válidos</w:t>
            </w:r>
          </w:p>
        </w:tc>
        <w:tc>
          <w:tcPr>
            <w:tcW w:w="1276" w:type="dxa"/>
          </w:tcPr>
          <w:p w14:paraId="109F700C" w14:textId="77777777" w:rsidR="00065A76" w:rsidRPr="00577606" w:rsidRDefault="00065A76" w:rsidP="00523684">
            <w:pPr>
              <w:pStyle w:val="Tabela"/>
              <w:jc w:val="both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Formato</w:t>
            </w:r>
          </w:p>
        </w:tc>
        <w:tc>
          <w:tcPr>
            <w:tcW w:w="992" w:type="dxa"/>
          </w:tcPr>
          <w:p w14:paraId="4F9A2618" w14:textId="77777777" w:rsidR="00065A76" w:rsidRPr="00577606" w:rsidRDefault="00065A76" w:rsidP="00523684">
            <w:pPr>
              <w:pStyle w:val="Tabela"/>
              <w:jc w:val="both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Tipo</w:t>
            </w:r>
          </w:p>
        </w:tc>
        <w:tc>
          <w:tcPr>
            <w:tcW w:w="1608" w:type="dxa"/>
          </w:tcPr>
          <w:p w14:paraId="67B44739" w14:textId="77777777" w:rsidR="00065A76" w:rsidRPr="00577606" w:rsidRDefault="00065A76" w:rsidP="00523684">
            <w:pPr>
              <w:pStyle w:val="Tabela"/>
              <w:jc w:val="both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Restrições</w:t>
            </w:r>
          </w:p>
        </w:tc>
      </w:tr>
      <w:tr w:rsidR="00065A76" w:rsidRPr="00577606" w14:paraId="5745D8CF" w14:textId="77777777" w:rsidTr="007574A4">
        <w:trPr>
          <w:cantSplit/>
        </w:trPr>
        <w:tc>
          <w:tcPr>
            <w:tcW w:w="779" w:type="dxa"/>
          </w:tcPr>
          <w:p w14:paraId="2230A06C" w14:textId="77777777" w:rsidR="00065A76" w:rsidRPr="00577606" w:rsidRDefault="00065A76" w:rsidP="00523684">
            <w:pPr>
              <w:pStyle w:val="Tabela"/>
              <w:numPr>
                <w:ilvl w:val="0"/>
                <w:numId w:val="5"/>
              </w:numPr>
              <w:jc w:val="both"/>
            </w:pPr>
          </w:p>
        </w:tc>
        <w:tc>
          <w:tcPr>
            <w:tcW w:w="1134" w:type="dxa"/>
          </w:tcPr>
          <w:p w14:paraId="3E871871" w14:textId="0BC0AF41" w:rsidR="00065A76" w:rsidRPr="00577606" w:rsidRDefault="004A06DC" w:rsidP="00523684">
            <w:pPr>
              <w:pStyle w:val="Tabela"/>
              <w:jc w:val="both"/>
            </w:pPr>
            <w:r>
              <w:t>E</w:t>
            </w:r>
            <w:r w:rsidR="00183C52">
              <w:t>-</w:t>
            </w:r>
            <w:r>
              <w:t>mail</w:t>
            </w:r>
          </w:p>
        </w:tc>
        <w:tc>
          <w:tcPr>
            <w:tcW w:w="2268" w:type="dxa"/>
          </w:tcPr>
          <w:p w14:paraId="7C564ECC" w14:textId="6FF5F3E6" w:rsidR="004A06DC" w:rsidRDefault="004A06DC" w:rsidP="004A06DC">
            <w:pPr>
              <w:pStyle w:val="Tabela"/>
              <w:jc w:val="both"/>
            </w:pPr>
            <w:r>
              <w:t xml:space="preserve">E-mail do usuário que </w:t>
            </w:r>
          </w:p>
          <w:p w14:paraId="5FC16C48" w14:textId="1619EAF0" w:rsidR="00065A76" w:rsidRPr="00577606" w:rsidRDefault="004A06DC" w:rsidP="004A06DC">
            <w:pPr>
              <w:pStyle w:val="Tabela"/>
              <w:jc w:val="both"/>
            </w:pPr>
            <w:r>
              <w:t>deseja acesso</w:t>
            </w:r>
          </w:p>
        </w:tc>
        <w:tc>
          <w:tcPr>
            <w:tcW w:w="1134" w:type="dxa"/>
          </w:tcPr>
          <w:p w14:paraId="1A640011" w14:textId="499AA7D4" w:rsidR="00065A76" w:rsidRPr="00577606" w:rsidRDefault="004A06DC" w:rsidP="00523684">
            <w:pPr>
              <w:pStyle w:val="Tabela"/>
              <w:jc w:val="both"/>
            </w:pPr>
            <w:r>
              <w:t>-</w:t>
            </w:r>
          </w:p>
        </w:tc>
        <w:tc>
          <w:tcPr>
            <w:tcW w:w="1276" w:type="dxa"/>
          </w:tcPr>
          <w:p w14:paraId="096353F6" w14:textId="4D2551CC" w:rsidR="00065A76" w:rsidRPr="00577606" w:rsidRDefault="004A06DC" w:rsidP="00523684">
            <w:pPr>
              <w:pStyle w:val="Tabela"/>
              <w:jc w:val="both"/>
            </w:pPr>
            <w:r>
              <w:t>-</w:t>
            </w:r>
          </w:p>
        </w:tc>
        <w:tc>
          <w:tcPr>
            <w:tcW w:w="992" w:type="dxa"/>
          </w:tcPr>
          <w:p w14:paraId="4298B84B" w14:textId="11DCC1CC" w:rsidR="00065A76" w:rsidRPr="00577606" w:rsidRDefault="004A06DC" w:rsidP="00523684">
            <w:pPr>
              <w:pStyle w:val="Tabela"/>
              <w:jc w:val="both"/>
            </w:pPr>
            <w:r>
              <w:t>E-mail</w:t>
            </w:r>
          </w:p>
        </w:tc>
        <w:tc>
          <w:tcPr>
            <w:tcW w:w="1608" w:type="dxa"/>
          </w:tcPr>
          <w:p w14:paraId="77E2EA5D" w14:textId="3B109D28" w:rsidR="005C5584" w:rsidRPr="00577606" w:rsidRDefault="004A06DC" w:rsidP="00523684">
            <w:pPr>
              <w:pStyle w:val="Tabela"/>
              <w:jc w:val="both"/>
            </w:pPr>
            <w:r>
              <w:t>E-mail válido</w:t>
            </w:r>
          </w:p>
        </w:tc>
      </w:tr>
      <w:tr w:rsidR="00065A76" w:rsidRPr="00577606" w14:paraId="6A4C7D63" w14:textId="77777777" w:rsidTr="007574A4">
        <w:trPr>
          <w:cantSplit/>
        </w:trPr>
        <w:tc>
          <w:tcPr>
            <w:tcW w:w="779" w:type="dxa"/>
          </w:tcPr>
          <w:p w14:paraId="2D9B741D" w14:textId="77777777" w:rsidR="00065A76" w:rsidRPr="00577606" w:rsidRDefault="00065A76" w:rsidP="00523684">
            <w:pPr>
              <w:pStyle w:val="Tabela"/>
              <w:numPr>
                <w:ilvl w:val="0"/>
                <w:numId w:val="5"/>
              </w:numPr>
              <w:jc w:val="both"/>
            </w:pPr>
          </w:p>
        </w:tc>
        <w:tc>
          <w:tcPr>
            <w:tcW w:w="1134" w:type="dxa"/>
          </w:tcPr>
          <w:p w14:paraId="3FC23A20" w14:textId="691D662C" w:rsidR="00065A76" w:rsidRPr="00577606" w:rsidRDefault="004A06DC" w:rsidP="00523684">
            <w:pPr>
              <w:pStyle w:val="Tabela"/>
              <w:jc w:val="both"/>
            </w:pPr>
            <w:r w:rsidRPr="004A06DC">
              <w:t>Senha</w:t>
            </w:r>
          </w:p>
        </w:tc>
        <w:tc>
          <w:tcPr>
            <w:tcW w:w="2268" w:type="dxa"/>
          </w:tcPr>
          <w:p w14:paraId="193CC34E" w14:textId="6F528F56" w:rsidR="00065A76" w:rsidRPr="00577606" w:rsidRDefault="004A06DC" w:rsidP="00523684">
            <w:pPr>
              <w:pStyle w:val="Tabela"/>
              <w:jc w:val="both"/>
            </w:pPr>
            <w:r>
              <w:t>Senha referente ao e-mail informado</w:t>
            </w:r>
          </w:p>
        </w:tc>
        <w:tc>
          <w:tcPr>
            <w:tcW w:w="1134" w:type="dxa"/>
          </w:tcPr>
          <w:p w14:paraId="4B1D4D78" w14:textId="4D51BEFE" w:rsidR="00065A76" w:rsidRPr="00577606" w:rsidRDefault="004A06DC" w:rsidP="00523684">
            <w:pPr>
              <w:pStyle w:val="Tabela"/>
              <w:jc w:val="both"/>
            </w:pPr>
            <w:r>
              <w:t>-</w:t>
            </w:r>
          </w:p>
        </w:tc>
        <w:tc>
          <w:tcPr>
            <w:tcW w:w="1276" w:type="dxa"/>
          </w:tcPr>
          <w:p w14:paraId="3E31CF08" w14:textId="5418EDB7" w:rsidR="00065A76" w:rsidRPr="00577606" w:rsidRDefault="004A06DC" w:rsidP="00523684">
            <w:pPr>
              <w:pStyle w:val="Tabela"/>
              <w:jc w:val="both"/>
            </w:pPr>
            <w:r>
              <w:t>-</w:t>
            </w:r>
          </w:p>
        </w:tc>
        <w:tc>
          <w:tcPr>
            <w:tcW w:w="992" w:type="dxa"/>
          </w:tcPr>
          <w:p w14:paraId="17E048F7" w14:textId="0CB52EDA" w:rsidR="00065A76" w:rsidRPr="00577606" w:rsidRDefault="004A06DC" w:rsidP="00523684">
            <w:pPr>
              <w:pStyle w:val="Tabela"/>
              <w:jc w:val="both"/>
            </w:pPr>
            <w:r>
              <w:t>Senha</w:t>
            </w:r>
          </w:p>
        </w:tc>
        <w:tc>
          <w:tcPr>
            <w:tcW w:w="1608" w:type="dxa"/>
          </w:tcPr>
          <w:p w14:paraId="125BE428" w14:textId="382B9DB4" w:rsidR="00065A76" w:rsidRPr="00577606" w:rsidRDefault="004A06DC" w:rsidP="00523684">
            <w:pPr>
              <w:pStyle w:val="Tabela"/>
              <w:jc w:val="both"/>
            </w:pPr>
            <w:r>
              <w:t>Pelo menos 8 caracteres</w:t>
            </w:r>
          </w:p>
        </w:tc>
      </w:tr>
    </w:tbl>
    <w:p w14:paraId="3C5F95E2" w14:textId="77777777" w:rsidR="006512A0" w:rsidRDefault="006512A0" w:rsidP="00523684">
      <w:pPr>
        <w:pStyle w:val="Heading4"/>
        <w:numPr>
          <w:ilvl w:val="0"/>
          <w:numId w:val="0"/>
        </w:numPr>
        <w:ind w:left="567"/>
        <w:jc w:val="both"/>
      </w:pPr>
    </w:p>
    <w:p w14:paraId="3A05D01A" w14:textId="77777777" w:rsidR="00065A76" w:rsidRPr="00577606" w:rsidRDefault="00065A76" w:rsidP="00523684">
      <w:pPr>
        <w:pStyle w:val="Heading4"/>
        <w:jc w:val="both"/>
      </w:pPr>
      <w:bookmarkStart w:id="17" w:name="_Toc78400675"/>
      <w:r w:rsidRPr="00577606">
        <w:t>Comandos</w:t>
      </w:r>
      <w:bookmarkEnd w:id="17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9"/>
        <w:gridCol w:w="1843"/>
        <w:gridCol w:w="4111"/>
        <w:gridCol w:w="2457"/>
      </w:tblGrid>
      <w:tr w:rsidR="00691FBD" w:rsidRPr="00577606" w14:paraId="25C7B0E7" w14:textId="77777777" w:rsidTr="00691FBD">
        <w:trPr>
          <w:cantSplit/>
        </w:trPr>
        <w:tc>
          <w:tcPr>
            <w:tcW w:w="779" w:type="dxa"/>
          </w:tcPr>
          <w:p w14:paraId="0C0D367D" w14:textId="453B6341" w:rsidR="00691FBD" w:rsidRPr="00577606" w:rsidRDefault="00691FBD" w:rsidP="00691FBD">
            <w:pPr>
              <w:pStyle w:val="Tabela"/>
              <w:jc w:val="both"/>
              <w:rPr>
                <w:b/>
              </w:rPr>
            </w:pPr>
            <w:r w:rsidRPr="00577606">
              <w:rPr>
                <w:b/>
              </w:rPr>
              <w:t>Núm</w:t>
            </w:r>
            <w:r>
              <w:rPr>
                <w:b/>
              </w:rPr>
              <w:t>.</w:t>
            </w:r>
          </w:p>
        </w:tc>
        <w:tc>
          <w:tcPr>
            <w:tcW w:w="1843" w:type="dxa"/>
          </w:tcPr>
          <w:p w14:paraId="71EFFFFF" w14:textId="77777777" w:rsidR="00691FBD" w:rsidRPr="00577606" w:rsidRDefault="00691FBD" w:rsidP="00691FBD">
            <w:pPr>
              <w:pStyle w:val="Tabela"/>
              <w:jc w:val="both"/>
              <w:rPr>
                <w:b/>
              </w:rPr>
            </w:pPr>
            <w:r w:rsidRPr="00577606">
              <w:rPr>
                <w:b/>
              </w:rPr>
              <w:t>Nome</w:t>
            </w:r>
          </w:p>
        </w:tc>
        <w:tc>
          <w:tcPr>
            <w:tcW w:w="4111" w:type="dxa"/>
          </w:tcPr>
          <w:p w14:paraId="1F3CC862" w14:textId="77777777" w:rsidR="00691FBD" w:rsidRPr="00577606" w:rsidRDefault="00691FBD" w:rsidP="00691FBD">
            <w:pPr>
              <w:pStyle w:val="Tabela"/>
              <w:jc w:val="both"/>
              <w:rPr>
                <w:b/>
              </w:rPr>
            </w:pPr>
            <w:r w:rsidRPr="00577606">
              <w:rPr>
                <w:b/>
              </w:rPr>
              <w:t>Ação</w:t>
            </w:r>
          </w:p>
        </w:tc>
        <w:tc>
          <w:tcPr>
            <w:tcW w:w="2457" w:type="dxa"/>
          </w:tcPr>
          <w:p w14:paraId="79E01D0F" w14:textId="77777777" w:rsidR="00691FBD" w:rsidRPr="00577606" w:rsidRDefault="00691FBD" w:rsidP="00691FBD">
            <w:pPr>
              <w:pStyle w:val="Tabela"/>
              <w:jc w:val="both"/>
              <w:rPr>
                <w:b/>
              </w:rPr>
            </w:pPr>
            <w:r w:rsidRPr="00577606">
              <w:rPr>
                <w:b/>
              </w:rPr>
              <w:t>Restrições</w:t>
            </w:r>
          </w:p>
        </w:tc>
      </w:tr>
      <w:tr w:rsidR="00691FBD" w:rsidRPr="00577606" w14:paraId="1A5B04CA" w14:textId="77777777" w:rsidTr="00F56160">
        <w:trPr>
          <w:cantSplit/>
        </w:trPr>
        <w:tc>
          <w:tcPr>
            <w:tcW w:w="779" w:type="dxa"/>
          </w:tcPr>
          <w:p w14:paraId="78DA497C" w14:textId="77777777" w:rsidR="00691FBD" w:rsidRPr="00577606" w:rsidRDefault="00691FBD" w:rsidP="00691FBD">
            <w:pPr>
              <w:pStyle w:val="Tabela"/>
              <w:numPr>
                <w:ilvl w:val="0"/>
                <w:numId w:val="6"/>
              </w:numPr>
              <w:jc w:val="both"/>
            </w:pPr>
          </w:p>
        </w:tc>
        <w:tc>
          <w:tcPr>
            <w:tcW w:w="1843" w:type="dxa"/>
          </w:tcPr>
          <w:p w14:paraId="69420365" w14:textId="7EAF3927" w:rsidR="00691FBD" w:rsidRPr="00577606" w:rsidRDefault="00691FBD" w:rsidP="00691FBD">
            <w:pPr>
              <w:pStyle w:val="Tabela"/>
              <w:jc w:val="both"/>
            </w:pPr>
            <w:r>
              <w:t>Entrar</w:t>
            </w:r>
          </w:p>
        </w:tc>
        <w:tc>
          <w:tcPr>
            <w:tcW w:w="4111" w:type="dxa"/>
          </w:tcPr>
          <w:p w14:paraId="24892285" w14:textId="005A1CB4" w:rsidR="00691FBD" w:rsidRPr="00577606" w:rsidRDefault="00691FBD" w:rsidP="00691FBD">
            <w:pPr>
              <w:pStyle w:val="Tabela"/>
              <w:jc w:val="both"/>
            </w:pPr>
            <w:r w:rsidRPr="00C43017">
              <w:t xml:space="preserve">Verifica a </w:t>
            </w:r>
            <w:r>
              <w:t xml:space="preserve">combinação de e-mail e </w:t>
            </w:r>
            <w:r w:rsidRPr="00C43017">
              <w:t>senha e autentica o usuário</w:t>
            </w:r>
          </w:p>
        </w:tc>
        <w:tc>
          <w:tcPr>
            <w:tcW w:w="2457" w:type="dxa"/>
          </w:tcPr>
          <w:p w14:paraId="3BFE0037" w14:textId="4801E063" w:rsidR="00691FBD" w:rsidRPr="00577606" w:rsidRDefault="00691FBD" w:rsidP="00691FBD">
            <w:pPr>
              <w:pStyle w:val="Tabela"/>
            </w:pPr>
            <w:r>
              <w:t>Preencher o e-mail e senha</w:t>
            </w:r>
          </w:p>
        </w:tc>
      </w:tr>
    </w:tbl>
    <w:p w14:paraId="0B1E226C" w14:textId="77777777" w:rsidR="00FA5BCD" w:rsidRDefault="00FA5BCD" w:rsidP="00523684">
      <w:pPr>
        <w:pStyle w:val="Heading5"/>
        <w:numPr>
          <w:ilvl w:val="0"/>
          <w:numId w:val="0"/>
        </w:numPr>
        <w:ind w:left="1008" w:hanging="1008"/>
        <w:jc w:val="both"/>
        <w:rPr>
          <w:rFonts w:ascii="Times New Roman" w:hAnsi="Times New Roman"/>
          <w:b w:val="0"/>
          <w:highlight w:val="yellow"/>
        </w:rPr>
      </w:pPr>
    </w:p>
    <w:p w14:paraId="1E1B3585" w14:textId="2BA13612" w:rsidR="006512A0" w:rsidRPr="00577606" w:rsidRDefault="006512A0" w:rsidP="00523684">
      <w:pPr>
        <w:pStyle w:val="Heading3"/>
        <w:jc w:val="both"/>
      </w:pPr>
      <w:r>
        <w:br w:type="page"/>
      </w:r>
      <w:bookmarkStart w:id="18" w:name="_Toc78400676"/>
      <w:r w:rsidRPr="00577606">
        <w:lastRenderedPageBreak/>
        <w:t>Interface de usuário</w:t>
      </w:r>
      <w:r w:rsidR="000115BF">
        <w:t>:</w:t>
      </w:r>
      <w:r w:rsidRPr="00577606">
        <w:t xml:space="preserve"> </w:t>
      </w:r>
      <w:r w:rsidR="00C023B8">
        <w:t>Busca de Estabelecimentos</w:t>
      </w:r>
      <w:bookmarkEnd w:id="18"/>
    </w:p>
    <w:p w14:paraId="2F6D55DD" w14:textId="1D264261" w:rsidR="006512A0" w:rsidRDefault="006512A0" w:rsidP="004E27AF">
      <w:pPr>
        <w:pStyle w:val="Heading4"/>
        <w:jc w:val="both"/>
      </w:pPr>
      <w:bookmarkStart w:id="19" w:name="_Toc78400677"/>
      <w:r w:rsidRPr="00577606">
        <w:t>Leiaute sugerido</w:t>
      </w:r>
      <w:bookmarkEnd w:id="19"/>
    </w:p>
    <w:p w14:paraId="5FCD52BC" w14:textId="71DC1630" w:rsidR="004E27AF" w:rsidRPr="004E27AF" w:rsidRDefault="000E33BB" w:rsidP="00C92530">
      <w:pPr>
        <w:pStyle w:val="BodyText"/>
        <w:jc w:val="center"/>
      </w:pPr>
      <w:r>
        <w:object w:dxaOrig="16010" w:dyaOrig="17660" w14:anchorId="24BEDADF">
          <v:shape id="_x0000_i1027" type="#_x0000_t75" style="width:415.5pt;height:458.5pt" o:ole="">
            <v:imagedata r:id="rId12" o:title=""/>
          </v:shape>
          <o:OLEObject Type="Embed" ProgID="Paint.Picture.1" ShapeID="_x0000_i1027" DrawAspect="Content" ObjectID="_1689156979" r:id="rId13"/>
        </w:object>
      </w:r>
    </w:p>
    <w:p w14:paraId="778CB4DF" w14:textId="063EDDDB" w:rsidR="00E40CC3" w:rsidRPr="00577606" w:rsidRDefault="00E40CC3" w:rsidP="00E40CC3">
      <w:pPr>
        <w:pStyle w:val="Heading4"/>
        <w:jc w:val="both"/>
      </w:pPr>
      <w:bookmarkStart w:id="20" w:name="_Toc78400678"/>
      <w:r w:rsidRPr="00577606">
        <w:lastRenderedPageBreak/>
        <w:t>Campos</w:t>
      </w:r>
      <w:r>
        <w:t xml:space="preserve"> - Filtros</w:t>
      </w:r>
      <w:bookmarkEnd w:id="20"/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9"/>
        <w:gridCol w:w="1276"/>
        <w:gridCol w:w="2126"/>
        <w:gridCol w:w="1418"/>
        <w:gridCol w:w="1134"/>
        <w:gridCol w:w="1134"/>
        <w:gridCol w:w="1324"/>
      </w:tblGrid>
      <w:tr w:rsidR="00E40CC3" w:rsidRPr="00577606" w14:paraId="04DDC6A5" w14:textId="77777777" w:rsidTr="00557309">
        <w:trPr>
          <w:cantSplit/>
          <w:trHeight w:val="134"/>
        </w:trPr>
        <w:tc>
          <w:tcPr>
            <w:tcW w:w="779" w:type="dxa"/>
          </w:tcPr>
          <w:p w14:paraId="6C03C82B" w14:textId="77777777" w:rsidR="00E40CC3" w:rsidRPr="00577606" w:rsidRDefault="00E40CC3" w:rsidP="00557309">
            <w:pPr>
              <w:pStyle w:val="Tabela"/>
              <w:jc w:val="both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N</w:t>
            </w:r>
            <w:r>
              <w:rPr>
                <w:b/>
                <w:snapToGrid w:val="0"/>
              </w:rPr>
              <w:t>úm.</w:t>
            </w:r>
          </w:p>
        </w:tc>
        <w:tc>
          <w:tcPr>
            <w:tcW w:w="1276" w:type="dxa"/>
          </w:tcPr>
          <w:p w14:paraId="68230EE2" w14:textId="77777777" w:rsidR="00E40CC3" w:rsidRPr="00577606" w:rsidRDefault="00E40CC3" w:rsidP="00557309">
            <w:pPr>
              <w:pStyle w:val="Tabela"/>
              <w:jc w:val="both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Nome</w:t>
            </w:r>
          </w:p>
        </w:tc>
        <w:tc>
          <w:tcPr>
            <w:tcW w:w="2126" w:type="dxa"/>
          </w:tcPr>
          <w:p w14:paraId="23FED848" w14:textId="77777777" w:rsidR="00E40CC3" w:rsidRPr="00577606" w:rsidRDefault="00E40CC3" w:rsidP="00557309">
            <w:pPr>
              <w:pStyle w:val="Tabela"/>
              <w:jc w:val="both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Descrição</w:t>
            </w:r>
          </w:p>
        </w:tc>
        <w:tc>
          <w:tcPr>
            <w:tcW w:w="1418" w:type="dxa"/>
          </w:tcPr>
          <w:p w14:paraId="02BC1661" w14:textId="77777777" w:rsidR="00E40CC3" w:rsidRPr="00577606" w:rsidRDefault="00E40CC3" w:rsidP="00557309">
            <w:pPr>
              <w:pStyle w:val="Tabela"/>
              <w:jc w:val="both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Valores válidos</w:t>
            </w:r>
          </w:p>
        </w:tc>
        <w:tc>
          <w:tcPr>
            <w:tcW w:w="1134" w:type="dxa"/>
          </w:tcPr>
          <w:p w14:paraId="04B34103" w14:textId="77777777" w:rsidR="00E40CC3" w:rsidRPr="00577606" w:rsidRDefault="00E40CC3" w:rsidP="00557309">
            <w:pPr>
              <w:pStyle w:val="Tabela"/>
              <w:jc w:val="both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Formato</w:t>
            </w:r>
          </w:p>
        </w:tc>
        <w:tc>
          <w:tcPr>
            <w:tcW w:w="1134" w:type="dxa"/>
          </w:tcPr>
          <w:p w14:paraId="6BD1C54A" w14:textId="77777777" w:rsidR="00E40CC3" w:rsidRPr="00577606" w:rsidRDefault="00E40CC3" w:rsidP="00557309">
            <w:pPr>
              <w:pStyle w:val="Tabela"/>
              <w:jc w:val="both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Tipo</w:t>
            </w:r>
          </w:p>
        </w:tc>
        <w:tc>
          <w:tcPr>
            <w:tcW w:w="1324" w:type="dxa"/>
          </w:tcPr>
          <w:p w14:paraId="698A975D" w14:textId="77777777" w:rsidR="00E40CC3" w:rsidRPr="00577606" w:rsidRDefault="00E40CC3" w:rsidP="00557309">
            <w:pPr>
              <w:pStyle w:val="Tabela"/>
              <w:jc w:val="both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Restrições</w:t>
            </w:r>
          </w:p>
        </w:tc>
      </w:tr>
      <w:tr w:rsidR="00E40CC3" w:rsidRPr="00577606" w14:paraId="6AC356A3" w14:textId="77777777" w:rsidTr="00557309">
        <w:trPr>
          <w:cantSplit/>
        </w:trPr>
        <w:tc>
          <w:tcPr>
            <w:tcW w:w="779" w:type="dxa"/>
          </w:tcPr>
          <w:p w14:paraId="4B1A6515" w14:textId="77777777" w:rsidR="00E40CC3" w:rsidRPr="00577606" w:rsidRDefault="00E40CC3" w:rsidP="00557309">
            <w:pPr>
              <w:pStyle w:val="Tabela"/>
              <w:numPr>
                <w:ilvl w:val="0"/>
                <w:numId w:val="10"/>
              </w:numPr>
              <w:jc w:val="both"/>
            </w:pPr>
          </w:p>
        </w:tc>
        <w:tc>
          <w:tcPr>
            <w:tcW w:w="1276" w:type="dxa"/>
          </w:tcPr>
          <w:p w14:paraId="4EA4B8DC" w14:textId="77777777" w:rsidR="00E40CC3" w:rsidRPr="00577606" w:rsidRDefault="00E40CC3" w:rsidP="00557309">
            <w:pPr>
              <w:pStyle w:val="Tabela"/>
              <w:jc w:val="both"/>
            </w:pPr>
            <w:r>
              <w:t>Nome</w:t>
            </w:r>
          </w:p>
          <w:p w14:paraId="2054AEC9" w14:textId="77777777" w:rsidR="00E40CC3" w:rsidRPr="00577606" w:rsidRDefault="00E40CC3" w:rsidP="00557309">
            <w:pPr>
              <w:pStyle w:val="Tabela"/>
              <w:jc w:val="both"/>
            </w:pPr>
          </w:p>
        </w:tc>
        <w:tc>
          <w:tcPr>
            <w:tcW w:w="2126" w:type="dxa"/>
          </w:tcPr>
          <w:p w14:paraId="6BC206D8" w14:textId="77777777" w:rsidR="00E40CC3" w:rsidRPr="00577606" w:rsidRDefault="00E40CC3" w:rsidP="00557309">
            <w:pPr>
              <w:pStyle w:val="Tabela"/>
            </w:pPr>
            <w:r>
              <w:t>Nome do estabelecimento desejado</w:t>
            </w:r>
          </w:p>
        </w:tc>
        <w:tc>
          <w:tcPr>
            <w:tcW w:w="1418" w:type="dxa"/>
          </w:tcPr>
          <w:p w14:paraId="0D8D84A8" w14:textId="77777777" w:rsidR="00E40CC3" w:rsidRPr="00577606" w:rsidRDefault="00E40CC3" w:rsidP="00557309">
            <w:pPr>
              <w:pStyle w:val="Tabela"/>
              <w:jc w:val="both"/>
            </w:pPr>
            <w:r>
              <w:t>-</w:t>
            </w:r>
          </w:p>
        </w:tc>
        <w:tc>
          <w:tcPr>
            <w:tcW w:w="1134" w:type="dxa"/>
          </w:tcPr>
          <w:p w14:paraId="0926E1FF" w14:textId="77777777" w:rsidR="00E40CC3" w:rsidRPr="00577606" w:rsidRDefault="00E40CC3" w:rsidP="00557309">
            <w:pPr>
              <w:pStyle w:val="Tabela"/>
              <w:jc w:val="both"/>
            </w:pPr>
            <w:r>
              <w:t>-</w:t>
            </w:r>
          </w:p>
        </w:tc>
        <w:tc>
          <w:tcPr>
            <w:tcW w:w="1134" w:type="dxa"/>
          </w:tcPr>
          <w:p w14:paraId="33B8B99F" w14:textId="77777777" w:rsidR="00E40CC3" w:rsidRPr="00577606" w:rsidRDefault="00E40CC3" w:rsidP="00557309">
            <w:pPr>
              <w:pStyle w:val="Tabela"/>
              <w:jc w:val="both"/>
            </w:pPr>
            <w:r>
              <w:t>Texto</w:t>
            </w:r>
          </w:p>
        </w:tc>
        <w:tc>
          <w:tcPr>
            <w:tcW w:w="1324" w:type="dxa"/>
          </w:tcPr>
          <w:p w14:paraId="50B5D543" w14:textId="77777777" w:rsidR="00E40CC3" w:rsidRPr="00577606" w:rsidRDefault="00E40CC3" w:rsidP="00557309">
            <w:pPr>
              <w:pStyle w:val="Tabela"/>
              <w:jc w:val="both"/>
            </w:pPr>
            <w:r>
              <w:t>-</w:t>
            </w:r>
          </w:p>
        </w:tc>
      </w:tr>
      <w:tr w:rsidR="00E40CC3" w:rsidRPr="00577606" w14:paraId="0F09A724" w14:textId="77777777" w:rsidTr="00557309">
        <w:trPr>
          <w:cantSplit/>
        </w:trPr>
        <w:tc>
          <w:tcPr>
            <w:tcW w:w="779" w:type="dxa"/>
          </w:tcPr>
          <w:p w14:paraId="62DF8940" w14:textId="77777777" w:rsidR="00E40CC3" w:rsidRPr="00577606" w:rsidRDefault="00E40CC3" w:rsidP="00557309">
            <w:pPr>
              <w:pStyle w:val="Tabela"/>
              <w:numPr>
                <w:ilvl w:val="0"/>
                <w:numId w:val="10"/>
              </w:numPr>
              <w:jc w:val="both"/>
            </w:pPr>
          </w:p>
        </w:tc>
        <w:tc>
          <w:tcPr>
            <w:tcW w:w="1276" w:type="dxa"/>
          </w:tcPr>
          <w:p w14:paraId="34A13484" w14:textId="77777777" w:rsidR="00E40CC3" w:rsidRPr="00DA66D3" w:rsidRDefault="00E40CC3" w:rsidP="00557309">
            <w:pPr>
              <w:pStyle w:val="Tabela"/>
            </w:pPr>
            <w:r>
              <w:t>Bairro ou cidade</w:t>
            </w:r>
          </w:p>
        </w:tc>
        <w:tc>
          <w:tcPr>
            <w:tcW w:w="2126" w:type="dxa"/>
          </w:tcPr>
          <w:p w14:paraId="276884BF" w14:textId="7E1CBBF9" w:rsidR="00E40CC3" w:rsidRDefault="00E40CC3" w:rsidP="00557309">
            <w:pPr>
              <w:pStyle w:val="Tabela"/>
            </w:pPr>
            <w:r>
              <w:t>Bairro ou cidade do</w:t>
            </w:r>
            <w:r w:rsidR="0032012F">
              <w:t xml:space="preserve"> </w:t>
            </w:r>
            <w:r>
              <w:t>estabelecimento desejado</w:t>
            </w:r>
          </w:p>
        </w:tc>
        <w:tc>
          <w:tcPr>
            <w:tcW w:w="1418" w:type="dxa"/>
          </w:tcPr>
          <w:p w14:paraId="6FB9503A" w14:textId="77777777" w:rsidR="00E40CC3" w:rsidRDefault="00E40CC3" w:rsidP="00557309">
            <w:pPr>
              <w:pStyle w:val="Tabela"/>
            </w:pPr>
            <w:r>
              <w:t>-</w:t>
            </w:r>
          </w:p>
        </w:tc>
        <w:tc>
          <w:tcPr>
            <w:tcW w:w="1134" w:type="dxa"/>
          </w:tcPr>
          <w:p w14:paraId="3347ADCB" w14:textId="77777777" w:rsidR="00E40CC3" w:rsidRDefault="00E40CC3" w:rsidP="00557309">
            <w:pPr>
              <w:pStyle w:val="Tabela"/>
              <w:jc w:val="both"/>
            </w:pPr>
            <w:r>
              <w:t>-</w:t>
            </w:r>
          </w:p>
        </w:tc>
        <w:tc>
          <w:tcPr>
            <w:tcW w:w="1134" w:type="dxa"/>
          </w:tcPr>
          <w:p w14:paraId="5FE30DCD" w14:textId="77777777" w:rsidR="00E40CC3" w:rsidRPr="00DA66D3" w:rsidRDefault="00E40CC3" w:rsidP="00557309">
            <w:pPr>
              <w:pStyle w:val="Tabela"/>
              <w:jc w:val="both"/>
            </w:pPr>
            <w:r>
              <w:t>Texto</w:t>
            </w:r>
          </w:p>
        </w:tc>
        <w:tc>
          <w:tcPr>
            <w:tcW w:w="1324" w:type="dxa"/>
          </w:tcPr>
          <w:p w14:paraId="24954F23" w14:textId="77777777" w:rsidR="00E40CC3" w:rsidRDefault="00E40CC3" w:rsidP="00557309">
            <w:pPr>
              <w:pStyle w:val="Tabela"/>
              <w:jc w:val="both"/>
            </w:pPr>
            <w:r>
              <w:t>-</w:t>
            </w:r>
          </w:p>
        </w:tc>
      </w:tr>
      <w:tr w:rsidR="00E40CC3" w:rsidRPr="00577606" w14:paraId="58E32E08" w14:textId="77777777" w:rsidTr="00557309">
        <w:trPr>
          <w:cantSplit/>
        </w:trPr>
        <w:tc>
          <w:tcPr>
            <w:tcW w:w="779" w:type="dxa"/>
          </w:tcPr>
          <w:p w14:paraId="005DD71D" w14:textId="77777777" w:rsidR="00E40CC3" w:rsidRPr="00577606" w:rsidRDefault="00E40CC3" w:rsidP="00557309">
            <w:pPr>
              <w:pStyle w:val="Tabela"/>
              <w:numPr>
                <w:ilvl w:val="0"/>
                <w:numId w:val="10"/>
              </w:numPr>
              <w:jc w:val="both"/>
            </w:pPr>
          </w:p>
        </w:tc>
        <w:tc>
          <w:tcPr>
            <w:tcW w:w="1276" w:type="dxa"/>
          </w:tcPr>
          <w:p w14:paraId="2B122E81" w14:textId="77777777" w:rsidR="00E40CC3" w:rsidRPr="00577606" w:rsidRDefault="00E40CC3" w:rsidP="00557309">
            <w:pPr>
              <w:pStyle w:val="Tabela"/>
              <w:jc w:val="both"/>
            </w:pPr>
            <w:r w:rsidRPr="00DA66D3">
              <w:t>Tipo</w:t>
            </w:r>
          </w:p>
        </w:tc>
        <w:tc>
          <w:tcPr>
            <w:tcW w:w="2126" w:type="dxa"/>
          </w:tcPr>
          <w:p w14:paraId="738EE2D4" w14:textId="77777777" w:rsidR="00E40CC3" w:rsidRPr="00577606" w:rsidRDefault="00E40CC3" w:rsidP="00557309">
            <w:pPr>
              <w:pStyle w:val="Tabela"/>
            </w:pPr>
            <w:r>
              <w:t>Tipo do estabelecimento desejado</w:t>
            </w:r>
          </w:p>
        </w:tc>
        <w:tc>
          <w:tcPr>
            <w:tcW w:w="1418" w:type="dxa"/>
          </w:tcPr>
          <w:p w14:paraId="4BA0D0AE" w14:textId="77777777" w:rsidR="00E40CC3" w:rsidRPr="00577606" w:rsidRDefault="00E40CC3" w:rsidP="00557309">
            <w:pPr>
              <w:pStyle w:val="Tabela"/>
            </w:pPr>
            <w:r>
              <w:t>Clínica, Farmácia, Laboratório, Hospital ou Posto de saúde</w:t>
            </w:r>
          </w:p>
        </w:tc>
        <w:tc>
          <w:tcPr>
            <w:tcW w:w="1134" w:type="dxa"/>
          </w:tcPr>
          <w:p w14:paraId="7372922D" w14:textId="77777777" w:rsidR="00E40CC3" w:rsidRPr="00577606" w:rsidRDefault="00E40CC3" w:rsidP="00557309">
            <w:pPr>
              <w:pStyle w:val="Tabela"/>
              <w:jc w:val="both"/>
            </w:pPr>
            <w:r>
              <w:t>-</w:t>
            </w:r>
          </w:p>
        </w:tc>
        <w:tc>
          <w:tcPr>
            <w:tcW w:w="1134" w:type="dxa"/>
          </w:tcPr>
          <w:p w14:paraId="0D5EC8EE" w14:textId="77777777" w:rsidR="00E40CC3" w:rsidRPr="00577606" w:rsidRDefault="00E40CC3" w:rsidP="00557309">
            <w:pPr>
              <w:pStyle w:val="Tabela"/>
              <w:jc w:val="both"/>
            </w:pPr>
            <w:r w:rsidRPr="00DA66D3">
              <w:t>Lista fixa</w:t>
            </w:r>
          </w:p>
        </w:tc>
        <w:tc>
          <w:tcPr>
            <w:tcW w:w="1324" w:type="dxa"/>
          </w:tcPr>
          <w:p w14:paraId="084EFA40" w14:textId="3AC4330F" w:rsidR="00E40CC3" w:rsidRPr="00577606" w:rsidRDefault="0098131B" w:rsidP="0098131B">
            <w:pPr>
              <w:pStyle w:val="Tabela"/>
            </w:pPr>
            <w:r>
              <w:t>Pelo menos um valor da lista</w:t>
            </w:r>
          </w:p>
        </w:tc>
      </w:tr>
    </w:tbl>
    <w:p w14:paraId="1E69DF5F" w14:textId="77777777" w:rsidR="00E40CC3" w:rsidRPr="00577606" w:rsidRDefault="00E40CC3" w:rsidP="00E40CC3">
      <w:pPr>
        <w:pStyle w:val="BodyText"/>
        <w:jc w:val="both"/>
      </w:pPr>
    </w:p>
    <w:p w14:paraId="5EAAF9A8" w14:textId="4FB80DF1" w:rsidR="00E40CC3" w:rsidRPr="00577606" w:rsidRDefault="00E40CC3" w:rsidP="00E40CC3">
      <w:pPr>
        <w:pStyle w:val="Heading4"/>
        <w:jc w:val="both"/>
      </w:pPr>
      <w:bookmarkStart w:id="21" w:name="_Toc78400679"/>
      <w:r w:rsidRPr="00577606">
        <w:t>Comandos</w:t>
      </w:r>
      <w:r>
        <w:t xml:space="preserve"> - Filtros</w:t>
      </w:r>
      <w:bookmarkEnd w:id="21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9"/>
        <w:gridCol w:w="1701"/>
        <w:gridCol w:w="4253"/>
        <w:gridCol w:w="2457"/>
      </w:tblGrid>
      <w:tr w:rsidR="00691FBD" w:rsidRPr="00577606" w14:paraId="1C96D7C6" w14:textId="77777777" w:rsidTr="00691FBD">
        <w:trPr>
          <w:cantSplit/>
        </w:trPr>
        <w:tc>
          <w:tcPr>
            <w:tcW w:w="779" w:type="dxa"/>
          </w:tcPr>
          <w:p w14:paraId="60387A12" w14:textId="11024F27" w:rsidR="00691FBD" w:rsidRPr="00577606" w:rsidRDefault="00691FBD" w:rsidP="00691FBD">
            <w:pPr>
              <w:pStyle w:val="Tabela"/>
              <w:jc w:val="both"/>
              <w:rPr>
                <w:b/>
              </w:rPr>
            </w:pPr>
            <w:r w:rsidRPr="00577606">
              <w:rPr>
                <w:b/>
              </w:rPr>
              <w:t>Núm</w:t>
            </w:r>
            <w:r>
              <w:rPr>
                <w:b/>
              </w:rPr>
              <w:t>.</w:t>
            </w:r>
          </w:p>
        </w:tc>
        <w:tc>
          <w:tcPr>
            <w:tcW w:w="1701" w:type="dxa"/>
          </w:tcPr>
          <w:p w14:paraId="71AFEEC9" w14:textId="77777777" w:rsidR="00691FBD" w:rsidRPr="00577606" w:rsidRDefault="00691FBD" w:rsidP="00691FBD">
            <w:pPr>
              <w:pStyle w:val="Tabela"/>
              <w:jc w:val="both"/>
              <w:rPr>
                <w:b/>
              </w:rPr>
            </w:pPr>
            <w:r w:rsidRPr="00577606">
              <w:rPr>
                <w:b/>
              </w:rPr>
              <w:t>Nome</w:t>
            </w:r>
          </w:p>
        </w:tc>
        <w:tc>
          <w:tcPr>
            <w:tcW w:w="4253" w:type="dxa"/>
          </w:tcPr>
          <w:p w14:paraId="05688497" w14:textId="77777777" w:rsidR="00691FBD" w:rsidRPr="00577606" w:rsidRDefault="00691FBD" w:rsidP="00691FBD">
            <w:pPr>
              <w:pStyle w:val="Tabela"/>
              <w:jc w:val="both"/>
              <w:rPr>
                <w:b/>
              </w:rPr>
            </w:pPr>
            <w:r w:rsidRPr="00577606">
              <w:rPr>
                <w:b/>
              </w:rPr>
              <w:t>Ação</w:t>
            </w:r>
          </w:p>
        </w:tc>
        <w:tc>
          <w:tcPr>
            <w:tcW w:w="2457" w:type="dxa"/>
          </w:tcPr>
          <w:p w14:paraId="15B35A2B" w14:textId="77777777" w:rsidR="00691FBD" w:rsidRPr="00577606" w:rsidRDefault="00691FBD" w:rsidP="00691FBD">
            <w:pPr>
              <w:pStyle w:val="Tabela"/>
              <w:jc w:val="both"/>
              <w:rPr>
                <w:b/>
              </w:rPr>
            </w:pPr>
            <w:r w:rsidRPr="00577606">
              <w:rPr>
                <w:b/>
              </w:rPr>
              <w:t>Restrições</w:t>
            </w:r>
          </w:p>
        </w:tc>
      </w:tr>
      <w:tr w:rsidR="00691FBD" w:rsidRPr="00577606" w14:paraId="3290AD2E" w14:textId="77777777" w:rsidTr="003D02A7">
        <w:trPr>
          <w:cantSplit/>
        </w:trPr>
        <w:tc>
          <w:tcPr>
            <w:tcW w:w="779" w:type="dxa"/>
          </w:tcPr>
          <w:p w14:paraId="61E08A97" w14:textId="77777777" w:rsidR="00691FBD" w:rsidRPr="00577606" w:rsidRDefault="00691FBD" w:rsidP="00691FBD">
            <w:pPr>
              <w:pStyle w:val="Tabela"/>
              <w:numPr>
                <w:ilvl w:val="0"/>
                <w:numId w:val="11"/>
              </w:numPr>
              <w:jc w:val="both"/>
            </w:pPr>
          </w:p>
        </w:tc>
        <w:tc>
          <w:tcPr>
            <w:tcW w:w="1701" w:type="dxa"/>
          </w:tcPr>
          <w:p w14:paraId="7E319D84" w14:textId="77777777" w:rsidR="00691FBD" w:rsidRPr="00577606" w:rsidRDefault="00691FBD" w:rsidP="00691FBD">
            <w:pPr>
              <w:pStyle w:val="Tabela"/>
              <w:jc w:val="both"/>
            </w:pPr>
            <w:r>
              <w:t>Buscar</w:t>
            </w:r>
          </w:p>
        </w:tc>
        <w:tc>
          <w:tcPr>
            <w:tcW w:w="4253" w:type="dxa"/>
          </w:tcPr>
          <w:p w14:paraId="5074C8EA" w14:textId="01657BAF" w:rsidR="00691FBD" w:rsidRPr="00577606" w:rsidRDefault="00691FBD" w:rsidP="00691FBD">
            <w:pPr>
              <w:pStyle w:val="Tabela"/>
            </w:pPr>
            <w:r>
              <w:t>Exibe os resultados conforme os filtros preenchidos em ordem alfabética do nome</w:t>
            </w:r>
          </w:p>
        </w:tc>
        <w:tc>
          <w:tcPr>
            <w:tcW w:w="2457" w:type="dxa"/>
          </w:tcPr>
          <w:p w14:paraId="2B4C8B81" w14:textId="77777777" w:rsidR="00691FBD" w:rsidRPr="00577606" w:rsidRDefault="00691FBD" w:rsidP="00691FBD">
            <w:pPr>
              <w:pStyle w:val="Tabela"/>
              <w:jc w:val="both"/>
            </w:pPr>
            <w:r>
              <w:t>-</w:t>
            </w:r>
          </w:p>
        </w:tc>
      </w:tr>
    </w:tbl>
    <w:p w14:paraId="735084F7" w14:textId="77777777" w:rsidR="00E40CC3" w:rsidRDefault="00E40CC3" w:rsidP="00E40CC3">
      <w:pPr>
        <w:pStyle w:val="BodyText"/>
        <w:jc w:val="both"/>
        <w:rPr>
          <w:highlight w:val="yellow"/>
        </w:rPr>
      </w:pPr>
    </w:p>
    <w:p w14:paraId="7309EDF7" w14:textId="1AC1EED4" w:rsidR="00E40CC3" w:rsidRPr="00577606" w:rsidRDefault="00E40CC3" w:rsidP="00E40CC3">
      <w:pPr>
        <w:pStyle w:val="Heading4"/>
        <w:jc w:val="both"/>
      </w:pPr>
      <w:bookmarkStart w:id="22" w:name="_Toc78400680"/>
      <w:r w:rsidRPr="00577606">
        <w:t>Campos</w:t>
      </w:r>
      <w:r>
        <w:t xml:space="preserve"> - Resultado</w:t>
      </w:r>
      <w:bookmarkEnd w:id="22"/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9"/>
        <w:gridCol w:w="1276"/>
        <w:gridCol w:w="2126"/>
        <w:gridCol w:w="1418"/>
        <w:gridCol w:w="1134"/>
        <w:gridCol w:w="1134"/>
        <w:gridCol w:w="1324"/>
      </w:tblGrid>
      <w:tr w:rsidR="00E40CC3" w:rsidRPr="00577606" w14:paraId="3C89109F" w14:textId="77777777" w:rsidTr="00557309">
        <w:trPr>
          <w:cantSplit/>
          <w:trHeight w:val="134"/>
        </w:trPr>
        <w:tc>
          <w:tcPr>
            <w:tcW w:w="779" w:type="dxa"/>
          </w:tcPr>
          <w:p w14:paraId="5EFB0ED8" w14:textId="77777777" w:rsidR="00E40CC3" w:rsidRPr="00577606" w:rsidRDefault="00E40CC3" w:rsidP="00557309">
            <w:pPr>
              <w:pStyle w:val="Tabela"/>
              <w:jc w:val="both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N</w:t>
            </w:r>
            <w:r>
              <w:rPr>
                <w:b/>
                <w:snapToGrid w:val="0"/>
              </w:rPr>
              <w:t>úm.</w:t>
            </w:r>
          </w:p>
        </w:tc>
        <w:tc>
          <w:tcPr>
            <w:tcW w:w="1276" w:type="dxa"/>
          </w:tcPr>
          <w:p w14:paraId="607566E2" w14:textId="77777777" w:rsidR="00E40CC3" w:rsidRPr="00577606" w:rsidRDefault="00E40CC3" w:rsidP="00557309">
            <w:pPr>
              <w:pStyle w:val="Tabela"/>
              <w:jc w:val="both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Nome</w:t>
            </w:r>
          </w:p>
        </w:tc>
        <w:tc>
          <w:tcPr>
            <w:tcW w:w="2126" w:type="dxa"/>
          </w:tcPr>
          <w:p w14:paraId="12F8D3F5" w14:textId="77777777" w:rsidR="00E40CC3" w:rsidRPr="00577606" w:rsidRDefault="00E40CC3" w:rsidP="00557309">
            <w:pPr>
              <w:pStyle w:val="Tabela"/>
              <w:jc w:val="both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Descrição</w:t>
            </w:r>
          </w:p>
        </w:tc>
        <w:tc>
          <w:tcPr>
            <w:tcW w:w="1418" w:type="dxa"/>
          </w:tcPr>
          <w:p w14:paraId="6EE80809" w14:textId="77777777" w:rsidR="00E40CC3" w:rsidRPr="00577606" w:rsidRDefault="00E40CC3" w:rsidP="00557309">
            <w:pPr>
              <w:pStyle w:val="Tabela"/>
              <w:jc w:val="both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Valores válidos</w:t>
            </w:r>
          </w:p>
        </w:tc>
        <w:tc>
          <w:tcPr>
            <w:tcW w:w="1134" w:type="dxa"/>
          </w:tcPr>
          <w:p w14:paraId="56893DA6" w14:textId="77777777" w:rsidR="00E40CC3" w:rsidRPr="00577606" w:rsidRDefault="00E40CC3" w:rsidP="00557309">
            <w:pPr>
              <w:pStyle w:val="Tabela"/>
              <w:jc w:val="both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Formato</w:t>
            </w:r>
          </w:p>
        </w:tc>
        <w:tc>
          <w:tcPr>
            <w:tcW w:w="1134" w:type="dxa"/>
          </w:tcPr>
          <w:p w14:paraId="6A0EF739" w14:textId="77777777" w:rsidR="00E40CC3" w:rsidRPr="00577606" w:rsidRDefault="00E40CC3" w:rsidP="00557309">
            <w:pPr>
              <w:pStyle w:val="Tabela"/>
              <w:jc w:val="both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Tipo</w:t>
            </w:r>
          </w:p>
        </w:tc>
        <w:tc>
          <w:tcPr>
            <w:tcW w:w="1324" w:type="dxa"/>
          </w:tcPr>
          <w:p w14:paraId="5B2F3174" w14:textId="77777777" w:rsidR="00E40CC3" w:rsidRPr="00577606" w:rsidRDefault="00E40CC3" w:rsidP="00557309">
            <w:pPr>
              <w:pStyle w:val="Tabela"/>
              <w:jc w:val="both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Restrições</w:t>
            </w:r>
          </w:p>
        </w:tc>
      </w:tr>
      <w:tr w:rsidR="00E40CC3" w:rsidRPr="00577606" w14:paraId="645A4815" w14:textId="77777777" w:rsidTr="00557309">
        <w:trPr>
          <w:cantSplit/>
        </w:trPr>
        <w:tc>
          <w:tcPr>
            <w:tcW w:w="779" w:type="dxa"/>
          </w:tcPr>
          <w:p w14:paraId="714F89A9" w14:textId="77777777" w:rsidR="00E40CC3" w:rsidRPr="00577606" w:rsidRDefault="00E40CC3" w:rsidP="00E40CC3">
            <w:pPr>
              <w:pStyle w:val="Tabela"/>
              <w:numPr>
                <w:ilvl w:val="0"/>
                <w:numId w:val="61"/>
              </w:numPr>
              <w:jc w:val="both"/>
            </w:pPr>
          </w:p>
        </w:tc>
        <w:tc>
          <w:tcPr>
            <w:tcW w:w="1276" w:type="dxa"/>
          </w:tcPr>
          <w:p w14:paraId="136119CC" w14:textId="77777777" w:rsidR="00E40CC3" w:rsidRPr="00577606" w:rsidRDefault="00E40CC3" w:rsidP="00557309">
            <w:pPr>
              <w:pStyle w:val="Tabela"/>
              <w:jc w:val="both"/>
            </w:pPr>
            <w:r>
              <w:t>Nome</w:t>
            </w:r>
          </w:p>
          <w:p w14:paraId="0F277543" w14:textId="77777777" w:rsidR="00E40CC3" w:rsidRPr="00577606" w:rsidRDefault="00E40CC3" w:rsidP="00557309">
            <w:pPr>
              <w:pStyle w:val="Tabela"/>
              <w:jc w:val="both"/>
            </w:pPr>
          </w:p>
        </w:tc>
        <w:tc>
          <w:tcPr>
            <w:tcW w:w="2126" w:type="dxa"/>
          </w:tcPr>
          <w:p w14:paraId="77CA501F" w14:textId="1BFAC307" w:rsidR="00E40CC3" w:rsidRPr="00577606" w:rsidRDefault="00E40CC3" w:rsidP="00557309">
            <w:pPr>
              <w:pStyle w:val="Tabela"/>
            </w:pPr>
            <w:r>
              <w:t>Nome do estabelecimento encontrado</w:t>
            </w:r>
          </w:p>
        </w:tc>
        <w:tc>
          <w:tcPr>
            <w:tcW w:w="1418" w:type="dxa"/>
          </w:tcPr>
          <w:p w14:paraId="2770ABBA" w14:textId="77777777" w:rsidR="00E40CC3" w:rsidRPr="00577606" w:rsidRDefault="00E40CC3" w:rsidP="00557309">
            <w:pPr>
              <w:pStyle w:val="Tabela"/>
              <w:jc w:val="both"/>
            </w:pPr>
            <w:r>
              <w:t>-</w:t>
            </w:r>
          </w:p>
        </w:tc>
        <w:tc>
          <w:tcPr>
            <w:tcW w:w="1134" w:type="dxa"/>
          </w:tcPr>
          <w:p w14:paraId="2878B8CB" w14:textId="77777777" w:rsidR="00E40CC3" w:rsidRPr="00577606" w:rsidRDefault="00E40CC3" w:rsidP="00557309">
            <w:pPr>
              <w:pStyle w:val="Tabela"/>
              <w:jc w:val="both"/>
            </w:pPr>
            <w:r>
              <w:t>-</w:t>
            </w:r>
          </w:p>
        </w:tc>
        <w:tc>
          <w:tcPr>
            <w:tcW w:w="1134" w:type="dxa"/>
          </w:tcPr>
          <w:p w14:paraId="3A55FC64" w14:textId="77777777" w:rsidR="00E40CC3" w:rsidRPr="00577606" w:rsidRDefault="00E40CC3" w:rsidP="00557309">
            <w:pPr>
              <w:pStyle w:val="Tabela"/>
              <w:jc w:val="both"/>
            </w:pPr>
            <w:r>
              <w:t>Texto</w:t>
            </w:r>
          </w:p>
        </w:tc>
        <w:tc>
          <w:tcPr>
            <w:tcW w:w="1324" w:type="dxa"/>
          </w:tcPr>
          <w:p w14:paraId="0FC06E75" w14:textId="77777777" w:rsidR="00E40CC3" w:rsidRPr="00577606" w:rsidRDefault="00E40CC3" w:rsidP="00557309">
            <w:pPr>
              <w:pStyle w:val="Tabela"/>
              <w:jc w:val="both"/>
            </w:pPr>
            <w:r>
              <w:t>-</w:t>
            </w:r>
          </w:p>
        </w:tc>
      </w:tr>
      <w:tr w:rsidR="00E40CC3" w:rsidRPr="00577606" w14:paraId="03E0A103" w14:textId="77777777" w:rsidTr="00557309">
        <w:trPr>
          <w:cantSplit/>
        </w:trPr>
        <w:tc>
          <w:tcPr>
            <w:tcW w:w="779" w:type="dxa"/>
          </w:tcPr>
          <w:p w14:paraId="768C35B4" w14:textId="77777777" w:rsidR="00E40CC3" w:rsidRPr="00577606" w:rsidRDefault="00E40CC3" w:rsidP="00E40CC3">
            <w:pPr>
              <w:pStyle w:val="Tabela"/>
              <w:numPr>
                <w:ilvl w:val="0"/>
                <w:numId w:val="61"/>
              </w:numPr>
              <w:jc w:val="both"/>
            </w:pPr>
          </w:p>
        </w:tc>
        <w:tc>
          <w:tcPr>
            <w:tcW w:w="1276" w:type="dxa"/>
          </w:tcPr>
          <w:p w14:paraId="7BF51FB1" w14:textId="436ACD54" w:rsidR="00E40CC3" w:rsidRPr="00DA66D3" w:rsidRDefault="00E40CC3" w:rsidP="00E40CC3">
            <w:pPr>
              <w:pStyle w:val="Tabela"/>
            </w:pPr>
            <w:r w:rsidRPr="00DA66D3">
              <w:t>Tipo</w:t>
            </w:r>
          </w:p>
        </w:tc>
        <w:tc>
          <w:tcPr>
            <w:tcW w:w="2126" w:type="dxa"/>
          </w:tcPr>
          <w:p w14:paraId="05CDB953" w14:textId="33E66A5C" w:rsidR="00E40CC3" w:rsidRDefault="00E40CC3" w:rsidP="00E40CC3">
            <w:pPr>
              <w:pStyle w:val="Tabela"/>
            </w:pPr>
            <w:r>
              <w:t xml:space="preserve">Tipo do estabelecimento </w:t>
            </w:r>
            <w:r w:rsidR="000D17EE">
              <w:t>encontrado</w:t>
            </w:r>
          </w:p>
        </w:tc>
        <w:tc>
          <w:tcPr>
            <w:tcW w:w="1418" w:type="dxa"/>
          </w:tcPr>
          <w:p w14:paraId="404B478B" w14:textId="4BE003E4" w:rsidR="00E40CC3" w:rsidRDefault="00E40CC3" w:rsidP="00E40CC3">
            <w:pPr>
              <w:pStyle w:val="Tabela"/>
            </w:pPr>
            <w:r>
              <w:t>Clínica, Farmácia, Laboratório, Hospital ou Posto de saúde</w:t>
            </w:r>
          </w:p>
        </w:tc>
        <w:tc>
          <w:tcPr>
            <w:tcW w:w="1134" w:type="dxa"/>
          </w:tcPr>
          <w:p w14:paraId="230487A6" w14:textId="265CB2C5" w:rsidR="00E40CC3" w:rsidRDefault="00E40CC3" w:rsidP="00E40CC3">
            <w:pPr>
              <w:pStyle w:val="Tabela"/>
              <w:jc w:val="both"/>
            </w:pPr>
            <w:r>
              <w:t>-</w:t>
            </w:r>
          </w:p>
        </w:tc>
        <w:tc>
          <w:tcPr>
            <w:tcW w:w="1134" w:type="dxa"/>
          </w:tcPr>
          <w:p w14:paraId="7FD4B136" w14:textId="1F59B1A1" w:rsidR="00E40CC3" w:rsidRPr="00DA66D3" w:rsidRDefault="00E40CC3" w:rsidP="00E40CC3">
            <w:pPr>
              <w:pStyle w:val="Tabela"/>
              <w:jc w:val="both"/>
            </w:pPr>
            <w:r w:rsidRPr="00DA66D3">
              <w:t>Lista fixa</w:t>
            </w:r>
          </w:p>
        </w:tc>
        <w:tc>
          <w:tcPr>
            <w:tcW w:w="1324" w:type="dxa"/>
          </w:tcPr>
          <w:p w14:paraId="1D9F5084" w14:textId="1D23A79A" w:rsidR="00E40CC3" w:rsidRDefault="0098131B" w:rsidP="0098131B">
            <w:pPr>
              <w:pStyle w:val="Tabela"/>
            </w:pPr>
            <w:r>
              <w:t>Exatamente um valor da lista</w:t>
            </w:r>
          </w:p>
        </w:tc>
      </w:tr>
      <w:tr w:rsidR="00E40CC3" w:rsidRPr="00577606" w14:paraId="07A7D5E2" w14:textId="77777777" w:rsidTr="00557309">
        <w:trPr>
          <w:cantSplit/>
        </w:trPr>
        <w:tc>
          <w:tcPr>
            <w:tcW w:w="779" w:type="dxa"/>
          </w:tcPr>
          <w:p w14:paraId="5B8DA763" w14:textId="77777777" w:rsidR="00E40CC3" w:rsidRPr="00577606" w:rsidRDefault="00E40CC3" w:rsidP="00E40CC3">
            <w:pPr>
              <w:pStyle w:val="Tabela"/>
              <w:numPr>
                <w:ilvl w:val="0"/>
                <w:numId w:val="61"/>
              </w:numPr>
              <w:jc w:val="both"/>
            </w:pPr>
          </w:p>
        </w:tc>
        <w:tc>
          <w:tcPr>
            <w:tcW w:w="1276" w:type="dxa"/>
          </w:tcPr>
          <w:p w14:paraId="645B5CC0" w14:textId="2D32C66E" w:rsidR="00E40CC3" w:rsidRPr="00577606" w:rsidRDefault="007B7BE5" w:rsidP="007B7BE5">
            <w:pPr>
              <w:pStyle w:val="Tabela"/>
            </w:pPr>
            <w:r>
              <w:t>Endereço</w:t>
            </w:r>
          </w:p>
        </w:tc>
        <w:tc>
          <w:tcPr>
            <w:tcW w:w="2126" w:type="dxa"/>
          </w:tcPr>
          <w:p w14:paraId="20021F26" w14:textId="7E5A1391" w:rsidR="00E40CC3" w:rsidRPr="00577606" w:rsidRDefault="007B7BE5" w:rsidP="00E40CC3">
            <w:pPr>
              <w:pStyle w:val="Tabela"/>
            </w:pPr>
            <w:r>
              <w:t>Endereço</w:t>
            </w:r>
            <w:r w:rsidR="00F64379">
              <w:t xml:space="preserve"> completo</w:t>
            </w:r>
            <w:r w:rsidR="00E40CC3">
              <w:t xml:space="preserve"> do estabelecimento </w:t>
            </w:r>
            <w:r w:rsidR="000D17EE">
              <w:t>encontrado</w:t>
            </w:r>
          </w:p>
        </w:tc>
        <w:tc>
          <w:tcPr>
            <w:tcW w:w="1418" w:type="dxa"/>
          </w:tcPr>
          <w:p w14:paraId="0C71AFC7" w14:textId="68388946" w:rsidR="00E40CC3" w:rsidRPr="00577606" w:rsidRDefault="00E40CC3" w:rsidP="00E40CC3">
            <w:pPr>
              <w:pStyle w:val="Tabela"/>
            </w:pPr>
            <w:r>
              <w:t>-</w:t>
            </w:r>
          </w:p>
        </w:tc>
        <w:tc>
          <w:tcPr>
            <w:tcW w:w="1134" w:type="dxa"/>
          </w:tcPr>
          <w:p w14:paraId="007116E6" w14:textId="34827807" w:rsidR="00E40CC3" w:rsidRPr="00577606" w:rsidRDefault="00E40CC3" w:rsidP="00E40CC3">
            <w:pPr>
              <w:pStyle w:val="Tabela"/>
              <w:jc w:val="both"/>
            </w:pPr>
            <w:r>
              <w:t>-</w:t>
            </w:r>
          </w:p>
        </w:tc>
        <w:tc>
          <w:tcPr>
            <w:tcW w:w="1134" w:type="dxa"/>
          </w:tcPr>
          <w:p w14:paraId="0D88327A" w14:textId="15233DF7" w:rsidR="00E40CC3" w:rsidRPr="00577606" w:rsidRDefault="00E40CC3" w:rsidP="00E40CC3">
            <w:pPr>
              <w:pStyle w:val="Tabela"/>
              <w:jc w:val="both"/>
            </w:pPr>
            <w:r>
              <w:t>Texto</w:t>
            </w:r>
          </w:p>
        </w:tc>
        <w:tc>
          <w:tcPr>
            <w:tcW w:w="1324" w:type="dxa"/>
          </w:tcPr>
          <w:p w14:paraId="3D051949" w14:textId="7E77D21C" w:rsidR="00E40CC3" w:rsidRPr="00577606" w:rsidRDefault="00E40CC3" w:rsidP="00E40CC3">
            <w:pPr>
              <w:pStyle w:val="Tabela"/>
              <w:jc w:val="both"/>
            </w:pPr>
            <w:r>
              <w:t>-</w:t>
            </w:r>
          </w:p>
        </w:tc>
      </w:tr>
    </w:tbl>
    <w:p w14:paraId="4CC4FE7E" w14:textId="77777777" w:rsidR="00E40CC3" w:rsidRPr="00577606" w:rsidRDefault="00E40CC3" w:rsidP="00E40CC3">
      <w:pPr>
        <w:pStyle w:val="BodyText"/>
        <w:jc w:val="both"/>
      </w:pPr>
    </w:p>
    <w:p w14:paraId="3C63F4E0" w14:textId="19E5A5ED" w:rsidR="00E40CC3" w:rsidRPr="00577606" w:rsidRDefault="00E40CC3" w:rsidP="00E40CC3">
      <w:pPr>
        <w:pStyle w:val="Heading4"/>
        <w:jc w:val="both"/>
      </w:pPr>
      <w:bookmarkStart w:id="23" w:name="_Toc78400681"/>
      <w:r w:rsidRPr="00577606">
        <w:lastRenderedPageBreak/>
        <w:t>Comandos</w:t>
      </w:r>
      <w:r>
        <w:t xml:space="preserve"> - </w:t>
      </w:r>
      <w:r w:rsidR="00B323B0">
        <w:t>Resultado</w:t>
      </w:r>
      <w:bookmarkEnd w:id="23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9"/>
        <w:gridCol w:w="1843"/>
        <w:gridCol w:w="4111"/>
        <w:gridCol w:w="2457"/>
      </w:tblGrid>
      <w:tr w:rsidR="00691FBD" w:rsidRPr="00577606" w14:paraId="18EE5143" w14:textId="77777777" w:rsidTr="00691FBD">
        <w:trPr>
          <w:cantSplit/>
        </w:trPr>
        <w:tc>
          <w:tcPr>
            <w:tcW w:w="779" w:type="dxa"/>
          </w:tcPr>
          <w:p w14:paraId="61B60BB1" w14:textId="64E728FA" w:rsidR="00691FBD" w:rsidRPr="00577606" w:rsidRDefault="00691FBD" w:rsidP="00691FBD">
            <w:pPr>
              <w:pStyle w:val="Tabela"/>
              <w:jc w:val="both"/>
              <w:rPr>
                <w:b/>
              </w:rPr>
            </w:pPr>
            <w:r w:rsidRPr="00577606">
              <w:rPr>
                <w:b/>
              </w:rPr>
              <w:t>Núm</w:t>
            </w:r>
            <w:r>
              <w:rPr>
                <w:b/>
              </w:rPr>
              <w:t>.</w:t>
            </w:r>
          </w:p>
        </w:tc>
        <w:tc>
          <w:tcPr>
            <w:tcW w:w="1843" w:type="dxa"/>
          </w:tcPr>
          <w:p w14:paraId="1FEB68BC" w14:textId="77777777" w:rsidR="00691FBD" w:rsidRPr="00577606" w:rsidRDefault="00691FBD" w:rsidP="00691FBD">
            <w:pPr>
              <w:pStyle w:val="Tabela"/>
              <w:jc w:val="both"/>
              <w:rPr>
                <w:b/>
              </w:rPr>
            </w:pPr>
            <w:r w:rsidRPr="00577606">
              <w:rPr>
                <w:b/>
              </w:rPr>
              <w:t>Nome</w:t>
            </w:r>
          </w:p>
        </w:tc>
        <w:tc>
          <w:tcPr>
            <w:tcW w:w="4111" w:type="dxa"/>
          </w:tcPr>
          <w:p w14:paraId="251DA933" w14:textId="77777777" w:rsidR="00691FBD" w:rsidRPr="00577606" w:rsidRDefault="00691FBD" w:rsidP="00691FBD">
            <w:pPr>
              <w:pStyle w:val="Tabela"/>
              <w:jc w:val="both"/>
              <w:rPr>
                <w:b/>
              </w:rPr>
            </w:pPr>
            <w:r w:rsidRPr="00577606">
              <w:rPr>
                <w:b/>
              </w:rPr>
              <w:t>Ação</w:t>
            </w:r>
          </w:p>
        </w:tc>
        <w:tc>
          <w:tcPr>
            <w:tcW w:w="2457" w:type="dxa"/>
          </w:tcPr>
          <w:p w14:paraId="7DF0C624" w14:textId="77777777" w:rsidR="00691FBD" w:rsidRPr="00577606" w:rsidRDefault="00691FBD" w:rsidP="00691FBD">
            <w:pPr>
              <w:pStyle w:val="Tabela"/>
              <w:jc w:val="both"/>
              <w:rPr>
                <w:b/>
              </w:rPr>
            </w:pPr>
            <w:r w:rsidRPr="00577606">
              <w:rPr>
                <w:b/>
              </w:rPr>
              <w:t>Restrições</w:t>
            </w:r>
          </w:p>
        </w:tc>
      </w:tr>
      <w:tr w:rsidR="00691FBD" w:rsidRPr="00577606" w14:paraId="374EE030" w14:textId="77777777" w:rsidTr="00691FBD">
        <w:trPr>
          <w:cantSplit/>
        </w:trPr>
        <w:tc>
          <w:tcPr>
            <w:tcW w:w="779" w:type="dxa"/>
          </w:tcPr>
          <w:p w14:paraId="09B02653" w14:textId="77777777" w:rsidR="00691FBD" w:rsidRPr="00577606" w:rsidRDefault="00691FBD" w:rsidP="00691FBD">
            <w:pPr>
              <w:pStyle w:val="Tabela"/>
              <w:numPr>
                <w:ilvl w:val="0"/>
                <w:numId w:val="62"/>
              </w:numPr>
              <w:jc w:val="both"/>
            </w:pPr>
          </w:p>
        </w:tc>
        <w:tc>
          <w:tcPr>
            <w:tcW w:w="1843" w:type="dxa"/>
          </w:tcPr>
          <w:p w14:paraId="45BAED5B" w14:textId="3B5FFE36" w:rsidR="00691FBD" w:rsidRPr="00577606" w:rsidRDefault="00691FBD" w:rsidP="00691FBD">
            <w:pPr>
              <w:pStyle w:val="Tabela"/>
              <w:jc w:val="both"/>
            </w:pPr>
            <w:r>
              <w:t>Visualizar (círculo)</w:t>
            </w:r>
          </w:p>
        </w:tc>
        <w:tc>
          <w:tcPr>
            <w:tcW w:w="4111" w:type="dxa"/>
          </w:tcPr>
          <w:p w14:paraId="2F30A688" w14:textId="3C4242E9" w:rsidR="00691FBD" w:rsidRPr="00577606" w:rsidRDefault="00691FBD" w:rsidP="00691FBD">
            <w:pPr>
              <w:pStyle w:val="Tabela"/>
            </w:pPr>
            <w:r>
              <w:t>Abre uma nova tela com as informações detalhadas do estabelecimento para visualização</w:t>
            </w:r>
          </w:p>
        </w:tc>
        <w:tc>
          <w:tcPr>
            <w:tcW w:w="2457" w:type="dxa"/>
          </w:tcPr>
          <w:p w14:paraId="78718D83" w14:textId="77777777" w:rsidR="00691FBD" w:rsidRPr="00577606" w:rsidRDefault="00691FBD" w:rsidP="00691FBD">
            <w:pPr>
              <w:pStyle w:val="Tabela"/>
              <w:jc w:val="both"/>
            </w:pPr>
            <w:r>
              <w:t>-</w:t>
            </w:r>
          </w:p>
        </w:tc>
      </w:tr>
      <w:tr w:rsidR="00691FBD" w:rsidRPr="00577606" w14:paraId="3AFF27B1" w14:textId="77777777" w:rsidTr="00691FBD">
        <w:trPr>
          <w:cantSplit/>
        </w:trPr>
        <w:tc>
          <w:tcPr>
            <w:tcW w:w="779" w:type="dxa"/>
          </w:tcPr>
          <w:p w14:paraId="6F8D3421" w14:textId="77777777" w:rsidR="00691FBD" w:rsidRPr="00577606" w:rsidRDefault="00691FBD" w:rsidP="00691FBD">
            <w:pPr>
              <w:pStyle w:val="Tabela"/>
              <w:numPr>
                <w:ilvl w:val="0"/>
                <w:numId w:val="62"/>
              </w:numPr>
              <w:jc w:val="both"/>
            </w:pPr>
          </w:p>
        </w:tc>
        <w:tc>
          <w:tcPr>
            <w:tcW w:w="1843" w:type="dxa"/>
          </w:tcPr>
          <w:p w14:paraId="1715B6E0" w14:textId="777DE2C0" w:rsidR="00691FBD" w:rsidRDefault="00691FBD" w:rsidP="00691FBD">
            <w:pPr>
              <w:pStyle w:val="Tabela"/>
              <w:jc w:val="both"/>
            </w:pPr>
            <w:r>
              <w:t>Editar (lápis)</w:t>
            </w:r>
          </w:p>
        </w:tc>
        <w:tc>
          <w:tcPr>
            <w:tcW w:w="4111" w:type="dxa"/>
          </w:tcPr>
          <w:p w14:paraId="37155D9B" w14:textId="16D70014" w:rsidR="00691FBD" w:rsidRDefault="00691FBD" w:rsidP="00691FBD">
            <w:pPr>
              <w:pStyle w:val="Tabela"/>
            </w:pPr>
            <w:r>
              <w:t>Abre uma nova tela com as informações detalhadas do estabelecimento para edição</w:t>
            </w:r>
          </w:p>
        </w:tc>
        <w:tc>
          <w:tcPr>
            <w:tcW w:w="2457" w:type="dxa"/>
          </w:tcPr>
          <w:p w14:paraId="49B4DFEB" w14:textId="40EF3FFB" w:rsidR="00691FBD" w:rsidRDefault="00691FBD" w:rsidP="00691FBD">
            <w:pPr>
              <w:pStyle w:val="Tabela"/>
            </w:pPr>
            <w:r>
              <w:t>Somente exibido para administradores ou super-administradores</w:t>
            </w:r>
          </w:p>
        </w:tc>
      </w:tr>
      <w:tr w:rsidR="00691FBD" w:rsidRPr="00577606" w14:paraId="68B8EEA6" w14:textId="77777777" w:rsidTr="00691FBD">
        <w:trPr>
          <w:cantSplit/>
        </w:trPr>
        <w:tc>
          <w:tcPr>
            <w:tcW w:w="779" w:type="dxa"/>
          </w:tcPr>
          <w:p w14:paraId="48E946AC" w14:textId="77777777" w:rsidR="00691FBD" w:rsidRPr="00577606" w:rsidRDefault="00691FBD" w:rsidP="00691FBD">
            <w:pPr>
              <w:pStyle w:val="Tabela"/>
              <w:numPr>
                <w:ilvl w:val="0"/>
                <w:numId w:val="62"/>
              </w:numPr>
              <w:jc w:val="both"/>
            </w:pPr>
          </w:p>
        </w:tc>
        <w:tc>
          <w:tcPr>
            <w:tcW w:w="1843" w:type="dxa"/>
          </w:tcPr>
          <w:p w14:paraId="384909AE" w14:textId="64050CBE" w:rsidR="00691FBD" w:rsidRDefault="00691FBD" w:rsidP="00691FBD">
            <w:pPr>
              <w:pStyle w:val="Tabela"/>
              <w:jc w:val="both"/>
            </w:pPr>
            <w:r>
              <w:t>Excluir (xis)</w:t>
            </w:r>
          </w:p>
        </w:tc>
        <w:tc>
          <w:tcPr>
            <w:tcW w:w="4111" w:type="dxa"/>
          </w:tcPr>
          <w:p w14:paraId="65051FD7" w14:textId="22912BB4" w:rsidR="00691FBD" w:rsidRDefault="00691FBD" w:rsidP="00691FBD">
            <w:pPr>
              <w:pStyle w:val="Tabela"/>
            </w:pPr>
            <w:r>
              <w:t>Exibe um diálogo de confirmação da deleção do estabelecimento com as opções “sim” e “não”.</w:t>
            </w:r>
          </w:p>
        </w:tc>
        <w:tc>
          <w:tcPr>
            <w:tcW w:w="2457" w:type="dxa"/>
          </w:tcPr>
          <w:p w14:paraId="10A36DD3" w14:textId="5F49DC39" w:rsidR="00691FBD" w:rsidRDefault="00691FBD" w:rsidP="00691FBD">
            <w:pPr>
              <w:pStyle w:val="Tabela"/>
            </w:pPr>
            <w:r>
              <w:t>Somente exibido para administradores ou super-administradores</w:t>
            </w:r>
          </w:p>
        </w:tc>
      </w:tr>
    </w:tbl>
    <w:p w14:paraId="67FB662E" w14:textId="77777777" w:rsidR="00E40CC3" w:rsidRDefault="00E40CC3" w:rsidP="00E40CC3">
      <w:pPr>
        <w:pStyle w:val="BodyText"/>
        <w:jc w:val="both"/>
        <w:rPr>
          <w:highlight w:val="yellow"/>
        </w:rPr>
      </w:pPr>
    </w:p>
    <w:p w14:paraId="6161E055" w14:textId="0E0C3E80" w:rsidR="003E09B1" w:rsidRPr="00577606" w:rsidRDefault="003E09B1" w:rsidP="003E09B1">
      <w:pPr>
        <w:pStyle w:val="Heading4"/>
        <w:jc w:val="both"/>
      </w:pPr>
      <w:bookmarkStart w:id="24" w:name="_Toc78400682"/>
      <w:r w:rsidRPr="00577606">
        <w:t>Comandos</w:t>
      </w:r>
      <w:r>
        <w:t xml:space="preserve"> - Rodapé</w:t>
      </w:r>
      <w:bookmarkEnd w:id="24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9"/>
        <w:gridCol w:w="1843"/>
        <w:gridCol w:w="4111"/>
        <w:gridCol w:w="2457"/>
      </w:tblGrid>
      <w:tr w:rsidR="00691FBD" w:rsidRPr="00577606" w14:paraId="212AEB6F" w14:textId="77777777" w:rsidTr="00691FBD">
        <w:trPr>
          <w:cantSplit/>
        </w:trPr>
        <w:tc>
          <w:tcPr>
            <w:tcW w:w="779" w:type="dxa"/>
          </w:tcPr>
          <w:p w14:paraId="02E81332" w14:textId="36D0F54A" w:rsidR="00691FBD" w:rsidRPr="00577606" w:rsidRDefault="00691FBD" w:rsidP="00691FBD">
            <w:pPr>
              <w:pStyle w:val="Tabela"/>
              <w:jc w:val="both"/>
              <w:rPr>
                <w:b/>
              </w:rPr>
            </w:pPr>
            <w:r w:rsidRPr="00577606">
              <w:rPr>
                <w:b/>
              </w:rPr>
              <w:t>Núm</w:t>
            </w:r>
            <w:r>
              <w:rPr>
                <w:b/>
              </w:rPr>
              <w:t>.</w:t>
            </w:r>
          </w:p>
        </w:tc>
        <w:tc>
          <w:tcPr>
            <w:tcW w:w="1843" w:type="dxa"/>
          </w:tcPr>
          <w:p w14:paraId="1C351160" w14:textId="77777777" w:rsidR="00691FBD" w:rsidRPr="00577606" w:rsidRDefault="00691FBD" w:rsidP="00691FBD">
            <w:pPr>
              <w:pStyle w:val="Tabela"/>
              <w:jc w:val="both"/>
              <w:rPr>
                <w:b/>
              </w:rPr>
            </w:pPr>
            <w:r w:rsidRPr="00577606">
              <w:rPr>
                <w:b/>
              </w:rPr>
              <w:t>Nome</w:t>
            </w:r>
          </w:p>
        </w:tc>
        <w:tc>
          <w:tcPr>
            <w:tcW w:w="4111" w:type="dxa"/>
          </w:tcPr>
          <w:p w14:paraId="3AE849CC" w14:textId="77777777" w:rsidR="00691FBD" w:rsidRPr="00577606" w:rsidRDefault="00691FBD" w:rsidP="00691FBD">
            <w:pPr>
              <w:pStyle w:val="Tabela"/>
              <w:jc w:val="both"/>
              <w:rPr>
                <w:b/>
              </w:rPr>
            </w:pPr>
            <w:r w:rsidRPr="00577606">
              <w:rPr>
                <w:b/>
              </w:rPr>
              <w:t>Ação</w:t>
            </w:r>
          </w:p>
        </w:tc>
        <w:tc>
          <w:tcPr>
            <w:tcW w:w="2457" w:type="dxa"/>
          </w:tcPr>
          <w:p w14:paraId="7C63F13F" w14:textId="77777777" w:rsidR="00691FBD" w:rsidRPr="00577606" w:rsidRDefault="00691FBD" w:rsidP="00691FBD">
            <w:pPr>
              <w:pStyle w:val="Tabela"/>
              <w:jc w:val="both"/>
              <w:rPr>
                <w:b/>
              </w:rPr>
            </w:pPr>
            <w:r w:rsidRPr="00577606">
              <w:rPr>
                <w:b/>
              </w:rPr>
              <w:t>Restrições</w:t>
            </w:r>
          </w:p>
        </w:tc>
      </w:tr>
      <w:tr w:rsidR="00691FBD" w:rsidRPr="00577606" w14:paraId="512EAF55" w14:textId="77777777" w:rsidTr="00691FBD">
        <w:trPr>
          <w:cantSplit/>
        </w:trPr>
        <w:tc>
          <w:tcPr>
            <w:tcW w:w="779" w:type="dxa"/>
          </w:tcPr>
          <w:p w14:paraId="0696CA62" w14:textId="77777777" w:rsidR="00691FBD" w:rsidRPr="00577606" w:rsidRDefault="00691FBD" w:rsidP="00691FBD">
            <w:pPr>
              <w:pStyle w:val="Tabela"/>
              <w:numPr>
                <w:ilvl w:val="0"/>
                <w:numId w:val="63"/>
              </w:numPr>
              <w:jc w:val="both"/>
            </w:pPr>
          </w:p>
        </w:tc>
        <w:tc>
          <w:tcPr>
            <w:tcW w:w="1843" w:type="dxa"/>
          </w:tcPr>
          <w:p w14:paraId="61DEC8E6" w14:textId="0257D224" w:rsidR="00691FBD" w:rsidRPr="00577606" w:rsidRDefault="00691FBD" w:rsidP="00691FBD">
            <w:pPr>
              <w:pStyle w:val="Tabela"/>
              <w:jc w:val="both"/>
            </w:pPr>
            <w:r>
              <w:t>&lt;&lt; Prev</w:t>
            </w:r>
          </w:p>
        </w:tc>
        <w:tc>
          <w:tcPr>
            <w:tcW w:w="4111" w:type="dxa"/>
          </w:tcPr>
          <w:p w14:paraId="3ACDFB58" w14:textId="293F4F42" w:rsidR="00691FBD" w:rsidRPr="00577606" w:rsidRDefault="00691FBD" w:rsidP="00691FBD">
            <w:pPr>
              <w:pStyle w:val="Tabela"/>
            </w:pPr>
            <w:r>
              <w:t>Exibe os resultados da página anterior</w:t>
            </w:r>
          </w:p>
        </w:tc>
        <w:tc>
          <w:tcPr>
            <w:tcW w:w="2457" w:type="dxa"/>
          </w:tcPr>
          <w:p w14:paraId="0B302601" w14:textId="4FC32FA1" w:rsidR="00691FBD" w:rsidRPr="00577606" w:rsidRDefault="00691FBD" w:rsidP="00691FBD">
            <w:pPr>
              <w:pStyle w:val="Tabela"/>
            </w:pPr>
            <w:r>
              <w:t>Não estar na primeira página</w:t>
            </w:r>
          </w:p>
        </w:tc>
      </w:tr>
      <w:tr w:rsidR="00691FBD" w:rsidRPr="00577606" w14:paraId="3BE35DB1" w14:textId="77777777" w:rsidTr="00691FBD">
        <w:trPr>
          <w:cantSplit/>
        </w:trPr>
        <w:tc>
          <w:tcPr>
            <w:tcW w:w="779" w:type="dxa"/>
          </w:tcPr>
          <w:p w14:paraId="070927D9" w14:textId="77777777" w:rsidR="00691FBD" w:rsidRPr="00577606" w:rsidRDefault="00691FBD" w:rsidP="00691FBD">
            <w:pPr>
              <w:pStyle w:val="Tabela"/>
              <w:numPr>
                <w:ilvl w:val="0"/>
                <w:numId w:val="63"/>
              </w:numPr>
              <w:jc w:val="both"/>
            </w:pPr>
          </w:p>
        </w:tc>
        <w:tc>
          <w:tcPr>
            <w:tcW w:w="1843" w:type="dxa"/>
          </w:tcPr>
          <w:p w14:paraId="054A6CC1" w14:textId="3B945635" w:rsidR="00691FBD" w:rsidRDefault="00691FBD" w:rsidP="00691FBD">
            <w:pPr>
              <w:pStyle w:val="Tabela"/>
              <w:jc w:val="both"/>
            </w:pPr>
            <w:r>
              <w:t>“números”</w:t>
            </w:r>
          </w:p>
        </w:tc>
        <w:tc>
          <w:tcPr>
            <w:tcW w:w="4111" w:type="dxa"/>
          </w:tcPr>
          <w:p w14:paraId="133ACF14" w14:textId="4D6E2309" w:rsidR="00691FBD" w:rsidRDefault="00691FBD" w:rsidP="00691FBD">
            <w:pPr>
              <w:pStyle w:val="Tabela"/>
            </w:pPr>
            <w:r>
              <w:t>Exibe o resultado da página específica referente ao número</w:t>
            </w:r>
          </w:p>
        </w:tc>
        <w:tc>
          <w:tcPr>
            <w:tcW w:w="2457" w:type="dxa"/>
          </w:tcPr>
          <w:p w14:paraId="5226F720" w14:textId="4CAB88EB" w:rsidR="00691FBD" w:rsidRDefault="00691FBD" w:rsidP="00691FBD">
            <w:pPr>
              <w:pStyle w:val="Tabela"/>
            </w:pPr>
            <w:r>
              <w:t>-</w:t>
            </w:r>
          </w:p>
        </w:tc>
      </w:tr>
      <w:tr w:rsidR="00691FBD" w:rsidRPr="00577606" w14:paraId="1ACDFBA3" w14:textId="77777777" w:rsidTr="00691FBD">
        <w:trPr>
          <w:cantSplit/>
        </w:trPr>
        <w:tc>
          <w:tcPr>
            <w:tcW w:w="779" w:type="dxa"/>
          </w:tcPr>
          <w:p w14:paraId="1C8E2BB1" w14:textId="77777777" w:rsidR="00691FBD" w:rsidRPr="00577606" w:rsidRDefault="00691FBD" w:rsidP="00691FBD">
            <w:pPr>
              <w:pStyle w:val="Tabela"/>
              <w:numPr>
                <w:ilvl w:val="0"/>
                <w:numId w:val="63"/>
              </w:numPr>
              <w:jc w:val="both"/>
            </w:pPr>
          </w:p>
        </w:tc>
        <w:tc>
          <w:tcPr>
            <w:tcW w:w="1843" w:type="dxa"/>
          </w:tcPr>
          <w:p w14:paraId="152ED75B" w14:textId="714F5148" w:rsidR="00691FBD" w:rsidRDefault="00691FBD" w:rsidP="00691FBD">
            <w:pPr>
              <w:pStyle w:val="Tabela"/>
              <w:jc w:val="both"/>
            </w:pPr>
            <w:r>
              <w:t>Next &gt;&gt;</w:t>
            </w:r>
          </w:p>
        </w:tc>
        <w:tc>
          <w:tcPr>
            <w:tcW w:w="4111" w:type="dxa"/>
          </w:tcPr>
          <w:p w14:paraId="41087E6C" w14:textId="77777777" w:rsidR="00691FBD" w:rsidRDefault="00691FBD" w:rsidP="00691FBD">
            <w:pPr>
              <w:pStyle w:val="Tabela"/>
            </w:pPr>
            <w:r>
              <w:t>Exibe um diálogo de confirmação da deleção do estabelecimento com as opções “sim” e “não”.</w:t>
            </w:r>
          </w:p>
        </w:tc>
        <w:tc>
          <w:tcPr>
            <w:tcW w:w="2457" w:type="dxa"/>
          </w:tcPr>
          <w:p w14:paraId="7DE6D032" w14:textId="089398FE" w:rsidR="00691FBD" w:rsidRDefault="00691FBD" w:rsidP="00691FBD">
            <w:pPr>
              <w:pStyle w:val="Tabela"/>
            </w:pPr>
            <w:r>
              <w:t>Não estar na última página</w:t>
            </w:r>
          </w:p>
        </w:tc>
      </w:tr>
    </w:tbl>
    <w:p w14:paraId="1C58BC3E" w14:textId="77777777" w:rsidR="006512A0" w:rsidRDefault="006512A0" w:rsidP="00523684">
      <w:pPr>
        <w:pStyle w:val="BodyText"/>
        <w:jc w:val="both"/>
        <w:rPr>
          <w:highlight w:val="yellow"/>
        </w:rPr>
      </w:pPr>
    </w:p>
    <w:p w14:paraId="133A4548" w14:textId="490F9A28" w:rsidR="006512A0" w:rsidRPr="00577606" w:rsidRDefault="006512A0" w:rsidP="00523684">
      <w:pPr>
        <w:pStyle w:val="Heading3"/>
        <w:jc w:val="both"/>
      </w:pPr>
      <w:r>
        <w:br w:type="page"/>
      </w:r>
      <w:bookmarkStart w:id="25" w:name="_Toc78400683"/>
      <w:r w:rsidRPr="00577606">
        <w:lastRenderedPageBreak/>
        <w:t>Interface de usuário</w:t>
      </w:r>
      <w:r w:rsidR="00C92530">
        <w:t>:</w:t>
      </w:r>
      <w:r w:rsidRPr="00577606">
        <w:t xml:space="preserve"> </w:t>
      </w:r>
      <w:r w:rsidR="00282891">
        <w:t>Busca de agendamento de procedimento</w:t>
      </w:r>
      <w:bookmarkEnd w:id="25"/>
    </w:p>
    <w:p w14:paraId="651BB873" w14:textId="517BCB88" w:rsidR="006512A0" w:rsidRDefault="006512A0" w:rsidP="00282891">
      <w:pPr>
        <w:pStyle w:val="Heading4"/>
        <w:jc w:val="both"/>
        <w:rPr>
          <w:b w:val="0"/>
          <w:i w:val="0"/>
          <w:kern w:val="0"/>
          <w:szCs w:val="24"/>
        </w:rPr>
      </w:pPr>
      <w:bookmarkStart w:id="26" w:name="_Toc78400684"/>
      <w:r w:rsidRPr="00577606">
        <w:t>Leiaute sugerido</w:t>
      </w:r>
      <w:bookmarkEnd w:id="26"/>
    </w:p>
    <w:p w14:paraId="153BF933" w14:textId="2455B953" w:rsidR="00282891" w:rsidRPr="00282891" w:rsidRDefault="001A2E34" w:rsidP="00C92530">
      <w:pPr>
        <w:pStyle w:val="BodyText"/>
        <w:jc w:val="center"/>
      </w:pPr>
      <w:r>
        <w:object w:dxaOrig="14340" w:dyaOrig="14730" w14:anchorId="18958F96">
          <v:shape id="_x0000_i1028" type="#_x0000_t75" style="width:454pt;height:466pt" o:ole="">
            <v:imagedata r:id="rId14" o:title=""/>
          </v:shape>
          <o:OLEObject Type="Embed" ProgID="Paint.Picture.1" ShapeID="_x0000_i1028" DrawAspect="Content" ObjectID="_1689156980" r:id="rId15"/>
        </w:object>
      </w:r>
    </w:p>
    <w:p w14:paraId="5AB70142" w14:textId="77777777" w:rsidR="0032012F" w:rsidRPr="00577606" w:rsidRDefault="0032012F" w:rsidP="0032012F">
      <w:pPr>
        <w:pStyle w:val="Heading4"/>
        <w:jc w:val="both"/>
      </w:pPr>
      <w:bookmarkStart w:id="27" w:name="_Toc78400685"/>
      <w:r w:rsidRPr="00577606">
        <w:lastRenderedPageBreak/>
        <w:t>Campos</w:t>
      </w:r>
      <w:r>
        <w:t xml:space="preserve"> - Filtros</w:t>
      </w:r>
      <w:bookmarkEnd w:id="27"/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9"/>
        <w:gridCol w:w="1559"/>
        <w:gridCol w:w="1843"/>
        <w:gridCol w:w="1418"/>
        <w:gridCol w:w="1134"/>
        <w:gridCol w:w="1134"/>
        <w:gridCol w:w="1324"/>
      </w:tblGrid>
      <w:tr w:rsidR="0032012F" w:rsidRPr="00577606" w14:paraId="14DF2026" w14:textId="77777777" w:rsidTr="0032012F">
        <w:trPr>
          <w:cantSplit/>
          <w:trHeight w:val="134"/>
        </w:trPr>
        <w:tc>
          <w:tcPr>
            <w:tcW w:w="779" w:type="dxa"/>
          </w:tcPr>
          <w:p w14:paraId="39B8392A" w14:textId="77777777" w:rsidR="0032012F" w:rsidRPr="00577606" w:rsidRDefault="0032012F" w:rsidP="00557309">
            <w:pPr>
              <w:pStyle w:val="Tabela"/>
              <w:jc w:val="both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N</w:t>
            </w:r>
            <w:r>
              <w:rPr>
                <w:b/>
                <w:snapToGrid w:val="0"/>
              </w:rPr>
              <w:t>úm.</w:t>
            </w:r>
          </w:p>
        </w:tc>
        <w:tc>
          <w:tcPr>
            <w:tcW w:w="1559" w:type="dxa"/>
          </w:tcPr>
          <w:p w14:paraId="6B75C138" w14:textId="77777777" w:rsidR="0032012F" w:rsidRPr="00577606" w:rsidRDefault="0032012F" w:rsidP="00557309">
            <w:pPr>
              <w:pStyle w:val="Tabela"/>
              <w:jc w:val="both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Nome</w:t>
            </w:r>
          </w:p>
        </w:tc>
        <w:tc>
          <w:tcPr>
            <w:tcW w:w="1843" w:type="dxa"/>
          </w:tcPr>
          <w:p w14:paraId="1F826DB1" w14:textId="77777777" w:rsidR="0032012F" w:rsidRPr="00577606" w:rsidRDefault="0032012F" w:rsidP="00557309">
            <w:pPr>
              <w:pStyle w:val="Tabela"/>
              <w:jc w:val="both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Descrição</w:t>
            </w:r>
          </w:p>
        </w:tc>
        <w:tc>
          <w:tcPr>
            <w:tcW w:w="1418" w:type="dxa"/>
          </w:tcPr>
          <w:p w14:paraId="69B6EBF3" w14:textId="77777777" w:rsidR="0032012F" w:rsidRPr="00577606" w:rsidRDefault="0032012F" w:rsidP="00557309">
            <w:pPr>
              <w:pStyle w:val="Tabela"/>
              <w:jc w:val="both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Valores válidos</w:t>
            </w:r>
          </w:p>
        </w:tc>
        <w:tc>
          <w:tcPr>
            <w:tcW w:w="1134" w:type="dxa"/>
          </w:tcPr>
          <w:p w14:paraId="2986C283" w14:textId="77777777" w:rsidR="0032012F" w:rsidRPr="00577606" w:rsidRDefault="0032012F" w:rsidP="00557309">
            <w:pPr>
              <w:pStyle w:val="Tabela"/>
              <w:jc w:val="both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Formato</w:t>
            </w:r>
          </w:p>
        </w:tc>
        <w:tc>
          <w:tcPr>
            <w:tcW w:w="1134" w:type="dxa"/>
          </w:tcPr>
          <w:p w14:paraId="31E0F162" w14:textId="77777777" w:rsidR="0032012F" w:rsidRPr="00577606" w:rsidRDefault="0032012F" w:rsidP="00557309">
            <w:pPr>
              <w:pStyle w:val="Tabela"/>
              <w:jc w:val="both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Tipo</w:t>
            </w:r>
          </w:p>
        </w:tc>
        <w:tc>
          <w:tcPr>
            <w:tcW w:w="1324" w:type="dxa"/>
          </w:tcPr>
          <w:p w14:paraId="1D99159E" w14:textId="77777777" w:rsidR="0032012F" w:rsidRPr="00577606" w:rsidRDefault="0032012F" w:rsidP="00557309">
            <w:pPr>
              <w:pStyle w:val="Tabela"/>
              <w:jc w:val="both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Restrições</w:t>
            </w:r>
          </w:p>
        </w:tc>
      </w:tr>
      <w:tr w:rsidR="0032012F" w:rsidRPr="00577606" w14:paraId="3B9DEF1E" w14:textId="77777777" w:rsidTr="0032012F">
        <w:trPr>
          <w:cantSplit/>
        </w:trPr>
        <w:tc>
          <w:tcPr>
            <w:tcW w:w="779" w:type="dxa"/>
          </w:tcPr>
          <w:p w14:paraId="4EE10BCC" w14:textId="77777777" w:rsidR="0032012F" w:rsidRPr="00577606" w:rsidRDefault="0032012F" w:rsidP="0032012F">
            <w:pPr>
              <w:pStyle w:val="Tabela"/>
              <w:numPr>
                <w:ilvl w:val="0"/>
                <w:numId w:val="64"/>
              </w:numPr>
              <w:jc w:val="both"/>
            </w:pPr>
          </w:p>
        </w:tc>
        <w:tc>
          <w:tcPr>
            <w:tcW w:w="1559" w:type="dxa"/>
          </w:tcPr>
          <w:p w14:paraId="2A8E8194" w14:textId="7D7EFB96" w:rsidR="0032012F" w:rsidRPr="00577606" w:rsidRDefault="0032012F" w:rsidP="00557309">
            <w:pPr>
              <w:pStyle w:val="Tabela"/>
              <w:jc w:val="both"/>
            </w:pPr>
            <w:r>
              <w:t>Procedimento</w:t>
            </w:r>
          </w:p>
          <w:p w14:paraId="380DD6E5" w14:textId="77777777" w:rsidR="0032012F" w:rsidRPr="00577606" w:rsidRDefault="0032012F" w:rsidP="00557309">
            <w:pPr>
              <w:pStyle w:val="Tabela"/>
              <w:jc w:val="both"/>
            </w:pPr>
          </w:p>
        </w:tc>
        <w:tc>
          <w:tcPr>
            <w:tcW w:w="1843" w:type="dxa"/>
          </w:tcPr>
          <w:p w14:paraId="05F9D7A7" w14:textId="513C6A4B" w:rsidR="0032012F" w:rsidRPr="00577606" w:rsidRDefault="0032012F" w:rsidP="00557309">
            <w:pPr>
              <w:pStyle w:val="Tabela"/>
            </w:pPr>
            <w:r>
              <w:t>Nome do procedimento desejado</w:t>
            </w:r>
          </w:p>
        </w:tc>
        <w:tc>
          <w:tcPr>
            <w:tcW w:w="1418" w:type="dxa"/>
          </w:tcPr>
          <w:p w14:paraId="5CD2C795" w14:textId="77777777" w:rsidR="0032012F" w:rsidRPr="00577606" w:rsidRDefault="0032012F" w:rsidP="00557309">
            <w:pPr>
              <w:pStyle w:val="Tabela"/>
              <w:jc w:val="both"/>
            </w:pPr>
            <w:r>
              <w:t>-</w:t>
            </w:r>
          </w:p>
        </w:tc>
        <w:tc>
          <w:tcPr>
            <w:tcW w:w="1134" w:type="dxa"/>
          </w:tcPr>
          <w:p w14:paraId="1D3F7586" w14:textId="77777777" w:rsidR="0032012F" w:rsidRPr="00577606" w:rsidRDefault="0032012F" w:rsidP="00557309">
            <w:pPr>
              <w:pStyle w:val="Tabela"/>
              <w:jc w:val="both"/>
            </w:pPr>
            <w:r>
              <w:t>-</w:t>
            </w:r>
          </w:p>
        </w:tc>
        <w:tc>
          <w:tcPr>
            <w:tcW w:w="1134" w:type="dxa"/>
          </w:tcPr>
          <w:p w14:paraId="268C59B7" w14:textId="77777777" w:rsidR="0032012F" w:rsidRPr="00577606" w:rsidRDefault="0032012F" w:rsidP="00557309">
            <w:pPr>
              <w:pStyle w:val="Tabela"/>
              <w:jc w:val="both"/>
            </w:pPr>
            <w:r>
              <w:t>Texto</w:t>
            </w:r>
          </w:p>
        </w:tc>
        <w:tc>
          <w:tcPr>
            <w:tcW w:w="1324" w:type="dxa"/>
          </w:tcPr>
          <w:p w14:paraId="715A989F" w14:textId="77777777" w:rsidR="0032012F" w:rsidRPr="00577606" w:rsidRDefault="0032012F" w:rsidP="00557309">
            <w:pPr>
              <w:pStyle w:val="Tabela"/>
              <w:jc w:val="both"/>
            </w:pPr>
            <w:r>
              <w:t>-</w:t>
            </w:r>
          </w:p>
        </w:tc>
      </w:tr>
      <w:tr w:rsidR="0032012F" w:rsidRPr="00577606" w14:paraId="4AD17472" w14:textId="77777777" w:rsidTr="0032012F">
        <w:trPr>
          <w:cantSplit/>
        </w:trPr>
        <w:tc>
          <w:tcPr>
            <w:tcW w:w="779" w:type="dxa"/>
          </w:tcPr>
          <w:p w14:paraId="34EB2658" w14:textId="77777777" w:rsidR="0032012F" w:rsidRPr="00577606" w:rsidRDefault="0032012F" w:rsidP="0032012F">
            <w:pPr>
              <w:pStyle w:val="Tabela"/>
              <w:numPr>
                <w:ilvl w:val="0"/>
                <w:numId w:val="64"/>
              </w:numPr>
              <w:jc w:val="both"/>
            </w:pPr>
          </w:p>
        </w:tc>
        <w:tc>
          <w:tcPr>
            <w:tcW w:w="1559" w:type="dxa"/>
          </w:tcPr>
          <w:p w14:paraId="3C2ACCA5" w14:textId="77777777" w:rsidR="0032012F" w:rsidRPr="00DA66D3" w:rsidRDefault="0032012F" w:rsidP="00557309">
            <w:pPr>
              <w:pStyle w:val="Tabela"/>
            </w:pPr>
            <w:r>
              <w:t>Bairro ou cidade</w:t>
            </w:r>
          </w:p>
        </w:tc>
        <w:tc>
          <w:tcPr>
            <w:tcW w:w="1843" w:type="dxa"/>
          </w:tcPr>
          <w:p w14:paraId="50F9A524" w14:textId="374C315B" w:rsidR="0032012F" w:rsidRDefault="0032012F" w:rsidP="00557309">
            <w:pPr>
              <w:pStyle w:val="Tabela"/>
            </w:pPr>
            <w:r>
              <w:t xml:space="preserve">Bairro ou cidade </w:t>
            </w:r>
            <w:r w:rsidR="00EA19FA">
              <w:t>onde deseja-se realizar o procedimento</w:t>
            </w:r>
          </w:p>
        </w:tc>
        <w:tc>
          <w:tcPr>
            <w:tcW w:w="1418" w:type="dxa"/>
          </w:tcPr>
          <w:p w14:paraId="14412FB2" w14:textId="77777777" w:rsidR="0032012F" w:rsidRDefault="0032012F" w:rsidP="00557309">
            <w:pPr>
              <w:pStyle w:val="Tabela"/>
            </w:pPr>
            <w:r>
              <w:t>-</w:t>
            </w:r>
          </w:p>
        </w:tc>
        <w:tc>
          <w:tcPr>
            <w:tcW w:w="1134" w:type="dxa"/>
          </w:tcPr>
          <w:p w14:paraId="23CF7C6F" w14:textId="77777777" w:rsidR="0032012F" w:rsidRDefault="0032012F" w:rsidP="00557309">
            <w:pPr>
              <w:pStyle w:val="Tabela"/>
              <w:jc w:val="both"/>
            </w:pPr>
            <w:r>
              <w:t>-</w:t>
            </w:r>
          </w:p>
        </w:tc>
        <w:tc>
          <w:tcPr>
            <w:tcW w:w="1134" w:type="dxa"/>
          </w:tcPr>
          <w:p w14:paraId="69E56DB6" w14:textId="77777777" w:rsidR="0032012F" w:rsidRPr="00DA66D3" w:rsidRDefault="0032012F" w:rsidP="00557309">
            <w:pPr>
              <w:pStyle w:val="Tabela"/>
              <w:jc w:val="both"/>
            </w:pPr>
            <w:r>
              <w:t>Texto</w:t>
            </w:r>
          </w:p>
        </w:tc>
        <w:tc>
          <w:tcPr>
            <w:tcW w:w="1324" w:type="dxa"/>
          </w:tcPr>
          <w:p w14:paraId="21AED295" w14:textId="77777777" w:rsidR="0032012F" w:rsidRDefault="0032012F" w:rsidP="00557309">
            <w:pPr>
              <w:pStyle w:val="Tabela"/>
              <w:jc w:val="both"/>
            </w:pPr>
            <w:r>
              <w:t>-</w:t>
            </w:r>
          </w:p>
        </w:tc>
      </w:tr>
      <w:tr w:rsidR="00A44C37" w:rsidRPr="00577606" w14:paraId="7F356F5B" w14:textId="77777777" w:rsidTr="0032012F">
        <w:trPr>
          <w:cantSplit/>
        </w:trPr>
        <w:tc>
          <w:tcPr>
            <w:tcW w:w="779" w:type="dxa"/>
          </w:tcPr>
          <w:p w14:paraId="606D1CD8" w14:textId="77777777" w:rsidR="00A44C37" w:rsidRPr="00577606" w:rsidRDefault="00A44C37" w:rsidP="00A44C37">
            <w:pPr>
              <w:pStyle w:val="Tabela"/>
              <w:numPr>
                <w:ilvl w:val="0"/>
                <w:numId w:val="64"/>
              </w:numPr>
              <w:jc w:val="both"/>
            </w:pPr>
          </w:p>
        </w:tc>
        <w:tc>
          <w:tcPr>
            <w:tcW w:w="1559" w:type="dxa"/>
          </w:tcPr>
          <w:p w14:paraId="54F865BB" w14:textId="77777777" w:rsidR="00A44C37" w:rsidRPr="00577606" w:rsidRDefault="00A44C37" w:rsidP="00A44C37">
            <w:pPr>
              <w:pStyle w:val="Tabela"/>
              <w:jc w:val="both"/>
            </w:pPr>
            <w:r w:rsidRPr="00DA66D3">
              <w:t>Tipo</w:t>
            </w:r>
          </w:p>
        </w:tc>
        <w:tc>
          <w:tcPr>
            <w:tcW w:w="1843" w:type="dxa"/>
          </w:tcPr>
          <w:p w14:paraId="586399EA" w14:textId="71AA28CC" w:rsidR="00A44C37" w:rsidRPr="00577606" w:rsidRDefault="00A44C37" w:rsidP="00A44C37">
            <w:pPr>
              <w:pStyle w:val="Tabela"/>
            </w:pPr>
            <w:r>
              <w:t>Tipo do procedimento desejado</w:t>
            </w:r>
          </w:p>
        </w:tc>
        <w:tc>
          <w:tcPr>
            <w:tcW w:w="1418" w:type="dxa"/>
          </w:tcPr>
          <w:p w14:paraId="00147DD4" w14:textId="1FC5B3D4" w:rsidR="00A44C37" w:rsidRPr="00577606" w:rsidRDefault="00A44C37" w:rsidP="00A44C37">
            <w:pPr>
              <w:pStyle w:val="Tabela"/>
            </w:pPr>
            <w:r>
              <w:t xml:space="preserve">Exame, </w:t>
            </w:r>
            <w:r w:rsidR="009B1B57">
              <w:t>c</w:t>
            </w:r>
            <w:r>
              <w:t xml:space="preserve">onsulta ou </w:t>
            </w:r>
            <w:r w:rsidR="009B1B57">
              <w:t>v</w:t>
            </w:r>
            <w:r>
              <w:t>acina</w:t>
            </w:r>
          </w:p>
        </w:tc>
        <w:tc>
          <w:tcPr>
            <w:tcW w:w="1134" w:type="dxa"/>
          </w:tcPr>
          <w:p w14:paraId="2D2BDCFF" w14:textId="77777777" w:rsidR="00A44C37" w:rsidRPr="00577606" w:rsidRDefault="00A44C37" w:rsidP="00A44C37">
            <w:pPr>
              <w:pStyle w:val="Tabela"/>
              <w:jc w:val="both"/>
            </w:pPr>
            <w:r>
              <w:t>-</w:t>
            </w:r>
          </w:p>
        </w:tc>
        <w:tc>
          <w:tcPr>
            <w:tcW w:w="1134" w:type="dxa"/>
          </w:tcPr>
          <w:p w14:paraId="06C9F836" w14:textId="77777777" w:rsidR="00A44C37" w:rsidRPr="00577606" w:rsidRDefault="00A44C37" w:rsidP="00A44C37">
            <w:pPr>
              <w:pStyle w:val="Tabela"/>
              <w:jc w:val="both"/>
            </w:pPr>
            <w:r w:rsidRPr="00DA66D3">
              <w:t>Lista fixa</w:t>
            </w:r>
          </w:p>
        </w:tc>
        <w:tc>
          <w:tcPr>
            <w:tcW w:w="1324" w:type="dxa"/>
          </w:tcPr>
          <w:p w14:paraId="0D43DB01" w14:textId="58C8CBB7" w:rsidR="00A44C37" w:rsidRPr="00577606" w:rsidRDefault="00A44C37" w:rsidP="00A44C37">
            <w:pPr>
              <w:pStyle w:val="Tabela"/>
              <w:jc w:val="both"/>
            </w:pPr>
            <w:r>
              <w:t>Pelo menos um valor da lista</w:t>
            </w:r>
          </w:p>
        </w:tc>
      </w:tr>
    </w:tbl>
    <w:p w14:paraId="0E59834E" w14:textId="77777777" w:rsidR="00691FBD" w:rsidRPr="00577606" w:rsidRDefault="00691FBD" w:rsidP="00691FBD">
      <w:pPr>
        <w:pStyle w:val="Heading4"/>
        <w:jc w:val="both"/>
      </w:pPr>
      <w:bookmarkStart w:id="28" w:name="_Toc78400686"/>
      <w:r w:rsidRPr="00577606">
        <w:t>Comandos</w:t>
      </w:r>
      <w:r>
        <w:t xml:space="preserve"> - Filtros</w:t>
      </w:r>
      <w:bookmarkEnd w:id="28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9"/>
        <w:gridCol w:w="1701"/>
        <w:gridCol w:w="5103"/>
        <w:gridCol w:w="1607"/>
      </w:tblGrid>
      <w:tr w:rsidR="00691FBD" w:rsidRPr="00577606" w14:paraId="7D8727B7" w14:textId="77777777" w:rsidTr="00691FBD">
        <w:trPr>
          <w:cantSplit/>
        </w:trPr>
        <w:tc>
          <w:tcPr>
            <w:tcW w:w="779" w:type="dxa"/>
          </w:tcPr>
          <w:p w14:paraId="1B0EF38C" w14:textId="0BFDF873" w:rsidR="00691FBD" w:rsidRPr="00577606" w:rsidRDefault="00691FBD" w:rsidP="00557309">
            <w:pPr>
              <w:pStyle w:val="Tabela"/>
              <w:jc w:val="both"/>
              <w:rPr>
                <w:b/>
              </w:rPr>
            </w:pPr>
            <w:r w:rsidRPr="00577606">
              <w:rPr>
                <w:b/>
              </w:rPr>
              <w:t>Núm</w:t>
            </w:r>
            <w:r>
              <w:rPr>
                <w:b/>
              </w:rPr>
              <w:t>.</w:t>
            </w:r>
          </w:p>
        </w:tc>
        <w:tc>
          <w:tcPr>
            <w:tcW w:w="1701" w:type="dxa"/>
          </w:tcPr>
          <w:p w14:paraId="27A1FBC8" w14:textId="77777777" w:rsidR="00691FBD" w:rsidRPr="00577606" w:rsidRDefault="00691FBD" w:rsidP="00557309">
            <w:pPr>
              <w:pStyle w:val="Tabela"/>
              <w:jc w:val="both"/>
              <w:rPr>
                <w:b/>
              </w:rPr>
            </w:pPr>
            <w:r w:rsidRPr="00577606">
              <w:rPr>
                <w:b/>
              </w:rPr>
              <w:t>Nome</w:t>
            </w:r>
          </w:p>
        </w:tc>
        <w:tc>
          <w:tcPr>
            <w:tcW w:w="5103" w:type="dxa"/>
          </w:tcPr>
          <w:p w14:paraId="0C44EACC" w14:textId="77777777" w:rsidR="00691FBD" w:rsidRPr="00577606" w:rsidRDefault="00691FBD" w:rsidP="00557309">
            <w:pPr>
              <w:pStyle w:val="Tabela"/>
              <w:jc w:val="both"/>
              <w:rPr>
                <w:b/>
              </w:rPr>
            </w:pPr>
            <w:r w:rsidRPr="00577606">
              <w:rPr>
                <w:b/>
              </w:rPr>
              <w:t>Ação</w:t>
            </w:r>
          </w:p>
        </w:tc>
        <w:tc>
          <w:tcPr>
            <w:tcW w:w="1607" w:type="dxa"/>
          </w:tcPr>
          <w:p w14:paraId="4AF03DFE" w14:textId="77777777" w:rsidR="00691FBD" w:rsidRPr="00577606" w:rsidRDefault="00691FBD" w:rsidP="00557309">
            <w:pPr>
              <w:pStyle w:val="Tabela"/>
              <w:jc w:val="both"/>
              <w:rPr>
                <w:b/>
              </w:rPr>
            </w:pPr>
            <w:r w:rsidRPr="00577606">
              <w:rPr>
                <w:b/>
              </w:rPr>
              <w:t>Restrições</w:t>
            </w:r>
          </w:p>
        </w:tc>
      </w:tr>
      <w:tr w:rsidR="00691FBD" w:rsidRPr="00577606" w14:paraId="694E2266" w14:textId="77777777" w:rsidTr="00691FBD">
        <w:trPr>
          <w:cantSplit/>
        </w:trPr>
        <w:tc>
          <w:tcPr>
            <w:tcW w:w="779" w:type="dxa"/>
          </w:tcPr>
          <w:p w14:paraId="450B8DA4" w14:textId="77777777" w:rsidR="00691FBD" w:rsidRPr="00577606" w:rsidRDefault="00691FBD" w:rsidP="00691FBD">
            <w:pPr>
              <w:pStyle w:val="Tabela"/>
              <w:numPr>
                <w:ilvl w:val="0"/>
                <w:numId w:val="65"/>
              </w:numPr>
              <w:jc w:val="both"/>
            </w:pPr>
          </w:p>
        </w:tc>
        <w:tc>
          <w:tcPr>
            <w:tcW w:w="1701" w:type="dxa"/>
          </w:tcPr>
          <w:p w14:paraId="6745B7A6" w14:textId="77777777" w:rsidR="00691FBD" w:rsidRPr="00577606" w:rsidRDefault="00691FBD" w:rsidP="00557309">
            <w:pPr>
              <w:pStyle w:val="Tabela"/>
              <w:jc w:val="both"/>
            </w:pPr>
            <w:r>
              <w:t>Buscar</w:t>
            </w:r>
          </w:p>
        </w:tc>
        <w:tc>
          <w:tcPr>
            <w:tcW w:w="5103" w:type="dxa"/>
          </w:tcPr>
          <w:p w14:paraId="78A34ACB" w14:textId="6DF5011D" w:rsidR="00691FBD" w:rsidRPr="00577606" w:rsidRDefault="00691FBD" w:rsidP="00557309">
            <w:pPr>
              <w:pStyle w:val="Tabela"/>
            </w:pPr>
            <w:r>
              <w:t>Exibe os resultados conforme os filtros preenchidos em ordem alfabética do procedimento</w:t>
            </w:r>
          </w:p>
        </w:tc>
        <w:tc>
          <w:tcPr>
            <w:tcW w:w="1607" w:type="dxa"/>
          </w:tcPr>
          <w:p w14:paraId="2B7958BD" w14:textId="77777777" w:rsidR="00691FBD" w:rsidRPr="00577606" w:rsidRDefault="00691FBD" w:rsidP="00557309">
            <w:pPr>
              <w:pStyle w:val="Tabela"/>
              <w:jc w:val="both"/>
            </w:pPr>
            <w:r>
              <w:t>-</w:t>
            </w:r>
          </w:p>
        </w:tc>
      </w:tr>
    </w:tbl>
    <w:p w14:paraId="5A015FAE" w14:textId="6811BE1A" w:rsidR="004F520F" w:rsidRPr="00577606" w:rsidRDefault="006512A0" w:rsidP="004F520F">
      <w:pPr>
        <w:pStyle w:val="Heading4"/>
        <w:jc w:val="both"/>
      </w:pPr>
      <w:bookmarkStart w:id="29" w:name="_Toc78400687"/>
      <w:r w:rsidRPr="00577606">
        <w:t>Campos</w:t>
      </w:r>
      <w:r w:rsidR="00BD332E">
        <w:t xml:space="preserve"> - Resultado</w:t>
      </w:r>
      <w:bookmarkEnd w:id="29"/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9"/>
        <w:gridCol w:w="1843"/>
        <w:gridCol w:w="2268"/>
        <w:gridCol w:w="992"/>
        <w:gridCol w:w="1134"/>
        <w:gridCol w:w="851"/>
        <w:gridCol w:w="1324"/>
      </w:tblGrid>
      <w:tr w:rsidR="00B44BC9" w:rsidRPr="00577606" w14:paraId="2F90CC12" w14:textId="77777777" w:rsidTr="00F54152">
        <w:trPr>
          <w:cantSplit/>
          <w:trHeight w:val="134"/>
        </w:trPr>
        <w:tc>
          <w:tcPr>
            <w:tcW w:w="779" w:type="dxa"/>
          </w:tcPr>
          <w:p w14:paraId="01C08243" w14:textId="77777777" w:rsidR="004F520F" w:rsidRPr="00577606" w:rsidRDefault="004F520F" w:rsidP="00557309">
            <w:pPr>
              <w:pStyle w:val="Tabela"/>
              <w:jc w:val="both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N</w:t>
            </w:r>
            <w:r>
              <w:rPr>
                <w:b/>
                <w:snapToGrid w:val="0"/>
              </w:rPr>
              <w:t>úm.</w:t>
            </w:r>
          </w:p>
        </w:tc>
        <w:tc>
          <w:tcPr>
            <w:tcW w:w="1843" w:type="dxa"/>
          </w:tcPr>
          <w:p w14:paraId="5151F4F8" w14:textId="77777777" w:rsidR="004F520F" w:rsidRPr="00577606" w:rsidRDefault="004F520F" w:rsidP="00557309">
            <w:pPr>
              <w:pStyle w:val="Tabela"/>
              <w:jc w:val="both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Nome</w:t>
            </w:r>
          </w:p>
        </w:tc>
        <w:tc>
          <w:tcPr>
            <w:tcW w:w="2268" w:type="dxa"/>
          </w:tcPr>
          <w:p w14:paraId="502FA384" w14:textId="77777777" w:rsidR="004F520F" w:rsidRPr="00577606" w:rsidRDefault="004F520F" w:rsidP="00557309">
            <w:pPr>
              <w:pStyle w:val="Tabela"/>
              <w:jc w:val="both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Descrição</w:t>
            </w:r>
          </w:p>
        </w:tc>
        <w:tc>
          <w:tcPr>
            <w:tcW w:w="992" w:type="dxa"/>
          </w:tcPr>
          <w:p w14:paraId="4EA0CC21" w14:textId="77777777" w:rsidR="004F520F" w:rsidRPr="00577606" w:rsidRDefault="004F520F" w:rsidP="00557309">
            <w:pPr>
              <w:pStyle w:val="Tabela"/>
              <w:jc w:val="both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Valores válidos</w:t>
            </w:r>
          </w:p>
        </w:tc>
        <w:tc>
          <w:tcPr>
            <w:tcW w:w="1134" w:type="dxa"/>
          </w:tcPr>
          <w:p w14:paraId="09C3EB47" w14:textId="77777777" w:rsidR="004F520F" w:rsidRPr="00577606" w:rsidRDefault="004F520F" w:rsidP="00557309">
            <w:pPr>
              <w:pStyle w:val="Tabela"/>
              <w:jc w:val="both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Formato</w:t>
            </w:r>
          </w:p>
        </w:tc>
        <w:tc>
          <w:tcPr>
            <w:tcW w:w="851" w:type="dxa"/>
          </w:tcPr>
          <w:p w14:paraId="3C25BBBD" w14:textId="77777777" w:rsidR="004F520F" w:rsidRPr="00577606" w:rsidRDefault="004F520F" w:rsidP="00557309">
            <w:pPr>
              <w:pStyle w:val="Tabela"/>
              <w:jc w:val="both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Tipo</w:t>
            </w:r>
          </w:p>
        </w:tc>
        <w:tc>
          <w:tcPr>
            <w:tcW w:w="1324" w:type="dxa"/>
          </w:tcPr>
          <w:p w14:paraId="0EA01D4D" w14:textId="77777777" w:rsidR="004F520F" w:rsidRPr="00577606" w:rsidRDefault="004F520F" w:rsidP="00557309">
            <w:pPr>
              <w:pStyle w:val="Tabela"/>
              <w:jc w:val="both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Restrições</w:t>
            </w:r>
          </w:p>
        </w:tc>
      </w:tr>
      <w:tr w:rsidR="00B44BC9" w:rsidRPr="00577606" w14:paraId="7C016E7A" w14:textId="77777777" w:rsidTr="00F54152">
        <w:trPr>
          <w:cantSplit/>
        </w:trPr>
        <w:tc>
          <w:tcPr>
            <w:tcW w:w="779" w:type="dxa"/>
          </w:tcPr>
          <w:p w14:paraId="60F191C0" w14:textId="77777777" w:rsidR="004F520F" w:rsidRPr="00577606" w:rsidRDefault="004F520F" w:rsidP="003F3BDF">
            <w:pPr>
              <w:pStyle w:val="Tabela"/>
              <w:numPr>
                <w:ilvl w:val="0"/>
                <w:numId w:val="60"/>
              </w:numPr>
              <w:jc w:val="both"/>
            </w:pPr>
          </w:p>
        </w:tc>
        <w:tc>
          <w:tcPr>
            <w:tcW w:w="1843" w:type="dxa"/>
          </w:tcPr>
          <w:p w14:paraId="2E7149F8" w14:textId="77777777" w:rsidR="004F520F" w:rsidRPr="00577606" w:rsidRDefault="004F520F" w:rsidP="00557309">
            <w:pPr>
              <w:pStyle w:val="Tabela"/>
              <w:jc w:val="both"/>
            </w:pPr>
            <w:r w:rsidRPr="00AA5E59">
              <w:t>Procediment</w:t>
            </w:r>
            <w:r>
              <w:t>o</w:t>
            </w:r>
          </w:p>
        </w:tc>
        <w:tc>
          <w:tcPr>
            <w:tcW w:w="2268" w:type="dxa"/>
          </w:tcPr>
          <w:p w14:paraId="4B2F730E" w14:textId="4F2CDAE2" w:rsidR="004F520F" w:rsidRPr="00577606" w:rsidRDefault="004F520F" w:rsidP="00557309">
            <w:pPr>
              <w:pStyle w:val="Tabela"/>
            </w:pPr>
            <w:r>
              <w:t>Nome do</w:t>
            </w:r>
            <w:r w:rsidR="003F3BDF">
              <w:t xml:space="preserve"> </w:t>
            </w:r>
            <w:r>
              <w:t>procedimento</w:t>
            </w:r>
          </w:p>
        </w:tc>
        <w:tc>
          <w:tcPr>
            <w:tcW w:w="992" w:type="dxa"/>
          </w:tcPr>
          <w:p w14:paraId="765DB042" w14:textId="77777777" w:rsidR="004F520F" w:rsidRPr="00577606" w:rsidRDefault="004F520F" w:rsidP="00557309">
            <w:pPr>
              <w:pStyle w:val="Tabela"/>
              <w:jc w:val="both"/>
            </w:pPr>
            <w:r>
              <w:t>-</w:t>
            </w:r>
          </w:p>
        </w:tc>
        <w:tc>
          <w:tcPr>
            <w:tcW w:w="1134" w:type="dxa"/>
          </w:tcPr>
          <w:p w14:paraId="033FBB75" w14:textId="77777777" w:rsidR="004F520F" w:rsidRPr="00577606" w:rsidRDefault="004F520F" w:rsidP="00557309">
            <w:pPr>
              <w:pStyle w:val="Tabela"/>
              <w:jc w:val="both"/>
            </w:pPr>
            <w:r>
              <w:t>-</w:t>
            </w:r>
          </w:p>
        </w:tc>
        <w:tc>
          <w:tcPr>
            <w:tcW w:w="851" w:type="dxa"/>
          </w:tcPr>
          <w:p w14:paraId="3F072523" w14:textId="77777777" w:rsidR="004F520F" w:rsidRPr="00577606" w:rsidRDefault="004F520F" w:rsidP="00557309">
            <w:pPr>
              <w:pStyle w:val="Tabela"/>
              <w:jc w:val="both"/>
            </w:pPr>
            <w:r>
              <w:t>Texto</w:t>
            </w:r>
          </w:p>
        </w:tc>
        <w:tc>
          <w:tcPr>
            <w:tcW w:w="1324" w:type="dxa"/>
          </w:tcPr>
          <w:p w14:paraId="10287AF3" w14:textId="77777777" w:rsidR="004F520F" w:rsidRPr="00577606" w:rsidRDefault="004F520F" w:rsidP="00557309">
            <w:pPr>
              <w:pStyle w:val="Tabela"/>
              <w:jc w:val="both"/>
            </w:pPr>
            <w:r>
              <w:t>-</w:t>
            </w:r>
          </w:p>
        </w:tc>
      </w:tr>
      <w:tr w:rsidR="00B44BC9" w:rsidRPr="00577606" w14:paraId="15AE96C2" w14:textId="77777777" w:rsidTr="00F54152">
        <w:trPr>
          <w:cantSplit/>
        </w:trPr>
        <w:tc>
          <w:tcPr>
            <w:tcW w:w="779" w:type="dxa"/>
          </w:tcPr>
          <w:p w14:paraId="5DF832FB" w14:textId="77777777" w:rsidR="004F520F" w:rsidRPr="00577606" w:rsidRDefault="004F520F" w:rsidP="003F3BDF">
            <w:pPr>
              <w:pStyle w:val="Tabela"/>
              <w:numPr>
                <w:ilvl w:val="0"/>
                <w:numId w:val="60"/>
              </w:numPr>
              <w:jc w:val="both"/>
            </w:pPr>
          </w:p>
        </w:tc>
        <w:tc>
          <w:tcPr>
            <w:tcW w:w="1843" w:type="dxa"/>
          </w:tcPr>
          <w:p w14:paraId="5187BECB" w14:textId="73419AC0" w:rsidR="004F520F" w:rsidRPr="00577606" w:rsidRDefault="00B44BC9" w:rsidP="00557309">
            <w:pPr>
              <w:pStyle w:val="Tabela"/>
              <w:jc w:val="both"/>
            </w:pPr>
            <w:r>
              <w:t>Profissional</w:t>
            </w:r>
          </w:p>
        </w:tc>
        <w:tc>
          <w:tcPr>
            <w:tcW w:w="2268" w:type="dxa"/>
          </w:tcPr>
          <w:p w14:paraId="5FAF4EE1" w14:textId="7C03C677" w:rsidR="004F520F" w:rsidRPr="00577606" w:rsidRDefault="00B44BC9" w:rsidP="00557309">
            <w:pPr>
              <w:pStyle w:val="Tabela"/>
            </w:pPr>
            <w:r>
              <w:t>Nome do profissional que realiza o procedimento</w:t>
            </w:r>
          </w:p>
        </w:tc>
        <w:tc>
          <w:tcPr>
            <w:tcW w:w="992" w:type="dxa"/>
          </w:tcPr>
          <w:p w14:paraId="63720579" w14:textId="77777777" w:rsidR="004F520F" w:rsidRPr="00577606" w:rsidRDefault="004F520F" w:rsidP="00557309">
            <w:pPr>
              <w:pStyle w:val="Tabela"/>
              <w:jc w:val="both"/>
            </w:pPr>
            <w:r>
              <w:t>-</w:t>
            </w:r>
          </w:p>
        </w:tc>
        <w:tc>
          <w:tcPr>
            <w:tcW w:w="1134" w:type="dxa"/>
          </w:tcPr>
          <w:p w14:paraId="2848D6D7" w14:textId="77777777" w:rsidR="004F520F" w:rsidRPr="00577606" w:rsidRDefault="004F520F" w:rsidP="00557309">
            <w:pPr>
              <w:pStyle w:val="Tabela"/>
              <w:jc w:val="both"/>
            </w:pPr>
            <w:r>
              <w:t>-</w:t>
            </w:r>
          </w:p>
        </w:tc>
        <w:tc>
          <w:tcPr>
            <w:tcW w:w="851" w:type="dxa"/>
          </w:tcPr>
          <w:p w14:paraId="0D66AE74" w14:textId="77777777" w:rsidR="004F520F" w:rsidRPr="00577606" w:rsidRDefault="004F520F" w:rsidP="00557309">
            <w:pPr>
              <w:pStyle w:val="Tabela"/>
              <w:jc w:val="both"/>
            </w:pPr>
            <w:r>
              <w:t>Texto</w:t>
            </w:r>
          </w:p>
        </w:tc>
        <w:tc>
          <w:tcPr>
            <w:tcW w:w="1324" w:type="dxa"/>
          </w:tcPr>
          <w:p w14:paraId="373F6265" w14:textId="77777777" w:rsidR="004F520F" w:rsidRPr="00577606" w:rsidRDefault="004F520F" w:rsidP="00557309">
            <w:pPr>
              <w:pStyle w:val="Tabela"/>
              <w:jc w:val="both"/>
            </w:pPr>
            <w:r>
              <w:t>-</w:t>
            </w:r>
          </w:p>
        </w:tc>
      </w:tr>
      <w:tr w:rsidR="00B44BC9" w:rsidRPr="00577606" w14:paraId="0F1FE2E1" w14:textId="77777777" w:rsidTr="00F54152">
        <w:trPr>
          <w:cantSplit/>
        </w:trPr>
        <w:tc>
          <w:tcPr>
            <w:tcW w:w="779" w:type="dxa"/>
          </w:tcPr>
          <w:p w14:paraId="65DA50B0" w14:textId="77777777" w:rsidR="004F520F" w:rsidRPr="00577606" w:rsidRDefault="004F520F" w:rsidP="003F3BDF">
            <w:pPr>
              <w:pStyle w:val="Tabela"/>
              <w:numPr>
                <w:ilvl w:val="0"/>
                <w:numId w:val="60"/>
              </w:numPr>
              <w:jc w:val="both"/>
            </w:pPr>
          </w:p>
        </w:tc>
        <w:tc>
          <w:tcPr>
            <w:tcW w:w="1843" w:type="dxa"/>
          </w:tcPr>
          <w:p w14:paraId="03566355" w14:textId="4FCCBBD0" w:rsidR="004F520F" w:rsidRPr="00577606" w:rsidRDefault="00B44BC9" w:rsidP="00557309">
            <w:pPr>
              <w:pStyle w:val="Tabela"/>
              <w:jc w:val="both"/>
            </w:pPr>
            <w:r>
              <w:t>Estabelecimento</w:t>
            </w:r>
          </w:p>
        </w:tc>
        <w:tc>
          <w:tcPr>
            <w:tcW w:w="2268" w:type="dxa"/>
          </w:tcPr>
          <w:p w14:paraId="242D5CDE" w14:textId="107B7593" w:rsidR="004F520F" w:rsidRPr="00577606" w:rsidRDefault="00B44BC9" w:rsidP="00557309">
            <w:pPr>
              <w:pStyle w:val="Tabela"/>
            </w:pPr>
            <w:r>
              <w:t>Nome do estabelecimento</w:t>
            </w:r>
            <w:r w:rsidR="00F54152">
              <w:t xml:space="preserve"> onde é realizado o procedimento</w:t>
            </w:r>
          </w:p>
        </w:tc>
        <w:tc>
          <w:tcPr>
            <w:tcW w:w="992" w:type="dxa"/>
          </w:tcPr>
          <w:p w14:paraId="2A147C11" w14:textId="2FC559FD" w:rsidR="004F520F" w:rsidRPr="00577606" w:rsidRDefault="00A2534B" w:rsidP="009232E7">
            <w:pPr>
              <w:pStyle w:val="Tabela"/>
            </w:pPr>
            <w:r>
              <w:t>-</w:t>
            </w:r>
          </w:p>
        </w:tc>
        <w:tc>
          <w:tcPr>
            <w:tcW w:w="1134" w:type="dxa"/>
          </w:tcPr>
          <w:p w14:paraId="6EE86533" w14:textId="77777777" w:rsidR="004F520F" w:rsidRPr="00577606" w:rsidRDefault="004F520F" w:rsidP="00557309">
            <w:pPr>
              <w:pStyle w:val="Tabela"/>
              <w:jc w:val="both"/>
            </w:pPr>
            <w:r>
              <w:t>-</w:t>
            </w:r>
          </w:p>
        </w:tc>
        <w:tc>
          <w:tcPr>
            <w:tcW w:w="851" w:type="dxa"/>
          </w:tcPr>
          <w:p w14:paraId="647F4B3D" w14:textId="3E0CF364" w:rsidR="004F520F" w:rsidRPr="00577606" w:rsidRDefault="00A2534B" w:rsidP="00557309">
            <w:pPr>
              <w:pStyle w:val="Tabela"/>
              <w:jc w:val="both"/>
            </w:pPr>
            <w:r>
              <w:t>Texto</w:t>
            </w:r>
          </w:p>
        </w:tc>
        <w:tc>
          <w:tcPr>
            <w:tcW w:w="1324" w:type="dxa"/>
          </w:tcPr>
          <w:p w14:paraId="02764ACA" w14:textId="2B68E214" w:rsidR="004F520F" w:rsidRPr="00577606" w:rsidRDefault="00A2534B" w:rsidP="00557309">
            <w:pPr>
              <w:pStyle w:val="Tabela"/>
              <w:jc w:val="both"/>
            </w:pPr>
            <w:r>
              <w:t>-</w:t>
            </w:r>
          </w:p>
        </w:tc>
      </w:tr>
      <w:tr w:rsidR="00B44BC9" w:rsidRPr="00577606" w14:paraId="595CFC26" w14:textId="77777777" w:rsidTr="00F54152">
        <w:trPr>
          <w:cantSplit/>
        </w:trPr>
        <w:tc>
          <w:tcPr>
            <w:tcW w:w="779" w:type="dxa"/>
          </w:tcPr>
          <w:p w14:paraId="03C3681B" w14:textId="77777777" w:rsidR="004F520F" w:rsidRPr="00577606" w:rsidRDefault="004F520F" w:rsidP="003F3BDF">
            <w:pPr>
              <w:pStyle w:val="Tabela"/>
              <w:numPr>
                <w:ilvl w:val="0"/>
                <w:numId w:val="60"/>
              </w:numPr>
              <w:jc w:val="both"/>
            </w:pPr>
          </w:p>
        </w:tc>
        <w:tc>
          <w:tcPr>
            <w:tcW w:w="1843" w:type="dxa"/>
          </w:tcPr>
          <w:p w14:paraId="7A7D7E71" w14:textId="77777777" w:rsidR="004F520F" w:rsidRPr="00577606" w:rsidRDefault="004F520F" w:rsidP="00557309">
            <w:pPr>
              <w:pStyle w:val="Tabela"/>
              <w:jc w:val="both"/>
            </w:pPr>
            <w:r w:rsidRPr="00F40C72">
              <w:t>Endereço</w:t>
            </w:r>
          </w:p>
        </w:tc>
        <w:tc>
          <w:tcPr>
            <w:tcW w:w="2268" w:type="dxa"/>
          </w:tcPr>
          <w:p w14:paraId="3B689C74" w14:textId="0B63B6D1" w:rsidR="004F520F" w:rsidRPr="00577606" w:rsidRDefault="004F520F" w:rsidP="00557309">
            <w:pPr>
              <w:pStyle w:val="Tabela"/>
            </w:pPr>
            <w:r>
              <w:t>Endereço completo do estabelecimento</w:t>
            </w:r>
            <w:r w:rsidR="00DE15FD">
              <w:t xml:space="preserve"> onde é realizado o procedimento</w:t>
            </w:r>
          </w:p>
        </w:tc>
        <w:tc>
          <w:tcPr>
            <w:tcW w:w="992" w:type="dxa"/>
          </w:tcPr>
          <w:p w14:paraId="3746DB18" w14:textId="77777777" w:rsidR="004F520F" w:rsidRPr="00577606" w:rsidRDefault="004F520F" w:rsidP="00557309">
            <w:pPr>
              <w:pStyle w:val="Tabela"/>
              <w:jc w:val="both"/>
            </w:pPr>
            <w:r>
              <w:t>-</w:t>
            </w:r>
          </w:p>
        </w:tc>
        <w:tc>
          <w:tcPr>
            <w:tcW w:w="1134" w:type="dxa"/>
          </w:tcPr>
          <w:p w14:paraId="344FF01A" w14:textId="77777777" w:rsidR="004F520F" w:rsidRPr="00577606" w:rsidRDefault="004F520F" w:rsidP="00557309">
            <w:pPr>
              <w:pStyle w:val="Tabela"/>
              <w:jc w:val="both"/>
            </w:pPr>
            <w:r>
              <w:t>-</w:t>
            </w:r>
          </w:p>
        </w:tc>
        <w:tc>
          <w:tcPr>
            <w:tcW w:w="851" w:type="dxa"/>
          </w:tcPr>
          <w:p w14:paraId="79BADAC0" w14:textId="77777777" w:rsidR="004F520F" w:rsidRPr="00577606" w:rsidRDefault="004F520F" w:rsidP="00557309">
            <w:pPr>
              <w:pStyle w:val="Tabela"/>
              <w:jc w:val="both"/>
            </w:pPr>
            <w:r>
              <w:t>Texto</w:t>
            </w:r>
          </w:p>
        </w:tc>
        <w:tc>
          <w:tcPr>
            <w:tcW w:w="1324" w:type="dxa"/>
          </w:tcPr>
          <w:p w14:paraId="1066F8A1" w14:textId="77777777" w:rsidR="004F520F" w:rsidRPr="00577606" w:rsidRDefault="004F520F" w:rsidP="00557309">
            <w:pPr>
              <w:pStyle w:val="Tabela"/>
              <w:jc w:val="both"/>
            </w:pPr>
            <w:r>
              <w:t>-</w:t>
            </w:r>
          </w:p>
        </w:tc>
      </w:tr>
    </w:tbl>
    <w:p w14:paraId="1ACD1D72" w14:textId="2CB39BFC" w:rsidR="006512A0" w:rsidRPr="00577606" w:rsidRDefault="006512A0" w:rsidP="00523684">
      <w:pPr>
        <w:pStyle w:val="Heading4"/>
        <w:jc w:val="both"/>
      </w:pPr>
      <w:bookmarkStart w:id="30" w:name="_Toc78400688"/>
      <w:r w:rsidRPr="00577606">
        <w:t>Comandos</w:t>
      </w:r>
      <w:r w:rsidR="00E900BA">
        <w:t xml:space="preserve"> - </w:t>
      </w:r>
      <w:r w:rsidR="00BD332E">
        <w:t>Resultado</w:t>
      </w:r>
      <w:bookmarkEnd w:id="30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2976"/>
        <w:gridCol w:w="3828"/>
        <w:gridCol w:w="1323"/>
      </w:tblGrid>
      <w:tr w:rsidR="006512A0" w:rsidRPr="00577606" w14:paraId="061278C3" w14:textId="77777777" w:rsidTr="00F2508E">
        <w:trPr>
          <w:cantSplit/>
        </w:trPr>
        <w:tc>
          <w:tcPr>
            <w:tcW w:w="1063" w:type="dxa"/>
          </w:tcPr>
          <w:p w14:paraId="49EF5556" w14:textId="77777777" w:rsidR="006512A0" w:rsidRPr="00577606" w:rsidRDefault="006512A0" w:rsidP="00523684">
            <w:pPr>
              <w:pStyle w:val="Tabela"/>
              <w:jc w:val="both"/>
              <w:rPr>
                <w:b/>
              </w:rPr>
            </w:pPr>
            <w:r w:rsidRPr="00577606">
              <w:rPr>
                <w:b/>
              </w:rPr>
              <w:t>Número</w:t>
            </w:r>
          </w:p>
        </w:tc>
        <w:tc>
          <w:tcPr>
            <w:tcW w:w="2976" w:type="dxa"/>
          </w:tcPr>
          <w:p w14:paraId="7DA9A38C" w14:textId="77777777" w:rsidR="006512A0" w:rsidRPr="00577606" w:rsidRDefault="006512A0" w:rsidP="00523684">
            <w:pPr>
              <w:pStyle w:val="Tabela"/>
              <w:jc w:val="both"/>
              <w:rPr>
                <w:b/>
              </w:rPr>
            </w:pPr>
            <w:r w:rsidRPr="00577606">
              <w:rPr>
                <w:b/>
              </w:rPr>
              <w:t>Nome</w:t>
            </w:r>
          </w:p>
        </w:tc>
        <w:tc>
          <w:tcPr>
            <w:tcW w:w="3828" w:type="dxa"/>
          </w:tcPr>
          <w:p w14:paraId="6FF433DB" w14:textId="77777777" w:rsidR="006512A0" w:rsidRPr="00577606" w:rsidRDefault="006512A0" w:rsidP="00523684">
            <w:pPr>
              <w:pStyle w:val="Tabela"/>
              <w:jc w:val="both"/>
              <w:rPr>
                <w:b/>
              </w:rPr>
            </w:pPr>
            <w:r w:rsidRPr="00577606">
              <w:rPr>
                <w:b/>
              </w:rPr>
              <w:t>Ação</w:t>
            </w:r>
          </w:p>
        </w:tc>
        <w:tc>
          <w:tcPr>
            <w:tcW w:w="1323" w:type="dxa"/>
          </w:tcPr>
          <w:p w14:paraId="06765E76" w14:textId="77777777" w:rsidR="006512A0" w:rsidRPr="00577606" w:rsidRDefault="006512A0" w:rsidP="00523684">
            <w:pPr>
              <w:pStyle w:val="Tabela"/>
              <w:jc w:val="both"/>
              <w:rPr>
                <w:b/>
              </w:rPr>
            </w:pPr>
            <w:r w:rsidRPr="00577606">
              <w:rPr>
                <w:b/>
              </w:rPr>
              <w:t>Restrições</w:t>
            </w:r>
          </w:p>
        </w:tc>
      </w:tr>
      <w:tr w:rsidR="006512A0" w:rsidRPr="00577606" w14:paraId="495E71EF" w14:textId="77777777" w:rsidTr="00F2508E">
        <w:trPr>
          <w:cantSplit/>
        </w:trPr>
        <w:tc>
          <w:tcPr>
            <w:tcW w:w="1063" w:type="dxa"/>
          </w:tcPr>
          <w:p w14:paraId="0DAF848B" w14:textId="77777777" w:rsidR="006512A0" w:rsidRPr="00577606" w:rsidRDefault="006512A0" w:rsidP="00523684">
            <w:pPr>
              <w:pStyle w:val="Tabela"/>
              <w:numPr>
                <w:ilvl w:val="0"/>
                <w:numId w:val="13"/>
              </w:numPr>
              <w:jc w:val="both"/>
            </w:pPr>
          </w:p>
        </w:tc>
        <w:tc>
          <w:tcPr>
            <w:tcW w:w="2976" w:type="dxa"/>
          </w:tcPr>
          <w:p w14:paraId="217C88B6" w14:textId="4159FE18" w:rsidR="006512A0" w:rsidRPr="00577606" w:rsidRDefault="00BD332E" w:rsidP="00BD332E">
            <w:pPr>
              <w:pStyle w:val="Tabela"/>
            </w:pPr>
            <w:r>
              <w:t>Agendar (clique em qualquer lugar de uma linha)</w:t>
            </w:r>
          </w:p>
        </w:tc>
        <w:tc>
          <w:tcPr>
            <w:tcW w:w="3828" w:type="dxa"/>
          </w:tcPr>
          <w:p w14:paraId="41957B25" w14:textId="7B03FE90" w:rsidR="006512A0" w:rsidRPr="00577606" w:rsidRDefault="00BD332E" w:rsidP="00523684">
            <w:pPr>
              <w:pStyle w:val="Tabela"/>
              <w:jc w:val="both"/>
            </w:pPr>
            <w:r>
              <w:t>Abre a tela de agendamento</w:t>
            </w:r>
          </w:p>
        </w:tc>
        <w:tc>
          <w:tcPr>
            <w:tcW w:w="1323" w:type="dxa"/>
          </w:tcPr>
          <w:p w14:paraId="1EA209CB" w14:textId="6349C755" w:rsidR="006512A0" w:rsidRPr="00577606" w:rsidRDefault="00BD332E" w:rsidP="00523684">
            <w:pPr>
              <w:pStyle w:val="Tabela"/>
              <w:jc w:val="both"/>
            </w:pPr>
            <w:r>
              <w:t>-</w:t>
            </w:r>
          </w:p>
        </w:tc>
      </w:tr>
    </w:tbl>
    <w:p w14:paraId="26829D88" w14:textId="77777777" w:rsidR="001A2E34" w:rsidRDefault="001A2E34" w:rsidP="001A2E34">
      <w:pPr>
        <w:pStyle w:val="BodyText"/>
        <w:jc w:val="both"/>
        <w:rPr>
          <w:highlight w:val="yellow"/>
        </w:rPr>
      </w:pPr>
    </w:p>
    <w:p w14:paraId="7BE2393A" w14:textId="77777777" w:rsidR="001A2E34" w:rsidRPr="00577606" w:rsidRDefault="001A2E34" w:rsidP="001A2E34">
      <w:pPr>
        <w:pStyle w:val="Heading4"/>
        <w:jc w:val="both"/>
      </w:pPr>
      <w:bookmarkStart w:id="31" w:name="_Toc78400689"/>
      <w:r w:rsidRPr="00577606">
        <w:lastRenderedPageBreak/>
        <w:t>Comandos</w:t>
      </w:r>
      <w:r>
        <w:t xml:space="preserve"> - Rodapé</w:t>
      </w:r>
      <w:bookmarkEnd w:id="31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9"/>
        <w:gridCol w:w="1843"/>
        <w:gridCol w:w="4111"/>
        <w:gridCol w:w="2457"/>
      </w:tblGrid>
      <w:tr w:rsidR="001A2E34" w:rsidRPr="00577606" w14:paraId="0A5F0C08" w14:textId="77777777" w:rsidTr="00557309">
        <w:trPr>
          <w:cantSplit/>
        </w:trPr>
        <w:tc>
          <w:tcPr>
            <w:tcW w:w="779" w:type="dxa"/>
          </w:tcPr>
          <w:p w14:paraId="30BA6992" w14:textId="77777777" w:rsidR="001A2E34" w:rsidRPr="00577606" w:rsidRDefault="001A2E34" w:rsidP="00557309">
            <w:pPr>
              <w:pStyle w:val="Tabela"/>
              <w:jc w:val="both"/>
              <w:rPr>
                <w:b/>
              </w:rPr>
            </w:pPr>
            <w:r w:rsidRPr="00577606">
              <w:rPr>
                <w:b/>
              </w:rPr>
              <w:t>Núm</w:t>
            </w:r>
            <w:r>
              <w:rPr>
                <w:b/>
              </w:rPr>
              <w:t>.</w:t>
            </w:r>
          </w:p>
        </w:tc>
        <w:tc>
          <w:tcPr>
            <w:tcW w:w="1843" w:type="dxa"/>
          </w:tcPr>
          <w:p w14:paraId="7A70D77C" w14:textId="77777777" w:rsidR="001A2E34" w:rsidRPr="00577606" w:rsidRDefault="001A2E34" w:rsidP="00557309">
            <w:pPr>
              <w:pStyle w:val="Tabela"/>
              <w:jc w:val="both"/>
              <w:rPr>
                <w:b/>
              </w:rPr>
            </w:pPr>
            <w:r w:rsidRPr="00577606">
              <w:rPr>
                <w:b/>
              </w:rPr>
              <w:t>Nome</w:t>
            </w:r>
          </w:p>
        </w:tc>
        <w:tc>
          <w:tcPr>
            <w:tcW w:w="4111" w:type="dxa"/>
          </w:tcPr>
          <w:p w14:paraId="56079AE5" w14:textId="77777777" w:rsidR="001A2E34" w:rsidRPr="00577606" w:rsidRDefault="001A2E34" w:rsidP="00557309">
            <w:pPr>
              <w:pStyle w:val="Tabela"/>
              <w:jc w:val="both"/>
              <w:rPr>
                <w:b/>
              </w:rPr>
            </w:pPr>
            <w:r w:rsidRPr="00577606">
              <w:rPr>
                <w:b/>
              </w:rPr>
              <w:t>Ação</w:t>
            </w:r>
          </w:p>
        </w:tc>
        <w:tc>
          <w:tcPr>
            <w:tcW w:w="2457" w:type="dxa"/>
          </w:tcPr>
          <w:p w14:paraId="7CCE1DED" w14:textId="77777777" w:rsidR="001A2E34" w:rsidRPr="00577606" w:rsidRDefault="001A2E34" w:rsidP="00557309">
            <w:pPr>
              <w:pStyle w:val="Tabela"/>
              <w:jc w:val="both"/>
              <w:rPr>
                <w:b/>
              </w:rPr>
            </w:pPr>
            <w:r w:rsidRPr="00577606">
              <w:rPr>
                <w:b/>
              </w:rPr>
              <w:t>Restrições</w:t>
            </w:r>
          </w:p>
        </w:tc>
      </w:tr>
      <w:tr w:rsidR="001A2E34" w:rsidRPr="00577606" w14:paraId="7779E266" w14:textId="77777777" w:rsidTr="00557309">
        <w:trPr>
          <w:cantSplit/>
        </w:trPr>
        <w:tc>
          <w:tcPr>
            <w:tcW w:w="779" w:type="dxa"/>
          </w:tcPr>
          <w:p w14:paraId="7B5D36FD" w14:textId="77777777" w:rsidR="001A2E34" w:rsidRPr="00577606" w:rsidRDefault="001A2E34" w:rsidP="00557309">
            <w:pPr>
              <w:pStyle w:val="Tabela"/>
              <w:numPr>
                <w:ilvl w:val="0"/>
                <w:numId w:val="63"/>
              </w:numPr>
              <w:jc w:val="both"/>
            </w:pPr>
          </w:p>
        </w:tc>
        <w:tc>
          <w:tcPr>
            <w:tcW w:w="1843" w:type="dxa"/>
          </w:tcPr>
          <w:p w14:paraId="42138EEE" w14:textId="77777777" w:rsidR="001A2E34" w:rsidRPr="00577606" w:rsidRDefault="001A2E34" w:rsidP="00557309">
            <w:pPr>
              <w:pStyle w:val="Tabela"/>
              <w:jc w:val="both"/>
            </w:pPr>
            <w:r>
              <w:t>&lt;&lt; Prev</w:t>
            </w:r>
          </w:p>
        </w:tc>
        <w:tc>
          <w:tcPr>
            <w:tcW w:w="4111" w:type="dxa"/>
          </w:tcPr>
          <w:p w14:paraId="035F2698" w14:textId="77777777" w:rsidR="001A2E34" w:rsidRPr="00577606" w:rsidRDefault="001A2E34" w:rsidP="00557309">
            <w:pPr>
              <w:pStyle w:val="Tabela"/>
            </w:pPr>
            <w:r>
              <w:t>Exibe os resultados da página anterior</w:t>
            </w:r>
          </w:p>
        </w:tc>
        <w:tc>
          <w:tcPr>
            <w:tcW w:w="2457" w:type="dxa"/>
          </w:tcPr>
          <w:p w14:paraId="7458386F" w14:textId="77777777" w:rsidR="001A2E34" w:rsidRPr="00577606" w:rsidRDefault="001A2E34" w:rsidP="00557309">
            <w:pPr>
              <w:pStyle w:val="Tabela"/>
            </w:pPr>
            <w:r>
              <w:t>Não estar na primeira página</w:t>
            </w:r>
          </w:p>
        </w:tc>
      </w:tr>
      <w:tr w:rsidR="001A2E34" w:rsidRPr="00577606" w14:paraId="155307B0" w14:textId="77777777" w:rsidTr="00557309">
        <w:trPr>
          <w:cantSplit/>
        </w:trPr>
        <w:tc>
          <w:tcPr>
            <w:tcW w:w="779" w:type="dxa"/>
          </w:tcPr>
          <w:p w14:paraId="19EF486F" w14:textId="77777777" w:rsidR="001A2E34" w:rsidRPr="00577606" w:rsidRDefault="001A2E34" w:rsidP="00557309">
            <w:pPr>
              <w:pStyle w:val="Tabela"/>
              <w:numPr>
                <w:ilvl w:val="0"/>
                <w:numId w:val="63"/>
              </w:numPr>
              <w:jc w:val="both"/>
            </w:pPr>
          </w:p>
        </w:tc>
        <w:tc>
          <w:tcPr>
            <w:tcW w:w="1843" w:type="dxa"/>
          </w:tcPr>
          <w:p w14:paraId="0BBA9B07" w14:textId="77777777" w:rsidR="001A2E34" w:rsidRDefault="001A2E34" w:rsidP="00557309">
            <w:pPr>
              <w:pStyle w:val="Tabela"/>
              <w:jc w:val="both"/>
            </w:pPr>
            <w:r>
              <w:t>“números”</w:t>
            </w:r>
          </w:p>
        </w:tc>
        <w:tc>
          <w:tcPr>
            <w:tcW w:w="4111" w:type="dxa"/>
          </w:tcPr>
          <w:p w14:paraId="10DA00B6" w14:textId="77777777" w:rsidR="001A2E34" w:rsidRDefault="001A2E34" w:rsidP="00557309">
            <w:pPr>
              <w:pStyle w:val="Tabela"/>
            </w:pPr>
            <w:r>
              <w:t>Exibe o resultado da página específica referente ao número</w:t>
            </w:r>
          </w:p>
        </w:tc>
        <w:tc>
          <w:tcPr>
            <w:tcW w:w="2457" w:type="dxa"/>
          </w:tcPr>
          <w:p w14:paraId="1659FD31" w14:textId="77777777" w:rsidR="001A2E34" w:rsidRDefault="001A2E34" w:rsidP="00557309">
            <w:pPr>
              <w:pStyle w:val="Tabela"/>
            </w:pPr>
            <w:r>
              <w:t>-</w:t>
            </w:r>
          </w:p>
        </w:tc>
      </w:tr>
      <w:tr w:rsidR="001A2E34" w:rsidRPr="00577606" w14:paraId="5543EF81" w14:textId="77777777" w:rsidTr="00557309">
        <w:trPr>
          <w:cantSplit/>
        </w:trPr>
        <w:tc>
          <w:tcPr>
            <w:tcW w:w="779" w:type="dxa"/>
          </w:tcPr>
          <w:p w14:paraId="2D5A97F9" w14:textId="77777777" w:rsidR="001A2E34" w:rsidRPr="00577606" w:rsidRDefault="001A2E34" w:rsidP="00557309">
            <w:pPr>
              <w:pStyle w:val="Tabela"/>
              <w:numPr>
                <w:ilvl w:val="0"/>
                <w:numId w:val="63"/>
              </w:numPr>
              <w:jc w:val="both"/>
            </w:pPr>
          </w:p>
        </w:tc>
        <w:tc>
          <w:tcPr>
            <w:tcW w:w="1843" w:type="dxa"/>
          </w:tcPr>
          <w:p w14:paraId="0784E54E" w14:textId="77777777" w:rsidR="001A2E34" w:rsidRDefault="001A2E34" w:rsidP="00557309">
            <w:pPr>
              <w:pStyle w:val="Tabela"/>
              <w:jc w:val="both"/>
            </w:pPr>
            <w:r>
              <w:t>Next &gt;&gt;</w:t>
            </w:r>
          </w:p>
        </w:tc>
        <w:tc>
          <w:tcPr>
            <w:tcW w:w="4111" w:type="dxa"/>
          </w:tcPr>
          <w:p w14:paraId="105D9D82" w14:textId="77777777" w:rsidR="001A2E34" w:rsidRDefault="001A2E34" w:rsidP="00557309">
            <w:pPr>
              <w:pStyle w:val="Tabela"/>
            </w:pPr>
            <w:r>
              <w:t>Exibe um diálogo de confirmação da deleção do estabelecimento com as opções “sim” e “não”.</w:t>
            </w:r>
          </w:p>
        </w:tc>
        <w:tc>
          <w:tcPr>
            <w:tcW w:w="2457" w:type="dxa"/>
          </w:tcPr>
          <w:p w14:paraId="7270323B" w14:textId="77777777" w:rsidR="001A2E34" w:rsidRDefault="001A2E34" w:rsidP="00557309">
            <w:pPr>
              <w:pStyle w:val="Tabela"/>
            </w:pPr>
            <w:r>
              <w:t>Não estar na última página</w:t>
            </w:r>
          </w:p>
        </w:tc>
      </w:tr>
    </w:tbl>
    <w:p w14:paraId="262DEFC8" w14:textId="29983B0C" w:rsidR="00C92530" w:rsidRDefault="00C92530" w:rsidP="00523684">
      <w:pPr>
        <w:pStyle w:val="BodyText"/>
        <w:jc w:val="both"/>
        <w:rPr>
          <w:highlight w:val="yellow"/>
        </w:rPr>
      </w:pPr>
    </w:p>
    <w:p w14:paraId="1E3463A5" w14:textId="16D373D6" w:rsidR="00C92530" w:rsidRPr="00577606" w:rsidRDefault="00C92530" w:rsidP="00C92530">
      <w:pPr>
        <w:pStyle w:val="Heading3"/>
        <w:jc w:val="both"/>
      </w:pPr>
      <w:r>
        <w:rPr>
          <w:highlight w:val="yellow"/>
        </w:rPr>
        <w:br w:type="page"/>
      </w:r>
      <w:bookmarkStart w:id="32" w:name="_Toc78400690"/>
      <w:r w:rsidRPr="00577606">
        <w:lastRenderedPageBreak/>
        <w:t>Interface de usuário</w:t>
      </w:r>
      <w:r>
        <w:t>:</w:t>
      </w:r>
      <w:r w:rsidRPr="00577606">
        <w:t xml:space="preserve"> </w:t>
      </w:r>
      <w:r>
        <w:t>Agendar procedimento</w:t>
      </w:r>
      <w:bookmarkEnd w:id="32"/>
    </w:p>
    <w:p w14:paraId="5ADF731A" w14:textId="2DDA48C5" w:rsidR="00C92530" w:rsidRDefault="00C92530" w:rsidP="00C92530">
      <w:pPr>
        <w:pStyle w:val="Heading4"/>
        <w:jc w:val="both"/>
      </w:pPr>
      <w:bookmarkStart w:id="33" w:name="_Toc78400691"/>
      <w:r w:rsidRPr="00577606">
        <w:t>Leiaute sugerido</w:t>
      </w:r>
      <w:bookmarkEnd w:id="33"/>
    </w:p>
    <w:p w14:paraId="2A2683A9" w14:textId="5303C028" w:rsidR="00C92530" w:rsidRDefault="00DA334F" w:rsidP="00C92530">
      <w:pPr>
        <w:pStyle w:val="BodyText"/>
        <w:jc w:val="center"/>
      </w:pPr>
      <w:r>
        <w:object w:dxaOrig="17340" w:dyaOrig="8060" w14:anchorId="7A66A28A">
          <v:shape id="_x0000_i1029" type="#_x0000_t75" style="width:457pt;height:212pt" o:ole="">
            <v:imagedata r:id="rId16" o:title=""/>
          </v:shape>
          <o:OLEObject Type="Embed" ProgID="Paint.Picture.1" ShapeID="_x0000_i1029" DrawAspect="Content" ObjectID="_1689156981" r:id="rId17"/>
        </w:object>
      </w:r>
    </w:p>
    <w:p w14:paraId="0072B1C8" w14:textId="77777777" w:rsidR="00DA334F" w:rsidRDefault="00DA334F" w:rsidP="00DA334F">
      <w:pPr>
        <w:pStyle w:val="Heading4"/>
        <w:jc w:val="both"/>
      </w:pPr>
      <w:bookmarkStart w:id="34" w:name="_Toc78400692"/>
      <w:r w:rsidRPr="00577606">
        <w:t>Campos</w:t>
      </w:r>
      <w:bookmarkEnd w:id="34"/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9"/>
        <w:gridCol w:w="2268"/>
        <w:gridCol w:w="1701"/>
        <w:gridCol w:w="992"/>
        <w:gridCol w:w="1418"/>
        <w:gridCol w:w="709"/>
        <w:gridCol w:w="1324"/>
      </w:tblGrid>
      <w:tr w:rsidR="00DA334F" w:rsidRPr="00577606" w14:paraId="312B16A6" w14:textId="77777777" w:rsidTr="00557309">
        <w:trPr>
          <w:cantSplit/>
          <w:trHeight w:val="134"/>
        </w:trPr>
        <w:tc>
          <w:tcPr>
            <w:tcW w:w="779" w:type="dxa"/>
          </w:tcPr>
          <w:p w14:paraId="4B1AF097" w14:textId="77777777" w:rsidR="00DA334F" w:rsidRPr="00577606" w:rsidRDefault="00DA334F" w:rsidP="00557309">
            <w:pPr>
              <w:pStyle w:val="Tabela"/>
              <w:jc w:val="both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Nú</w:t>
            </w:r>
            <w:r>
              <w:rPr>
                <w:b/>
                <w:snapToGrid w:val="0"/>
              </w:rPr>
              <w:t>m.</w:t>
            </w:r>
          </w:p>
        </w:tc>
        <w:tc>
          <w:tcPr>
            <w:tcW w:w="2268" w:type="dxa"/>
          </w:tcPr>
          <w:p w14:paraId="638CADC4" w14:textId="77777777" w:rsidR="00DA334F" w:rsidRPr="00577606" w:rsidRDefault="00DA334F" w:rsidP="00557309">
            <w:pPr>
              <w:pStyle w:val="Tabela"/>
              <w:jc w:val="both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Nome</w:t>
            </w:r>
          </w:p>
        </w:tc>
        <w:tc>
          <w:tcPr>
            <w:tcW w:w="1701" w:type="dxa"/>
          </w:tcPr>
          <w:p w14:paraId="26F32680" w14:textId="77777777" w:rsidR="00DA334F" w:rsidRPr="00577606" w:rsidRDefault="00DA334F" w:rsidP="00557309">
            <w:pPr>
              <w:pStyle w:val="Tabela"/>
              <w:jc w:val="both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Descrição</w:t>
            </w:r>
          </w:p>
        </w:tc>
        <w:tc>
          <w:tcPr>
            <w:tcW w:w="992" w:type="dxa"/>
          </w:tcPr>
          <w:p w14:paraId="5918BE5C" w14:textId="77777777" w:rsidR="00DA334F" w:rsidRPr="00577606" w:rsidRDefault="00DA334F" w:rsidP="00557309">
            <w:pPr>
              <w:pStyle w:val="Tabela"/>
              <w:jc w:val="both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Valores válidos</w:t>
            </w:r>
          </w:p>
        </w:tc>
        <w:tc>
          <w:tcPr>
            <w:tcW w:w="1418" w:type="dxa"/>
          </w:tcPr>
          <w:p w14:paraId="254BC2AA" w14:textId="77777777" w:rsidR="00DA334F" w:rsidRPr="00577606" w:rsidRDefault="00DA334F" w:rsidP="00557309">
            <w:pPr>
              <w:pStyle w:val="Tabela"/>
              <w:jc w:val="both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Formato</w:t>
            </w:r>
          </w:p>
        </w:tc>
        <w:tc>
          <w:tcPr>
            <w:tcW w:w="709" w:type="dxa"/>
          </w:tcPr>
          <w:p w14:paraId="6677B52B" w14:textId="77777777" w:rsidR="00DA334F" w:rsidRPr="00577606" w:rsidRDefault="00DA334F" w:rsidP="00557309">
            <w:pPr>
              <w:pStyle w:val="Tabela"/>
              <w:jc w:val="both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Tipo</w:t>
            </w:r>
          </w:p>
        </w:tc>
        <w:tc>
          <w:tcPr>
            <w:tcW w:w="1324" w:type="dxa"/>
          </w:tcPr>
          <w:p w14:paraId="196E226B" w14:textId="77777777" w:rsidR="00DA334F" w:rsidRPr="00577606" w:rsidRDefault="00DA334F" w:rsidP="00557309">
            <w:pPr>
              <w:pStyle w:val="Tabela"/>
              <w:jc w:val="both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Restrições</w:t>
            </w:r>
          </w:p>
        </w:tc>
      </w:tr>
      <w:tr w:rsidR="00DA334F" w:rsidRPr="00577606" w14:paraId="22666189" w14:textId="77777777" w:rsidTr="00557309">
        <w:trPr>
          <w:cantSplit/>
        </w:trPr>
        <w:tc>
          <w:tcPr>
            <w:tcW w:w="779" w:type="dxa"/>
          </w:tcPr>
          <w:p w14:paraId="5D10A57C" w14:textId="77777777" w:rsidR="00DA334F" w:rsidRPr="00577606" w:rsidRDefault="00DA334F" w:rsidP="00557309">
            <w:pPr>
              <w:pStyle w:val="Tabela"/>
              <w:numPr>
                <w:ilvl w:val="0"/>
                <w:numId w:val="66"/>
              </w:numPr>
              <w:jc w:val="both"/>
            </w:pPr>
          </w:p>
        </w:tc>
        <w:tc>
          <w:tcPr>
            <w:tcW w:w="2268" w:type="dxa"/>
          </w:tcPr>
          <w:p w14:paraId="62A97550" w14:textId="77777777" w:rsidR="00DA334F" w:rsidRPr="00577606" w:rsidRDefault="00DA334F" w:rsidP="00557309">
            <w:pPr>
              <w:pStyle w:val="Tabela"/>
            </w:pPr>
            <w:r>
              <w:t>Médico (este nome deve refletir o selecionado na busca de agendamentos)</w:t>
            </w:r>
          </w:p>
        </w:tc>
        <w:tc>
          <w:tcPr>
            <w:tcW w:w="1701" w:type="dxa"/>
          </w:tcPr>
          <w:p w14:paraId="1A067427" w14:textId="77777777" w:rsidR="00DA334F" w:rsidRPr="00577606" w:rsidRDefault="00DA334F" w:rsidP="00557309">
            <w:pPr>
              <w:pStyle w:val="Tabela"/>
            </w:pPr>
            <w:r>
              <w:t>Nome do profissional que fará o procedimento</w:t>
            </w:r>
          </w:p>
        </w:tc>
        <w:tc>
          <w:tcPr>
            <w:tcW w:w="992" w:type="dxa"/>
          </w:tcPr>
          <w:p w14:paraId="04A2B9D7" w14:textId="77777777" w:rsidR="00DA334F" w:rsidRPr="00577606" w:rsidRDefault="00DA334F" w:rsidP="00557309">
            <w:pPr>
              <w:pStyle w:val="Tabela"/>
              <w:jc w:val="both"/>
            </w:pPr>
            <w:r>
              <w:t>-</w:t>
            </w:r>
          </w:p>
        </w:tc>
        <w:tc>
          <w:tcPr>
            <w:tcW w:w="1418" w:type="dxa"/>
          </w:tcPr>
          <w:p w14:paraId="71C00D06" w14:textId="77777777" w:rsidR="00DA334F" w:rsidRPr="00577606" w:rsidRDefault="00DA334F" w:rsidP="00557309">
            <w:pPr>
              <w:pStyle w:val="Tabela"/>
              <w:jc w:val="both"/>
            </w:pPr>
            <w:r>
              <w:t>-</w:t>
            </w:r>
          </w:p>
        </w:tc>
        <w:tc>
          <w:tcPr>
            <w:tcW w:w="709" w:type="dxa"/>
          </w:tcPr>
          <w:p w14:paraId="6FC0878D" w14:textId="77777777" w:rsidR="00DA334F" w:rsidRPr="00577606" w:rsidRDefault="00DA334F" w:rsidP="00557309">
            <w:pPr>
              <w:pStyle w:val="Tabela"/>
              <w:jc w:val="both"/>
            </w:pPr>
            <w:r>
              <w:t>Texto</w:t>
            </w:r>
          </w:p>
        </w:tc>
        <w:tc>
          <w:tcPr>
            <w:tcW w:w="1324" w:type="dxa"/>
          </w:tcPr>
          <w:p w14:paraId="481D2D79" w14:textId="77777777" w:rsidR="00DA334F" w:rsidRPr="00577606" w:rsidRDefault="00DA334F" w:rsidP="00557309">
            <w:pPr>
              <w:pStyle w:val="Tabela"/>
              <w:jc w:val="both"/>
            </w:pPr>
            <w:r>
              <w:t>Somente leitura</w:t>
            </w:r>
          </w:p>
        </w:tc>
      </w:tr>
      <w:tr w:rsidR="00DA334F" w:rsidRPr="00577606" w14:paraId="448ED25A" w14:textId="77777777" w:rsidTr="00557309">
        <w:trPr>
          <w:cantSplit/>
        </w:trPr>
        <w:tc>
          <w:tcPr>
            <w:tcW w:w="779" w:type="dxa"/>
          </w:tcPr>
          <w:p w14:paraId="4CB891CC" w14:textId="77777777" w:rsidR="00DA334F" w:rsidRPr="00577606" w:rsidRDefault="00DA334F" w:rsidP="00557309">
            <w:pPr>
              <w:pStyle w:val="Tabela"/>
              <w:numPr>
                <w:ilvl w:val="0"/>
                <w:numId w:val="66"/>
              </w:numPr>
              <w:jc w:val="both"/>
            </w:pPr>
          </w:p>
        </w:tc>
        <w:tc>
          <w:tcPr>
            <w:tcW w:w="2268" w:type="dxa"/>
          </w:tcPr>
          <w:p w14:paraId="5FBE0E75" w14:textId="77777777" w:rsidR="00DA334F" w:rsidRPr="00577606" w:rsidRDefault="00DA334F" w:rsidP="00557309">
            <w:pPr>
              <w:pStyle w:val="Tabela"/>
            </w:pPr>
            <w:r>
              <w:t>Clínica (este nome deve refletir o selecionado na busca de agendamentos)</w:t>
            </w:r>
          </w:p>
        </w:tc>
        <w:tc>
          <w:tcPr>
            <w:tcW w:w="1701" w:type="dxa"/>
          </w:tcPr>
          <w:p w14:paraId="193D860F" w14:textId="77777777" w:rsidR="00DA334F" w:rsidRPr="00577606" w:rsidRDefault="00DA334F" w:rsidP="00557309">
            <w:pPr>
              <w:pStyle w:val="Tabela"/>
            </w:pPr>
            <w:r>
              <w:t>Nome do estabelecimento que fará o agendamento</w:t>
            </w:r>
          </w:p>
        </w:tc>
        <w:tc>
          <w:tcPr>
            <w:tcW w:w="992" w:type="dxa"/>
          </w:tcPr>
          <w:p w14:paraId="684CA1F9" w14:textId="77777777" w:rsidR="00DA334F" w:rsidRPr="00577606" w:rsidRDefault="00DA334F" w:rsidP="00557309">
            <w:pPr>
              <w:pStyle w:val="Tabela"/>
              <w:jc w:val="both"/>
            </w:pPr>
            <w:r>
              <w:t>-</w:t>
            </w:r>
          </w:p>
        </w:tc>
        <w:tc>
          <w:tcPr>
            <w:tcW w:w="1418" w:type="dxa"/>
          </w:tcPr>
          <w:p w14:paraId="5EEEB3F5" w14:textId="77777777" w:rsidR="00DA334F" w:rsidRPr="00577606" w:rsidRDefault="00DA334F" w:rsidP="00557309">
            <w:pPr>
              <w:pStyle w:val="Tabela"/>
              <w:jc w:val="both"/>
            </w:pPr>
            <w:r>
              <w:t>-</w:t>
            </w:r>
          </w:p>
        </w:tc>
        <w:tc>
          <w:tcPr>
            <w:tcW w:w="709" w:type="dxa"/>
          </w:tcPr>
          <w:p w14:paraId="067AAA6E" w14:textId="77777777" w:rsidR="00DA334F" w:rsidRPr="00577606" w:rsidRDefault="00DA334F" w:rsidP="00557309">
            <w:pPr>
              <w:pStyle w:val="Tabela"/>
              <w:jc w:val="both"/>
            </w:pPr>
            <w:r>
              <w:t>Texto</w:t>
            </w:r>
          </w:p>
        </w:tc>
        <w:tc>
          <w:tcPr>
            <w:tcW w:w="1324" w:type="dxa"/>
          </w:tcPr>
          <w:p w14:paraId="2AE8EB12" w14:textId="77777777" w:rsidR="00DA334F" w:rsidRPr="00577606" w:rsidRDefault="00DA334F" w:rsidP="00557309">
            <w:pPr>
              <w:pStyle w:val="Tabela"/>
              <w:jc w:val="both"/>
            </w:pPr>
            <w:r>
              <w:t>Somente leitura</w:t>
            </w:r>
          </w:p>
        </w:tc>
      </w:tr>
      <w:tr w:rsidR="00DA334F" w:rsidRPr="00577606" w14:paraId="6D0EB3E6" w14:textId="77777777" w:rsidTr="00557309">
        <w:trPr>
          <w:cantSplit/>
        </w:trPr>
        <w:tc>
          <w:tcPr>
            <w:tcW w:w="779" w:type="dxa"/>
          </w:tcPr>
          <w:p w14:paraId="3628A51B" w14:textId="77777777" w:rsidR="00DA334F" w:rsidRPr="00577606" w:rsidRDefault="00DA334F" w:rsidP="00557309">
            <w:pPr>
              <w:pStyle w:val="Tabela"/>
              <w:numPr>
                <w:ilvl w:val="0"/>
                <w:numId w:val="66"/>
              </w:numPr>
              <w:jc w:val="both"/>
            </w:pPr>
          </w:p>
        </w:tc>
        <w:tc>
          <w:tcPr>
            <w:tcW w:w="2268" w:type="dxa"/>
          </w:tcPr>
          <w:p w14:paraId="5052D18D" w14:textId="77777777" w:rsidR="00DA334F" w:rsidRPr="00577606" w:rsidRDefault="00DA334F" w:rsidP="00557309">
            <w:pPr>
              <w:pStyle w:val="Tabela"/>
              <w:jc w:val="both"/>
            </w:pPr>
            <w:r>
              <w:t>Endereço</w:t>
            </w:r>
          </w:p>
        </w:tc>
        <w:tc>
          <w:tcPr>
            <w:tcW w:w="1701" w:type="dxa"/>
          </w:tcPr>
          <w:p w14:paraId="143DF8C6" w14:textId="77777777" w:rsidR="00DA334F" w:rsidRPr="00577606" w:rsidRDefault="00DA334F" w:rsidP="00557309">
            <w:pPr>
              <w:pStyle w:val="Tabela"/>
            </w:pPr>
            <w:r>
              <w:t>Endereço completo de onde é realizado o procedimento</w:t>
            </w:r>
          </w:p>
        </w:tc>
        <w:tc>
          <w:tcPr>
            <w:tcW w:w="992" w:type="dxa"/>
          </w:tcPr>
          <w:p w14:paraId="287D82A5" w14:textId="77777777" w:rsidR="00DA334F" w:rsidRPr="00577606" w:rsidRDefault="00DA334F" w:rsidP="00557309">
            <w:pPr>
              <w:pStyle w:val="Tabela"/>
              <w:jc w:val="both"/>
            </w:pPr>
            <w:r>
              <w:t>-</w:t>
            </w:r>
          </w:p>
        </w:tc>
        <w:tc>
          <w:tcPr>
            <w:tcW w:w="1418" w:type="dxa"/>
          </w:tcPr>
          <w:p w14:paraId="7209CF0D" w14:textId="77777777" w:rsidR="00DA334F" w:rsidRPr="00577606" w:rsidRDefault="00DA334F" w:rsidP="00557309">
            <w:pPr>
              <w:pStyle w:val="Tabela"/>
              <w:jc w:val="both"/>
            </w:pPr>
            <w:r>
              <w:t>-</w:t>
            </w:r>
          </w:p>
        </w:tc>
        <w:tc>
          <w:tcPr>
            <w:tcW w:w="709" w:type="dxa"/>
          </w:tcPr>
          <w:p w14:paraId="7D592120" w14:textId="77777777" w:rsidR="00DA334F" w:rsidRPr="00577606" w:rsidRDefault="00DA334F" w:rsidP="00557309">
            <w:pPr>
              <w:pStyle w:val="Tabela"/>
              <w:jc w:val="both"/>
            </w:pPr>
            <w:r>
              <w:t>Texto</w:t>
            </w:r>
          </w:p>
        </w:tc>
        <w:tc>
          <w:tcPr>
            <w:tcW w:w="1324" w:type="dxa"/>
          </w:tcPr>
          <w:p w14:paraId="5F58CF1F" w14:textId="77777777" w:rsidR="00DA334F" w:rsidRPr="00577606" w:rsidRDefault="00DA334F" w:rsidP="00557309">
            <w:pPr>
              <w:pStyle w:val="Tabela"/>
              <w:jc w:val="both"/>
            </w:pPr>
            <w:r>
              <w:t>Somente leitura</w:t>
            </w:r>
          </w:p>
        </w:tc>
      </w:tr>
      <w:tr w:rsidR="00DA334F" w:rsidRPr="00577606" w14:paraId="3A77C23C" w14:textId="77777777" w:rsidTr="00557309">
        <w:trPr>
          <w:cantSplit/>
        </w:trPr>
        <w:tc>
          <w:tcPr>
            <w:tcW w:w="779" w:type="dxa"/>
          </w:tcPr>
          <w:p w14:paraId="68185E03" w14:textId="77777777" w:rsidR="00DA334F" w:rsidRPr="00577606" w:rsidRDefault="00DA334F" w:rsidP="00557309">
            <w:pPr>
              <w:pStyle w:val="Tabela"/>
              <w:numPr>
                <w:ilvl w:val="0"/>
                <w:numId w:val="66"/>
              </w:numPr>
              <w:jc w:val="both"/>
            </w:pPr>
          </w:p>
        </w:tc>
        <w:tc>
          <w:tcPr>
            <w:tcW w:w="2268" w:type="dxa"/>
          </w:tcPr>
          <w:p w14:paraId="09DB82D1" w14:textId="77777777" w:rsidR="00DA334F" w:rsidRPr="00577606" w:rsidRDefault="00DA334F" w:rsidP="00557309">
            <w:pPr>
              <w:pStyle w:val="Tabela"/>
              <w:jc w:val="both"/>
            </w:pPr>
            <w:r>
              <w:t>Data</w:t>
            </w:r>
          </w:p>
        </w:tc>
        <w:tc>
          <w:tcPr>
            <w:tcW w:w="1701" w:type="dxa"/>
          </w:tcPr>
          <w:p w14:paraId="45364AB7" w14:textId="77777777" w:rsidR="00DA334F" w:rsidRPr="00577606" w:rsidRDefault="00DA334F" w:rsidP="00557309">
            <w:pPr>
              <w:pStyle w:val="Tabela"/>
            </w:pPr>
            <w:r>
              <w:t>Data escolhida para realizar o procedimento</w:t>
            </w:r>
          </w:p>
        </w:tc>
        <w:tc>
          <w:tcPr>
            <w:tcW w:w="992" w:type="dxa"/>
          </w:tcPr>
          <w:p w14:paraId="4EDD3090" w14:textId="77777777" w:rsidR="00DA334F" w:rsidRPr="00577606" w:rsidRDefault="00DA334F" w:rsidP="00557309">
            <w:pPr>
              <w:pStyle w:val="Tabela"/>
              <w:jc w:val="both"/>
            </w:pPr>
            <w:r>
              <w:t>-</w:t>
            </w:r>
          </w:p>
        </w:tc>
        <w:tc>
          <w:tcPr>
            <w:tcW w:w="1418" w:type="dxa"/>
          </w:tcPr>
          <w:p w14:paraId="169CD53D" w14:textId="77777777" w:rsidR="00DA334F" w:rsidRPr="00577606" w:rsidRDefault="00DA334F" w:rsidP="00557309">
            <w:pPr>
              <w:pStyle w:val="Tabela"/>
              <w:jc w:val="both"/>
            </w:pPr>
            <w:r>
              <w:t>DD/MM/AAAA</w:t>
            </w:r>
          </w:p>
        </w:tc>
        <w:tc>
          <w:tcPr>
            <w:tcW w:w="709" w:type="dxa"/>
          </w:tcPr>
          <w:p w14:paraId="19AD3F3B" w14:textId="77777777" w:rsidR="00DA334F" w:rsidRPr="00577606" w:rsidRDefault="00DA334F" w:rsidP="00557309">
            <w:pPr>
              <w:pStyle w:val="Tabela"/>
              <w:jc w:val="both"/>
            </w:pPr>
            <w:r>
              <w:t>Data</w:t>
            </w:r>
          </w:p>
        </w:tc>
        <w:tc>
          <w:tcPr>
            <w:tcW w:w="1324" w:type="dxa"/>
          </w:tcPr>
          <w:p w14:paraId="265F8B82" w14:textId="77777777" w:rsidR="00DA334F" w:rsidRPr="00577606" w:rsidRDefault="00DA334F" w:rsidP="00557309">
            <w:pPr>
              <w:pStyle w:val="Tabela"/>
            </w:pPr>
            <w:r>
              <w:t>Dentre as datas disponíveis</w:t>
            </w:r>
          </w:p>
        </w:tc>
      </w:tr>
      <w:tr w:rsidR="00DA334F" w:rsidRPr="00577606" w14:paraId="70E0D73B" w14:textId="77777777" w:rsidTr="00557309">
        <w:trPr>
          <w:cantSplit/>
        </w:trPr>
        <w:tc>
          <w:tcPr>
            <w:tcW w:w="779" w:type="dxa"/>
          </w:tcPr>
          <w:p w14:paraId="1F6340A1" w14:textId="77777777" w:rsidR="00DA334F" w:rsidRPr="00577606" w:rsidRDefault="00DA334F" w:rsidP="00557309">
            <w:pPr>
              <w:pStyle w:val="Tabela"/>
              <w:numPr>
                <w:ilvl w:val="0"/>
                <w:numId w:val="66"/>
              </w:numPr>
              <w:jc w:val="both"/>
            </w:pPr>
          </w:p>
        </w:tc>
        <w:tc>
          <w:tcPr>
            <w:tcW w:w="2268" w:type="dxa"/>
          </w:tcPr>
          <w:p w14:paraId="3DB3293E" w14:textId="77777777" w:rsidR="00DA334F" w:rsidRPr="00577606" w:rsidRDefault="00DA334F" w:rsidP="00557309">
            <w:pPr>
              <w:pStyle w:val="Tabela"/>
              <w:jc w:val="both"/>
            </w:pPr>
            <w:r>
              <w:t>Hora</w:t>
            </w:r>
          </w:p>
        </w:tc>
        <w:tc>
          <w:tcPr>
            <w:tcW w:w="1701" w:type="dxa"/>
          </w:tcPr>
          <w:p w14:paraId="1D4217AD" w14:textId="77777777" w:rsidR="00DA334F" w:rsidRPr="00577606" w:rsidRDefault="00DA334F" w:rsidP="00557309">
            <w:pPr>
              <w:pStyle w:val="Tabela"/>
            </w:pPr>
            <w:r>
              <w:t>Hora escolhida para realizar o procedimento</w:t>
            </w:r>
          </w:p>
        </w:tc>
        <w:tc>
          <w:tcPr>
            <w:tcW w:w="992" w:type="dxa"/>
          </w:tcPr>
          <w:p w14:paraId="0B930DC2" w14:textId="77777777" w:rsidR="00DA334F" w:rsidRPr="00577606" w:rsidRDefault="00DA334F" w:rsidP="00557309">
            <w:pPr>
              <w:pStyle w:val="Tabela"/>
              <w:jc w:val="both"/>
            </w:pPr>
          </w:p>
        </w:tc>
        <w:tc>
          <w:tcPr>
            <w:tcW w:w="1418" w:type="dxa"/>
          </w:tcPr>
          <w:p w14:paraId="23839103" w14:textId="77777777" w:rsidR="00DA334F" w:rsidRPr="00577606" w:rsidRDefault="00DA334F" w:rsidP="00557309">
            <w:pPr>
              <w:pStyle w:val="Tabela"/>
              <w:jc w:val="both"/>
            </w:pPr>
            <w:r>
              <w:t>HH:MM</w:t>
            </w:r>
          </w:p>
        </w:tc>
        <w:tc>
          <w:tcPr>
            <w:tcW w:w="709" w:type="dxa"/>
          </w:tcPr>
          <w:p w14:paraId="095EE926" w14:textId="77777777" w:rsidR="00DA334F" w:rsidRPr="00577606" w:rsidRDefault="00DA334F" w:rsidP="00557309">
            <w:pPr>
              <w:pStyle w:val="Tabela"/>
              <w:jc w:val="both"/>
            </w:pPr>
            <w:r>
              <w:t>Hora</w:t>
            </w:r>
          </w:p>
        </w:tc>
        <w:tc>
          <w:tcPr>
            <w:tcW w:w="1324" w:type="dxa"/>
          </w:tcPr>
          <w:p w14:paraId="19230E1B" w14:textId="77777777" w:rsidR="00DA334F" w:rsidRPr="00577606" w:rsidRDefault="00DA334F" w:rsidP="00557309">
            <w:pPr>
              <w:pStyle w:val="Tabela"/>
            </w:pPr>
            <w:r>
              <w:t>Dentre os horários disponíveis</w:t>
            </w:r>
          </w:p>
        </w:tc>
      </w:tr>
    </w:tbl>
    <w:p w14:paraId="599A0CF7" w14:textId="77777777" w:rsidR="00DA334F" w:rsidRPr="00C92530" w:rsidRDefault="00DA334F" w:rsidP="00DA334F">
      <w:pPr>
        <w:pStyle w:val="BodyText"/>
      </w:pPr>
    </w:p>
    <w:p w14:paraId="621A454D" w14:textId="77777777" w:rsidR="00DA334F" w:rsidRDefault="00DA334F" w:rsidP="00DA334F">
      <w:pPr>
        <w:pStyle w:val="Heading4"/>
        <w:numPr>
          <w:ilvl w:val="0"/>
          <w:numId w:val="0"/>
        </w:numPr>
        <w:ind w:left="567"/>
        <w:jc w:val="both"/>
      </w:pPr>
    </w:p>
    <w:p w14:paraId="224C7BB0" w14:textId="1471857A" w:rsidR="00C92530" w:rsidRPr="00577606" w:rsidRDefault="00C92530" w:rsidP="00C92530">
      <w:pPr>
        <w:pStyle w:val="Heading4"/>
        <w:jc w:val="both"/>
      </w:pPr>
      <w:bookmarkStart w:id="35" w:name="_Toc78400693"/>
      <w:r w:rsidRPr="00577606">
        <w:t>Comandos</w:t>
      </w:r>
      <w:bookmarkEnd w:id="35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9"/>
        <w:gridCol w:w="1843"/>
        <w:gridCol w:w="4111"/>
        <w:gridCol w:w="2457"/>
      </w:tblGrid>
      <w:tr w:rsidR="00C92530" w:rsidRPr="00577606" w14:paraId="2992D2A7" w14:textId="77777777" w:rsidTr="00403B77">
        <w:trPr>
          <w:cantSplit/>
        </w:trPr>
        <w:tc>
          <w:tcPr>
            <w:tcW w:w="779" w:type="dxa"/>
          </w:tcPr>
          <w:p w14:paraId="6B31CB41" w14:textId="3B0B9ACB" w:rsidR="00C92530" w:rsidRPr="00577606" w:rsidRDefault="00C92530" w:rsidP="004C0247">
            <w:pPr>
              <w:pStyle w:val="Tabela"/>
              <w:jc w:val="both"/>
              <w:rPr>
                <w:b/>
              </w:rPr>
            </w:pPr>
            <w:r w:rsidRPr="00577606">
              <w:rPr>
                <w:b/>
              </w:rPr>
              <w:t>Núm</w:t>
            </w:r>
            <w:r w:rsidR="00403B77">
              <w:rPr>
                <w:b/>
              </w:rPr>
              <w:t>.</w:t>
            </w:r>
          </w:p>
        </w:tc>
        <w:tc>
          <w:tcPr>
            <w:tcW w:w="1843" w:type="dxa"/>
          </w:tcPr>
          <w:p w14:paraId="704F5EEB" w14:textId="77777777" w:rsidR="00C92530" w:rsidRPr="00577606" w:rsidRDefault="00C92530" w:rsidP="004C0247">
            <w:pPr>
              <w:pStyle w:val="Tabela"/>
              <w:jc w:val="both"/>
              <w:rPr>
                <w:b/>
              </w:rPr>
            </w:pPr>
            <w:r w:rsidRPr="00577606">
              <w:rPr>
                <w:b/>
              </w:rPr>
              <w:t>Nome</w:t>
            </w:r>
          </w:p>
        </w:tc>
        <w:tc>
          <w:tcPr>
            <w:tcW w:w="4111" w:type="dxa"/>
          </w:tcPr>
          <w:p w14:paraId="2FF94333" w14:textId="77777777" w:rsidR="00C92530" w:rsidRPr="00577606" w:rsidRDefault="00C92530" w:rsidP="004C0247">
            <w:pPr>
              <w:pStyle w:val="Tabela"/>
              <w:jc w:val="both"/>
              <w:rPr>
                <w:b/>
              </w:rPr>
            </w:pPr>
            <w:r w:rsidRPr="00577606">
              <w:rPr>
                <w:b/>
              </w:rPr>
              <w:t>Ação</w:t>
            </w:r>
          </w:p>
        </w:tc>
        <w:tc>
          <w:tcPr>
            <w:tcW w:w="2457" w:type="dxa"/>
          </w:tcPr>
          <w:p w14:paraId="0893CFAD" w14:textId="77777777" w:rsidR="00C92530" w:rsidRPr="00577606" w:rsidRDefault="00C92530" w:rsidP="004C0247">
            <w:pPr>
              <w:pStyle w:val="Tabela"/>
              <w:jc w:val="both"/>
              <w:rPr>
                <w:b/>
              </w:rPr>
            </w:pPr>
            <w:r w:rsidRPr="00577606">
              <w:rPr>
                <w:b/>
              </w:rPr>
              <w:t>Restrições</w:t>
            </w:r>
          </w:p>
        </w:tc>
      </w:tr>
      <w:tr w:rsidR="00C92530" w:rsidRPr="00577606" w14:paraId="5903FEE6" w14:textId="77777777" w:rsidTr="00403B77">
        <w:trPr>
          <w:cantSplit/>
        </w:trPr>
        <w:tc>
          <w:tcPr>
            <w:tcW w:w="779" w:type="dxa"/>
          </w:tcPr>
          <w:p w14:paraId="00A809FE" w14:textId="77777777" w:rsidR="00C92530" w:rsidRPr="00577606" w:rsidRDefault="00C92530" w:rsidP="00403B77">
            <w:pPr>
              <w:pStyle w:val="Tabela"/>
              <w:numPr>
                <w:ilvl w:val="0"/>
                <w:numId w:val="67"/>
              </w:numPr>
              <w:jc w:val="both"/>
            </w:pPr>
          </w:p>
        </w:tc>
        <w:tc>
          <w:tcPr>
            <w:tcW w:w="1843" w:type="dxa"/>
          </w:tcPr>
          <w:p w14:paraId="49940707" w14:textId="333D2878" w:rsidR="00C92530" w:rsidRPr="00577606" w:rsidRDefault="00B22A4F" w:rsidP="00B22A4F">
            <w:pPr>
              <w:pStyle w:val="Tabela"/>
            </w:pPr>
            <w:r>
              <w:t>Escolher data (calendário)</w:t>
            </w:r>
          </w:p>
        </w:tc>
        <w:tc>
          <w:tcPr>
            <w:tcW w:w="4111" w:type="dxa"/>
          </w:tcPr>
          <w:p w14:paraId="4EDE6266" w14:textId="46C73D0D" w:rsidR="00C92530" w:rsidRPr="00577606" w:rsidRDefault="00B22A4F" w:rsidP="004C0247">
            <w:pPr>
              <w:pStyle w:val="Tabela"/>
              <w:jc w:val="both"/>
            </w:pPr>
            <w:r>
              <w:t>Exibe as datas disponíveis para realizar o procedimento</w:t>
            </w:r>
          </w:p>
        </w:tc>
        <w:tc>
          <w:tcPr>
            <w:tcW w:w="2457" w:type="dxa"/>
          </w:tcPr>
          <w:p w14:paraId="4471B39A" w14:textId="647E091E" w:rsidR="00C92530" w:rsidRPr="00577606" w:rsidRDefault="00B22A4F" w:rsidP="004C0247">
            <w:pPr>
              <w:pStyle w:val="Tabela"/>
              <w:jc w:val="both"/>
            </w:pPr>
            <w:r>
              <w:t>-</w:t>
            </w:r>
          </w:p>
        </w:tc>
      </w:tr>
      <w:tr w:rsidR="00C92530" w:rsidRPr="00577606" w14:paraId="45547775" w14:textId="77777777" w:rsidTr="00403B77">
        <w:trPr>
          <w:cantSplit/>
        </w:trPr>
        <w:tc>
          <w:tcPr>
            <w:tcW w:w="779" w:type="dxa"/>
          </w:tcPr>
          <w:p w14:paraId="0956A33C" w14:textId="77777777" w:rsidR="00C92530" w:rsidRPr="00577606" w:rsidRDefault="00C92530" w:rsidP="00403B77">
            <w:pPr>
              <w:pStyle w:val="Tabela"/>
              <w:numPr>
                <w:ilvl w:val="0"/>
                <w:numId w:val="67"/>
              </w:numPr>
              <w:jc w:val="both"/>
            </w:pPr>
          </w:p>
        </w:tc>
        <w:tc>
          <w:tcPr>
            <w:tcW w:w="1843" w:type="dxa"/>
          </w:tcPr>
          <w:p w14:paraId="5BC0FAEE" w14:textId="0002AE6A" w:rsidR="00C92530" w:rsidRPr="00577606" w:rsidRDefault="00B22A4F" w:rsidP="00B22A4F">
            <w:pPr>
              <w:pStyle w:val="Tabela"/>
            </w:pPr>
            <w:r>
              <w:t>Escolher hora (relógio)</w:t>
            </w:r>
          </w:p>
        </w:tc>
        <w:tc>
          <w:tcPr>
            <w:tcW w:w="4111" w:type="dxa"/>
          </w:tcPr>
          <w:p w14:paraId="156756E7" w14:textId="6B45DD71" w:rsidR="00C92530" w:rsidRPr="00577606" w:rsidRDefault="00B22A4F" w:rsidP="00B22A4F">
            <w:pPr>
              <w:pStyle w:val="Tabela"/>
            </w:pPr>
            <w:r>
              <w:t>Exibe as horas disponíveis na data para realizar o procedimento</w:t>
            </w:r>
          </w:p>
        </w:tc>
        <w:tc>
          <w:tcPr>
            <w:tcW w:w="2457" w:type="dxa"/>
          </w:tcPr>
          <w:p w14:paraId="387D989C" w14:textId="16849B2E" w:rsidR="00C92530" w:rsidRPr="00577606" w:rsidRDefault="00B22A4F" w:rsidP="00B22A4F">
            <w:pPr>
              <w:pStyle w:val="Tabela"/>
            </w:pPr>
            <w:r>
              <w:t>Necessário escolher data</w:t>
            </w:r>
          </w:p>
        </w:tc>
      </w:tr>
      <w:tr w:rsidR="00B22A4F" w:rsidRPr="00577606" w14:paraId="53096C1B" w14:textId="77777777" w:rsidTr="00403B77">
        <w:trPr>
          <w:cantSplit/>
        </w:trPr>
        <w:tc>
          <w:tcPr>
            <w:tcW w:w="779" w:type="dxa"/>
          </w:tcPr>
          <w:p w14:paraId="547794BA" w14:textId="77777777" w:rsidR="00B22A4F" w:rsidRPr="00577606" w:rsidRDefault="00B22A4F" w:rsidP="00B22A4F">
            <w:pPr>
              <w:pStyle w:val="Tabela"/>
              <w:numPr>
                <w:ilvl w:val="0"/>
                <w:numId w:val="67"/>
              </w:numPr>
              <w:jc w:val="both"/>
            </w:pPr>
          </w:p>
        </w:tc>
        <w:tc>
          <w:tcPr>
            <w:tcW w:w="1843" w:type="dxa"/>
          </w:tcPr>
          <w:p w14:paraId="0A917984" w14:textId="1F93ABF4" w:rsidR="00B22A4F" w:rsidRPr="00577606" w:rsidRDefault="00B22A4F" w:rsidP="00B22A4F">
            <w:pPr>
              <w:pStyle w:val="Tabela"/>
              <w:jc w:val="both"/>
            </w:pPr>
            <w:r>
              <w:t>Agendar</w:t>
            </w:r>
          </w:p>
        </w:tc>
        <w:tc>
          <w:tcPr>
            <w:tcW w:w="4111" w:type="dxa"/>
          </w:tcPr>
          <w:p w14:paraId="09EF7D8C" w14:textId="248714CC" w:rsidR="00B22A4F" w:rsidRPr="00577606" w:rsidRDefault="00B22A4F" w:rsidP="00B22A4F">
            <w:pPr>
              <w:pStyle w:val="Tabela"/>
              <w:jc w:val="both"/>
            </w:pPr>
            <w:r>
              <w:t>Agenda o procedimento</w:t>
            </w:r>
          </w:p>
        </w:tc>
        <w:tc>
          <w:tcPr>
            <w:tcW w:w="2457" w:type="dxa"/>
          </w:tcPr>
          <w:p w14:paraId="43B00700" w14:textId="2209B890" w:rsidR="00B22A4F" w:rsidRPr="00577606" w:rsidRDefault="00B22A4F" w:rsidP="00B22A4F">
            <w:pPr>
              <w:pStyle w:val="Tabela"/>
            </w:pPr>
            <w:r>
              <w:t>Necessário escolher data e hora</w:t>
            </w:r>
          </w:p>
        </w:tc>
      </w:tr>
    </w:tbl>
    <w:p w14:paraId="4B54A20C" w14:textId="77777777" w:rsidR="006512A0" w:rsidRDefault="006512A0" w:rsidP="00523684">
      <w:pPr>
        <w:pStyle w:val="Heading2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bookmarkStart w:id="36" w:name="_Toc78400694"/>
      <w:r>
        <w:rPr>
          <w:rFonts w:ascii="Times New Roman" w:hAnsi="Times New Roman"/>
        </w:rPr>
        <w:lastRenderedPageBreak/>
        <w:t>Especificação de requisitos de casos de uso</w:t>
      </w:r>
      <w:bookmarkEnd w:id="36"/>
      <w:r w:rsidRPr="006512A0">
        <w:rPr>
          <w:rFonts w:ascii="Times New Roman" w:hAnsi="Times New Roman"/>
        </w:rPr>
        <w:t xml:space="preserve"> </w:t>
      </w:r>
    </w:p>
    <w:p w14:paraId="08D990C3" w14:textId="2468E870" w:rsidR="009E4682" w:rsidRPr="006512A0" w:rsidRDefault="009E4682" w:rsidP="00523684">
      <w:pPr>
        <w:pStyle w:val="Heading3"/>
        <w:jc w:val="both"/>
      </w:pPr>
      <w:bookmarkStart w:id="37" w:name="_Toc78400695"/>
      <w:r w:rsidRPr="006512A0">
        <w:t>Caso de uso</w:t>
      </w:r>
      <w:r w:rsidR="006702CA">
        <w:t>:</w:t>
      </w:r>
      <w:r w:rsidR="00064B5A">
        <w:t xml:space="preserve"> Criar conta</w:t>
      </w:r>
      <w:bookmarkEnd w:id="37"/>
    </w:p>
    <w:p w14:paraId="1D93399F" w14:textId="77777777" w:rsidR="009E4682" w:rsidRPr="00577606" w:rsidRDefault="009E4682" w:rsidP="00523684">
      <w:pPr>
        <w:pStyle w:val="Heading4"/>
        <w:jc w:val="both"/>
      </w:pPr>
      <w:bookmarkStart w:id="38" w:name="_Toc78400696"/>
      <w:r w:rsidRPr="00577606">
        <w:t>Precondições</w:t>
      </w:r>
      <w:bookmarkEnd w:id="3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E4682" w:rsidRPr="00577606" w14:paraId="557ED168" w14:textId="77777777" w:rsidTr="00415233">
        <w:trPr>
          <w:trHeight w:val="67"/>
        </w:trPr>
        <w:tc>
          <w:tcPr>
            <w:tcW w:w="9212" w:type="dxa"/>
          </w:tcPr>
          <w:p w14:paraId="341645C1" w14:textId="47D43E43" w:rsidR="009059F7" w:rsidRPr="006702CA" w:rsidRDefault="00064B5A" w:rsidP="00523684">
            <w:pPr>
              <w:pStyle w:val="Tabela"/>
              <w:numPr>
                <w:ilvl w:val="0"/>
                <w:numId w:val="7"/>
              </w:numPr>
              <w:jc w:val="both"/>
              <w:rPr>
                <w:i/>
                <w:iCs/>
              </w:rPr>
            </w:pPr>
            <w:r w:rsidRPr="006702CA">
              <w:rPr>
                <w:i/>
                <w:iCs/>
              </w:rPr>
              <w:t>Não possui precondições</w:t>
            </w:r>
            <w:r w:rsidR="006702CA" w:rsidRPr="006702CA">
              <w:rPr>
                <w:i/>
                <w:iCs/>
              </w:rPr>
              <w:t>.</w:t>
            </w:r>
          </w:p>
        </w:tc>
      </w:tr>
    </w:tbl>
    <w:p w14:paraId="7D3469E1" w14:textId="77777777" w:rsidR="009E4682" w:rsidRPr="00577606" w:rsidRDefault="009E4682" w:rsidP="00523684">
      <w:pPr>
        <w:pStyle w:val="BodyText"/>
        <w:jc w:val="both"/>
      </w:pPr>
    </w:p>
    <w:p w14:paraId="5ECEDA8B" w14:textId="297434C9" w:rsidR="009E4682" w:rsidRPr="00577606" w:rsidRDefault="009E4682" w:rsidP="00523684">
      <w:pPr>
        <w:pStyle w:val="Heading4"/>
        <w:jc w:val="both"/>
      </w:pPr>
      <w:bookmarkStart w:id="39" w:name="_Toc78400697"/>
      <w:r w:rsidRPr="00577606">
        <w:t>Fluxo principal</w:t>
      </w:r>
      <w:bookmarkEnd w:id="39"/>
      <w:r w:rsidRPr="00577606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E4682" w:rsidRPr="00577606" w14:paraId="43629677" w14:textId="77777777">
        <w:trPr>
          <w:trHeight w:val="797"/>
        </w:trPr>
        <w:tc>
          <w:tcPr>
            <w:tcW w:w="9212" w:type="dxa"/>
          </w:tcPr>
          <w:p w14:paraId="3DC32394" w14:textId="77777777" w:rsidR="006702CA" w:rsidRDefault="006702CA" w:rsidP="006702CA">
            <w:pPr>
              <w:pStyle w:val="Tabela"/>
              <w:numPr>
                <w:ilvl w:val="0"/>
                <w:numId w:val="8"/>
              </w:numPr>
              <w:jc w:val="both"/>
            </w:pPr>
            <w:r>
              <w:t>O caso de uso se inicia quando o usuário tem interesse em criar uma conta para acesso ao sistema.</w:t>
            </w:r>
          </w:p>
          <w:p w14:paraId="0238C3C7" w14:textId="3FD38BC7" w:rsidR="006702CA" w:rsidRDefault="006702CA" w:rsidP="006702CA">
            <w:pPr>
              <w:pStyle w:val="Tabela"/>
              <w:numPr>
                <w:ilvl w:val="0"/>
                <w:numId w:val="8"/>
              </w:numPr>
              <w:jc w:val="both"/>
            </w:pPr>
            <w:r>
              <w:t>O usuário informa o seu nome completo, CPF</w:t>
            </w:r>
            <w:r w:rsidR="00AF03DB">
              <w:t>,</w:t>
            </w:r>
            <w:r>
              <w:t xml:space="preserve"> endereço residencial, e-mail, senha e a confirmação de senha. [A1] [A2] [A3]</w:t>
            </w:r>
            <w:r w:rsidR="00AF03DB">
              <w:t xml:space="preserve"> [A4]</w:t>
            </w:r>
          </w:p>
          <w:p w14:paraId="56BB690E" w14:textId="77777777" w:rsidR="006702CA" w:rsidRDefault="006702CA" w:rsidP="006702CA">
            <w:pPr>
              <w:pStyle w:val="Tabela"/>
              <w:numPr>
                <w:ilvl w:val="0"/>
                <w:numId w:val="8"/>
              </w:numPr>
              <w:jc w:val="both"/>
            </w:pPr>
            <w:r>
              <w:t>O sistema valida se já existe algum usuário com CPF ou e-mail informado.</w:t>
            </w:r>
          </w:p>
          <w:p w14:paraId="6EBA2E07" w14:textId="64ADF604" w:rsidR="006702CA" w:rsidRDefault="006702CA" w:rsidP="006702CA">
            <w:pPr>
              <w:pStyle w:val="Tabela"/>
              <w:numPr>
                <w:ilvl w:val="0"/>
                <w:numId w:val="8"/>
              </w:numPr>
              <w:jc w:val="both"/>
            </w:pPr>
            <w:r>
              <w:t>O sistema cria uma conta inativa para o usuário e envia um e-mail a ele para confirmar o acesso o endereço informado</w:t>
            </w:r>
            <w:r w:rsidR="00415233">
              <w:t xml:space="preserve"> e ativar a conta</w:t>
            </w:r>
            <w:r>
              <w:t xml:space="preserve">. </w:t>
            </w:r>
          </w:p>
          <w:p w14:paraId="43CBBE83" w14:textId="77777777" w:rsidR="00AF03DB" w:rsidRDefault="006702CA" w:rsidP="00AF03DB">
            <w:pPr>
              <w:pStyle w:val="Tabela"/>
              <w:numPr>
                <w:ilvl w:val="0"/>
                <w:numId w:val="8"/>
              </w:numPr>
              <w:jc w:val="both"/>
            </w:pPr>
            <w:r>
              <w:t xml:space="preserve">O sistema exibe a mensagem de confirmação [MSG1]. </w:t>
            </w:r>
          </w:p>
          <w:p w14:paraId="40A2DF70" w14:textId="7748ED7D" w:rsidR="00FA7EF5" w:rsidRPr="00577606" w:rsidRDefault="006702CA" w:rsidP="00AF03DB">
            <w:pPr>
              <w:pStyle w:val="Tabela"/>
              <w:numPr>
                <w:ilvl w:val="0"/>
                <w:numId w:val="8"/>
              </w:numPr>
              <w:jc w:val="both"/>
            </w:pPr>
            <w:r>
              <w:t>O caso de uso se encerra.</w:t>
            </w:r>
          </w:p>
        </w:tc>
      </w:tr>
    </w:tbl>
    <w:p w14:paraId="383337B6" w14:textId="77777777" w:rsidR="009E4682" w:rsidRPr="00577606" w:rsidRDefault="009E4682" w:rsidP="00523684">
      <w:pPr>
        <w:pStyle w:val="BodyText"/>
        <w:jc w:val="both"/>
      </w:pPr>
    </w:p>
    <w:p w14:paraId="78EABB07" w14:textId="53126A50" w:rsidR="00CF2C33" w:rsidRPr="00577606" w:rsidRDefault="000B3151" w:rsidP="00CF2C33">
      <w:pPr>
        <w:pStyle w:val="Heading4"/>
        <w:jc w:val="both"/>
      </w:pPr>
      <w:bookmarkStart w:id="40" w:name="_Toc78400698"/>
      <w:r>
        <w:t>Pós condições</w:t>
      </w:r>
      <w:bookmarkEnd w:id="4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CF2C33" w:rsidRPr="00577606" w14:paraId="430C26BA" w14:textId="77777777" w:rsidTr="006739C5">
        <w:trPr>
          <w:trHeight w:val="67"/>
        </w:trPr>
        <w:tc>
          <w:tcPr>
            <w:tcW w:w="9212" w:type="dxa"/>
          </w:tcPr>
          <w:p w14:paraId="6015E557" w14:textId="09AF0431" w:rsidR="00CF2C33" w:rsidRPr="00CF2C33" w:rsidRDefault="00CF2C33" w:rsidP="007A3FB4">
            <w:pPr>
              <w:pStyle w:val="Tabela"/>
              <w:numPr>
                <w:ilvl w:val="0"/>
                <w:numId w:val="21"/>
              </w:numPr>
              <w:jc w:val="both"/>
            </w:pPr>
            <w:r w:rsidRPr="00D66FCE">
              <w:t xml:space="preserve">É criada conta </w:t>
            </w:r>
            <w:r>
              <w:t>inativa</w:t>
            </w:r>
            <w:r w:rsidRPr="00D66FCE">
              <w:t xml:space="preserve"> p</w:t>
            </w:r>
            <w:r>
              <w:t>a</w:t>
            </w:r>
            <w:r w:rsidRPr="00D66FCE">
              <w:t>r</w:t>
            </w:r>
            <w:r>
              <w:t>a o</w:t>
            </w:r>
            <w:r w:rsidRPr="00D66FCE">
              <w:t xml:space="preserve"> usuário com as informações prestadas</w:t>
            </w:r>
            <w:r w:rsidR="007B0FED">
              <w:t xml:space="preserve"> e enviado e-mail com instruções para prosseguir</w:t>
            </w:r>
            <w:r w:rsidRPr="00D66FCE">
              <w:t>.</w:t>
            </w:r>
          </w:p>
        </w:tc>
      </w:tr>
    </w:tbl>
    <w:p w14:paraId="46250F7D" w14:textId="44368B88" w:rsidR="000B3151" w:rsidRDefault="000B3151" w:rsidP="00CF2C33">
      <w:pPr>
        <w:pStyle w:val="Heading4"/>
        <w:numPr>
          <w:ilvl w:val="0"/>
          <w:numId w:val="0"/>
        </w:numPr>
        <w:jc w:val="both"/>
      </w:pPr>
    </w:p>
    <w:p w14:paraId="34C0C4E2" w14:textId="17669A01" w:rsidR="0082187F" w:rsidRDefault="006512A0" w:rsidP="0082187F">
      <w:pPr>
        <w:pStyle w:val="Heading4"/>
        <w:jc w:val="both"/>
      </w:pPr>
      <w:bookmarkStart w:id="41" w:name="_Toc78400699"/>
      <w:r>
        <w:t>Fluxo</w:t>
      </w:r>
      <w:r w:rsidR="0082187F">
        <w:t>s</w:t>
      </w:r>
      <w:r>
        <w:t xml:space="preserve"> alternativo</w:t>
      </w:r>
      <w:r w:rsidR="0082187F">
        <w:t>s</w:t>
      </w:r>
      <w:bookmarkEnd w:id="41"/>
    </w:p>
    <w:p w14:paraId="624DF202" w14:textId="77777777" w:rsidR="0082187F" w:rsidRPr="00D60BF7" w:rsidRDefault="0082187F" w:rsidP="0082187F">
      <w:pPr>
        <w:pStyle w:val="BodyText"/>
      </w:pPr>
      <w:r w:rsidRPr="00D60BF7">
        <w:t>[A1] O CPF informado é inválido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82187F" w:rsidRPr="00577606" w14:paraId="63640A57" w14:textId="77777777" w:rsidTr="0082187F">
        <w:trPr>
          <w:trHeight w:val="797"/>
        </w:trPr>
        <w:tc>
          <w:tcPr>
            <w:tcW w:w="9212" w:type="dxa"/>
          </w:tcPr>
          <w:p w14:paraId="634A23BF" w14:textId="77777777" w:rsidR="0082187F" w:rsidRDefault="0082187F" w:rsidP="006739C5">
            <w:pPr>
              <w:pStyle w:val="Tabela"/>
              <w:numPr>
                <w:ilvl w:val="0"/>
                <w:numId w:val="9"/>
              </w:numPr>
              <w:jc w:val="both"/>
            </w:pPr>
            <w:r>
              <w:t xml:space="preserve">O fluxo se inicia no passo 2 do fluxo principal caso o usuário informe um CPF inválido. </w:t>
            </w:r>
          </w:p>
          <w:p w14:paraId="2E4A3B3E" w14:textId="77777777" w:rsidR="0082187F" w:rsidRDefault="0082187F" w:rsidP="006739C5">
            <w:pPr>
              <w:pStyle w:val="Tabela"/>
              <w:numPr>
                <w:ilvl w:val="0"/>
                <w:numId w:val="9"/>
              </w:numPr>
              <w:jc w:val="both"/>
            </w:pPr>
            <w:r>
              <w:t xml:space="preserve">O sistema exibe a mensagem de erro [MSG2]. </w:t>
            </w:r>
          </w:p>
          <w:p w14:paraId="70CF7FBB" w14:textId="77777777" w:rsidR="0082187F" w:rsidRPr="00577606" w:rsidRDefault="0082187F" w:rsidP="006739C5">
            <w:pPr>
              <w:pStyle w:val="Tabela"/>
              <w:numPr>
                <w:ilvl w:val="0"/>
                <w:numId w:val="9"/>
              </w:numPr>
              <w:jc w:val="both"/>
            </w:pPr>
            <w:r>
              <w:t>O caso de uso retorna ao passo 2 do fluxo principal.</w:t>
            </w:r>
          </w:p>
        </w:tc>
      </w:tr>
    </w:tbl>
    <w:p w14:paraId="151F5893" w14:textId="44CFF247" w:rsidR="00E1367A" w:rsidRPr="00D60BF7" w:rsidRDefault="00E1367A" w:rsidP="00E1367A">
      <w:pPr>
        <w:pStyle w:val="BodyText"/>
      </w:pPr>
      <w:r>
        <w:br/>
      </w:r>
      <w:r w:rsidRPr="0082187F">
        <w:t>[A2] O e-mail informado é inválido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E1367A" w:rsidRPr="00577606" w14:paraId="6CE69941" w14:textId="77777777" w:rsidTr="00E1367A">
        <w:trPr>
          <w:trHeight w:val="797"/>
        </w:trPr>
        <w:tc>
          <w:tcPr>
            <w:tcW w:w="9212" w:type="dxa"/>
          </w:tcPr>
          <w:p w14:paraId="6E95BB91" w14:textId="77777777" w:rsidR="00E1367A" w:rsidRDefault="00E1367A" w:rsidP="007A3FB4">
            <w:pPr>
              <w:pStyle w:val="Tabela"/>
              <w:numPr>
                <w:ilvl w:val="0"/>
                <w:numId w:val="22"/>
              </w:numPr>
              <w:jc w:val="both"/>
            </w:pPr>
            <w:r>
              <w:t xml:space="preserve">O fluxo se inicia no passo 2 do fluxo principal caso o usuário informe um e-mail inválido. </w:t>
            </w:r>
          </w:p>
          <w:p w14:paraId="0149A46A" w14:textId="77777777" w:rsidR="00E1367A" w:rsidRDefault="00E1367A" w:rsidP="007A3FB4">
            <w:pPr>
              <w:pStyle w:val="Tabela"/>
              <w:numPr>
                <w:ilvl w:val="0"/>
                <w:numId w:val="22"/>
              </w:numPr>
              <w:jc w:val="both"/>
            </w:pPr>
            <w:r>
              <w:t xml:space="preserve">O sistema exibe a mensagem de erro [MSG3]. </w:t>
            </w:r>
          </w:p>
          <w:p w14:paraId="01351801" w14:textId="77777777" w:rsidR="00E1367A" w:rsidRPr="00577606" w:rsidRDefault="00E1367A" w:rsidP="007A3FB4">
            <w:pPr>
              <w:pStyle w:val="Tabela"/>
              <w:numPr>
                <w:ilvl w:val="0"/>
                <w:numId w:val="22"/>
              </w:numPr>
              <w:jc w:val="both"/>
            </w:pPr>
            <w:r>
              <w:t>O caso de uso retorna ao passo 2 do fluxo principal.</w:t>
            </w:r>
          </w:p>
        </w:tc>
      </w:tr>
    </w:tbl>
    <w:p w14:paraId="5E3A9DCD" w14:textId="77777777" w:rsidR="00597156" w:rsidRPr="00D60BF7" w:rsidRDefault="00E1367A" w:rsidP="00597156">
      <w:pPr>
        <w:pStyle w:val="BodyText"/>
      </w:pPr>
      <w:r>
        <w:br/>
      </w:r>
      <w:r w:rsidR="00597156" w:rsidRPr="00E1367A">
        <w:t>[A3] Senha e confirmação de senha são diferentes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597156" w:rsidRPr="00577606" w14:paraId="5619835A" w14:textId="77777777" w:rsidTr="00557309">
        <w:trPr>
          <w:trHeight w:val="797"/>
        </w:trPr>
        <w:tc>
          <w:tcPr>
            <w:tcW w:w="9212" w:type="dxa"/>
          </w:tcPr>
          <w:p w14:paraId="09C49B04" w14:textId="77777777" w:rsidR="00597156" w:rsidRDefault="00597156" w:rsidP="00557309">
            <w:pPr>
              <w:pStyle w:val="Tabela"/>
              <w:numPr>
                <w:ilvl w:val="0"/>
                <w:numId w:val="23"/>
              </w:numPr>
              <w:jc w:val="both"/>
            </w:pPr>
            <w:r>
              <w:lastRenderedPageBreak/>
              <w:t xml:space="preserve">O fluxo se inicia no passo 2 do fluxo principal caso o usuário informe a confirmação da senha diferente da senha. </w:t>
            </w:r>
          </w:p>
          <w:p w14:paraId="567B9E40" w14:textId="77777777" w:rsidR="00597156" w:rsidRDefault="00597156" w:rsidP="00557309">
            <w:pPr>
              <w:pStyle w:val="Tabela"/>
              <w:numPr>
                <w:ilvl w:val="0"/>
                <w:numId w:val="23"/>
              </w:numPr>
              <w:jc w:val="both"/>
            </w:pPr>
            <w:r>
              <w:t xml:space="preserve">O sistema exibe a mensagem de erro [MSG4]. </w:t>
            </w:r>
          </w:p>
          <w:p w14:paraId="5F72E71F" w14:textId="77777777" w:rsidR="00597156" w:rsidRPr="00577606" w:rsidRDefault="00597156" w:rsidP="00557309">
            <w:pPr>
              <w:pStyle w:val="Tabela"/>
              <w:numPr>
                <w:ilvl w:val="0"/>
                <w:numId w:val="23"/>
              </w:numPr>
              <w:jc w:val="both"/>
            </w:pPr>
            <w:r>
              <w:t>O caso de uso retorna ao passo 2 do fluxo principal.</w:t>
            </w:r>
          </w:p>
        </w:tc>
      </w:tr>
    </w:tbl>
    <w:p w14:paraId="09357272" w14:textId="6D6FB34C" w:rsidR="00597156" w:rsidRPr="00D60BF7" w:rsidRDefault="00597156" w:rsidP="00597156">
      <w:pPr>
        <w:pStyle w:val="BodyText"/>
      </w:pPr>
      <w:r>
        <w:br/>
      </w:r>
      <w:r w:rsidRPr="00E1367A">
        <w:t>[A</w:t>
      </w:r>
      <w:r>
        <w:t>4</w:t>
      </w:r>
      <w:r w:rsidRPr="00E1367A">
        <w:t xml:space="preserve">] Senha </w:t>
      </w:r>
      <w:r w:rsidR="00253258">
        <w:t>com menos de 8 caracteres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597156" w:rsidRPr="00577606" w14:paraId="185678D7" w14:textId="77777777" w:rsidTr="00557309">
        <w:trPr>
          <w:trHeight w:val="797"/>
        </w:trPr>
        <w:tc>
          <w:tcPr>
            <w:tcW w:w="9212" w:type="dxa"/>
          </w:tcPr>
          <w:p w14:paraId="62743270" w14:textId="1574CD4F" w:rsidR="00597156" w:rsidRDefault="00597156" w:rsidP="00597156">
            <w:pPr>
              <w:pStyle w:val="Tabela"/>
              <w:numPr>
                <w:ilvl w:val="0"/>
                <w:numId w:val="59"/>
              </w:numPr>
              <w:jc w:val="both"/>
            </w:pPr>
            <w:r>
              <w:t xml:space="preserve">O fluxo se inicia no passo 2 do fluxo principal caso o usuário informe uma senha com menos de 8 caracteres. </w:t>
            </w:r>
          </w:p>
          <w:p w14:paraId="1EBFE747" w14:textId="21592690" w:rsidR="00597156" w:rsidRDefault="00597156" w:rsidP="00597156">
            <w:pPr>
              <w:pStyle w:val="Tabela"/>
              <w:numPr>
                <w:ilvl w:val="0"/>
                <w:numId w:val="59"/>
              </w:numPr>
              <w:jc w:val="both"/>
            </w:pPr>
            <w:r>
              <w:t xml:space="preserve">O sistema exibe a mensagem de erro [MSG5]. </w:t>
            </w:r>
          </w:p>
          <w:p w14:paraId="43185A8C" w14:textId="77777777" w:rsidR="00597156" w:rsidRPr="00577606" w:rsidRDefault="00597156" w:rsidP="00597156">
            <w:pPr>
              <w:pStyle w:val="Tabela"/>
              <w:numPr>
                <w:ilvl w:val="0"/>
                <w:numId w:val="59"/>
              </w:numPr>
              <w:jc w:val="both"/>
            </w:pPr>
            <w:r>
              <w:t>O caso de uso retorna ao passo 2 do fluxo principal.</w:t>
            </w:r>
          </w:p>
        </w:tc>
      </w:tr>
    </w:tbl>
    <w:p w14:paraId="1A8FBE2F" w14:textId="2BD0ED89" w:rsidR="00940A4B" w:rsidRDefault="00940A4B" w:rsidP="00597156">
      <w:pPr>
        <w:pStyle w:val="BodyText"/>
      </w:pPr>
    </w:p>
    <w:p w14:paraId="177FD4E3" w14:textId="0DADE597" w:rsidR="00940A4B" w:rsidRDefault="00940A4B" w:rsidP="00940A4B">
      <w:pPr>
        <w:pStyle w:val="Heading4"/>
        <w:jc w:val="both"/>
      </w:pPr>
      <w:bookmarkStart w:id="42" w:name="_Toc78400700"/>
      <w:r>
        <w:t>Pontos de extensão</w:t>
      </w:r>
      <w:bookmarkEnd w:id="42"/>
    </w:p>
    <w:tbl>
      <w:tblPr>
        <w:tblW w:w="9137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6"/>
        <w:gridCol w:w="8201"/>
      </w:tblGrid>
      <w:tr w:rsidR="00940A4B" w:rsidRPr="001616A9" w14:paraId="086D8690" w14:textId="77777777" w:rsidTr="00940A4B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1E16CAB4" w14:textId="77777777" w:rsidR="00940A4B" w:rsidRPr="001616A9" w:rsidRDefault="00940A4B" w:rsidP="00940A4B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ID</w:t>
            </w:r>
          </w:p>
        </w:tc>
        <w:tc>
          <w:tcPr>
            <w:tcW w:w="8201" w:type="dxa"/>
            <w:shd w:val="clear" w:color="auto" w:fill="auto"/>
            <w:noWrap/>
            <w:vAlign w:val="bottom"/>
            <w:hideMark/>
          </w:tcPr>
          <w:p w14:paraId="6B6B24BE" w14:textId="77777777" w:rsidR="00940A4B" w:rsidRPr="001616A9" w:rsidRDefault="00940A4B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Descrição</w:t>
            </w:r>
          </w:p>
        </w:tc>
      </w:tr>
      <w:tr w:rsidR="00940A4B" w:rsidRPr="001616A9" w14:paraId="6C793F9E" w14:textId="77777777" w:rsidTr="00940A4B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6CCFE766" w14:textId="77777777" w:rsidR="00940A4B" w:rsidRPr="001616A9" w:rsidRDefault="00940A4B" w:rsidP="00940A4B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PE1</w:t>
            </w:r>
          </w:p>
        </w:tc>
        <w:tc>
          <w:tcPr>
            <w:tcW w:w="8201" w:type="dxa"/>
            <w:shd w:val="clear" w:color="auto" w:fill="auto"/>
            <w:noWrap/>
            <w:vAlign w:val="bottom"/>
            <w:hideMark/>
          </w:tcPr>
          <w:p w14:paraId="7EED30E2" w14:textId="0D0B8D26" w:rsidR="00940A4B" w:rsidRPr="001616A9" w:rsidRDefault="00940A4B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Ocorre no passo 3 do fluxo principal.</w:t>
            </w:r>
          </w:p>
        </w:tc>
      </w:tr>
    </w:tbl>
    <w:p w14:paraId="028A716F" w14:textId="77777777" w:rsidR="00940A4B" w:rsidRDefault="00940A4B" w:rsidP="00940A4B">
      <w:pPr>
        <w:pStyle w:val="Heading4"/>
        <w:numPr>
          <w:ilvl w:val="0"/>
          <w:numId w:val="0"/>
        </w:numPr>
        <w:jc w:val="both"/>
      </w:pPr>
    </w:p>
    <w:p w14:paraId="142E6B7F" w14:textId="29F2899A" w:rsidR="00940A4B" w:rsidRDefault="00940A4B" w:rsidP="00940A4B">
      <w:pPr>
        <w:pStyle w:val="Heading4"/>
        <w:jc w:val="both"/>
      </w:pPr>
      <w:bookmarkStart w:id="43" w:name="_Toc78400701"/>
      <w:r>
        <w:t>Mensagens</w:t>
      </w:r>
      <w:bookmarkEnd w:id="43"/>
    </w:p>
    <w:tbl>
      <w:tblPr>
        <w:tblW w:w="9137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6"/>
        <w:gridCol w:w="8201"/>
      </w:tblGrid>
      <w:tr w:rsidR="00940A4B" w:rsidRPr="001616A9" w14:paraId="0543216D" w14:textId="77777777" w:rsidTr="00940A4B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53DE9525" w14:textId="77777777" w:rsidR="00940A4B" w:rsidRPr="001616A9" w:rsidRDefault="00940A4B" w:rsidP="00940A4B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ID</w:t>
            </w:r>
          </w:p>
        </w:tc>
        <w:tc>
          <w:tcPr>
            <w:tcW w:w="8201" w:type="dxa"/>
            <w:shd w:val="clear" w:color="auto" w:fill="auto"/>
            <w:noWrap/>
            <w:vAlign w:val="bottom"/>
            <w:hideMark/>
          </w:tcPr>
          <w:p w14:paraId="1D0C8B27" w14:textId="77777777" w:rsidR="00940A4B" w:rsidRPr="001616A9" w:rsidRDefault="00940A4B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Descrição</w:t>
            </w:r>
          </w:p>
        </w:tc>
      </w:tr>
      <w:tr w:rsidR="00940A4B" w:rsidRPr="001616A9" w14:paraId="3D6B968A" w14:textId="77777777" w:rsidTr="00940A4B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7B66064B" w14:textId="608AFC0F" w:rsidR="00940A4B" w:rsidRPr="001616A9" w:rsidRDefault="00940A4B" w:rsidP="00940A4B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MSG1</w:t>
            </w:r>
          </w:p>
        </w:tc>
        <w:tc>
          <w:tcPr>
            <w:tcW w:w="8201" w:type="dxa"/>
            <w:shd w:val="clear" w:color="auto" w:fill="auto"/>
            <w:noWrap/>
            <w:vAlign w:val="bottom"/>
            <w:hideMark/>
          </w:tcPr>
          <w:p w14:paraId="140C7830" w14:textId="1ABFE7A5" w:rsidR="00940A4B" w:rsidRPr="001616A9" w:rsidRDefault="00940A4B" w:rsidP="00940A4B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Conta criada com sucesso.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 w:rsidRPr="00940A4B">
              <w:rPr>
                <w:color w:val="000000"/>
                <w:sz w:val="24"/>
                <w:szCs w:val="24"/>
              </w:rPr>
              <w:t>Favor confirmar seu e-mail clicando no link que foi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 w:rsidRPr="00940A4B">
              <w:rPr>
                <w:color w:val="000000"/>
                <w:sz w:val="24"/>
                <w:szCs w:val="24"/>
              </w:rPr>
              <w:t>enviado.</w:t>
            </w:r>
          </w:p>
        </w:tc>
      </w:tr>
      <w:tr w:rsidR="00940A4B" w:rsidRPr="001616A9" w14:paraId="5B84DE45" w14:textId="77777777" w:rsidTr="00940A4B">
        <w:trPr>
          <w:trHeight w:val="121"/>
        </w:trPr>
        <w:tc>
          <w:tcPr>
            <w:tcW w:w="936" w:type="dxa"/>
            <w:shd w:val="clear" w:color="auto" w:fill="auto"/>
            <w:noWrap/>
          </w:tcPr>
          <w:p w14:paraId="03A134F0" w14:textId="05C5F12D" w:rsidR="00940A4B" w:rsidRPr="00940A4B" w:rsidRDefault="00940A4B" w:rsidP="00940A4B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MSG</w:t>
            </w: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8201" w:type="dxa"/>
            <w:shd w:val="clear" w:color="auto" w:fill="auto"/>
            <w:noWrap/>
            <w:vAlign w:val="bottom"/>
          </w:tcPr>
          <w:p w14:paraId="5A787DF4" w14:textId="18ABF0F4" w:rsidR="00940A4B" w:rsidRPr="001616A9" w:rsidRDefault="00940A4B" w:rsidP="00940A4B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O CPF informado não é válido. Favor verificar e digitar novamente.</w:t>
            </w:r>
          </w:p>
        </w:tc>
      </w:tr>
      <w:tr w:rsidR="00940A4B" w:rsidRPr="001616A9" w14:paraId="54C1B467" w14:textId="77777777" w:rsidTr="00940A4B">
        <w:trPr>
          <w:trHeight w:val="121"/>
        </w:trPr>
        <w:tc>
          <w:tcPr>
            <w:tcW w:w="936" w:type="dxa"/>
            <w:shd w:val="clear" w:color="auto" w:fill="auto"/>
            <w:noWrap/>
          </w:tcPr>
          <w:p w14:paraId="524B9233" w14:textId="5031211D" w:rsidR="00940A4B" w:rsidRPr="00940A4B" w:rsidRDefault="00940A4B" w:rsidP="00940A4B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MSG</w:t>
            </w:r>
            <w:r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8201" w:type="dxa"/>
            <w:shd w:val="clear" w:color="auto" w:fill="auto"/>
            <w:noWrap/>
            <w:vAlign w:val="bottom"/>
          </w:tcPr>
          <w:p w14:paraId="38349841" w14:textId="2F3073D2" w:rsidR="00940A4B" w:rsidRPr="001616A9" w:rsidRDefault="00940A4B" w:rsidP="00940A4B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O e-mail informado não é válido. Favor verificar e digitar novamente.</w:t>
            </w:r>
          </w:p>
        </w:tc>
      </w:tr>
      <w:tr w:rsidR="00940A4B" w:rsidRPr="001616A9" w14:paraId="3B66B0A7" w14:textId="77777777" w:rsidTr="00940A4B">
        <w:trPr>
          <w:trHeight w:val="121"/>
        </w:trPr>
        <w:tc>
          <w:tcPr>
            <w:tcW w:w="936" w:type="dxa"/>
            <w:shd w:val="clear" w:color="auto" w:fill="auto"/>
            <w:noWrap/>
          </w:tcPr>
          <w:p w14:paraId="780D2B51" w14:textId="5AD86EF9" w:rsidR="00940A4B" w:rsidRPr="00940A4B" w:rsidRDefault="00940A4B" w:rsidP="00940A4B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MSG</w:t>
            </w:r>
            <w:r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8201" w:type="dxa"/>
            <w:shd w:val="clear" w:color="auto" w:fill="auto"/>
            <w:noWrap/>
            <w:vAlign w:val="bottom"/>
          </w:tcPr>
          <w:p w14:paraId="2C43AD93" w14:textId="145D1359" w:rsidR="00940A4B" w:rsidRPr="001616A9" w:rsidRDefault="00940A4B" w:rsidP="00940A4B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A senha e confirmação de senha informadas não são iguais.</w:t>
            </w:r>
          </w:p>
        </w:tc>
      </w:tr>
      <w:tr w:rsidR="004579F9" w:rsidRPr="001616A9" w14:paraId="7137E4F1" w14:textId="77777777" w:rsidTr="00940A4B">
        <w:trPr>
          <w:trHeight w:val="121"/>
        </w:trPr>
        <w:tc>
          <w:tcPr>
            <w:tcW w:w="936" w:type="dxa"/>
            <w:shd w:val="clear" w:color="auto" w:fill="auto"/>
            <w:noWrap/>
          </w:tcPr>
          <w:p w14:paraId="56882DF7" w14:textId="09AF7AA9" w:rsidR="004579F9" w:rsidRPr="00940A4B" w:rsidRDefault="004579F9" w:rsidP="00940A4B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MSG</w:t>
            </w:r>
            <w:r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8201" w:type="dxa"/>
            <w:shd w:val="clear" w:color="auto" w:fill="auto"/>
            <w:noWrap/>
            <w:vAlign w:val="bottom"/>
          </w:tcPr>
          <w:p w14:paraId="41583D63" w14:textId="302FE8FF" w:rsidR="004579F9" w:rsidRPr="00940A4B" w:rsidRDefault="004579F9" w:rsidP="00940A4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 senha precisa ter pelo menos 8 caracteres</w:t>
            </w:r>
            <w:r w:rsidR="00A26B6F">
              <w:rPr>
                <w:color w:val="000000"/>
                <w:sz w:val="24"/>
                <w:szCs w:val="24"/>
              </w:rPr>
              <w:t>.</w:t>
            </w:r>
          </w:p>
        </w:tc>
      </w:tr>
    </w:tbl>
    <w:p w14:paraId="1FE2D9CC" w14:textId="77777777" w:rsidR="00F60F02" w:rsidRDefault="00F60F02" w:rsidP="00F60F02">
      <w:pPr>
        <w:pStyle w:val="Heading3"/>
        <w:numPr>
          <w:ilvl w:val="0"/>
          <w:numId w:val="0"/>
        </w:numPr>
        <w:ind w:left="567" w:hanging="567"/>
        <w:jc w:val="both"/>
      </w:pPr>
    </w:p>
    <w:p w14:paraId="56CB0362" w14:textId="61D0F3BC" w:rsidR="006512A0" w:rsidRPr="006512A0" w:rsidRDefault="00F60F02" w:rsidP="00523684">
      <w:pPr>
        <w:pStyle w:val="Heading3"/>
        <w:jc w:val="both"/>
      </w:pPr>
      <w:r>
        <w:br w:type="page"/>
      </w:r>
      <w:bookmarkStart w:id="44" w:name="_Toc78400702"/>
      <w:r w:rsidR="006512A0" w:rsidRPr="006512A0">
        <w:lastRenderedPageBreak/>
        <w:t>Caso de uso</w:t>
      </w:r>
      <w:r w:rsidR="00281573" w:rsidRPr="00281573">
        <w:t xml:space="preserve">: </w:t>
      </w:r>
      <w:r w:rsidR="00A94B3D">
        <w:t>L</w:t>
      </w:r>
      <w:r w:rsidR="00381D7C">
        <w:t xml:space="preserve">ink </w:t>
      </w:r>
      <w:r w:rsidR="00A94B3D">
        <w:t xml:space="preserve">para </w:t>
      </w:r>
      <w:r w:rsidR="00281573" w:rsidRPr="00281573">
        <w:t>Recuperar senha.</w:t>
      </w:r>
      <w:bookmarkEnd w:id="44"/>
    </w:p>
    <w:p w14:paraId="454DA4F0" w14:textId="77777777" w:rsidR="006512A0" w:rsidRPr="00577606" w:rsidRDefault="006512A0" w:rsidP="00523684">
      <w:pPr>
        <w:pStyle w:val="Heading4"/>
        <w:jc w:val="both"/>
      </w:pPr>
      <w:bookmarkStart w:id="45" w:name="_Toc78400703"/>
      <w:r w:rsidRPr="00577606">
        <w:t>Precondições</w:t>
      </w:r>
      <w:bookmarkEnd w:id="4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6512A0" w:rsidRPr="00577606" w14:paraId="510AC409" w14:textId="77777777" w:rsidTr="00D66FCE">
        <w:trPr>
          <w:trHeight w:val="371"/>
        </w:trPr>
        <w:tc>
          <w:tcPr>
            <w:tcW w:w="9212" w:type="dxa"/>
          </w:tcPr>
          <w:p w14:paraId="4EBD58F6" w14:textId="42F82CC8" w:rsidR="006512A0" w:rsidRPr="00281573" w:rsidRDefault="00281573" w:rsidP="00523684">
            <w:pPr>
              <w:pStyle w:val="Tabela"/>
              <w:numPr>
                <w:ilvl w:val="0"/>
                <w:numId w:val="17"/>
              </w:numPr>
              <w:jc w:val="both"/>
              <w:rPr>
                <w:i/>
                <w:iCs/>
              </w:rPr>
            </w:pPr>
            <w:r w:rsidRPr="00281573">
              <w:rPr>
                <w:i/>
                <w:iCs/>
              </w:rPr>
              <w:t>Não possui precondições.</w:t>
            </w:r>
          </w:p>
        </w:tc>
      </w:tr>
    </w:tbl>
    <w:p w14:paraId="250F71FA" w14:textId="77777777" w:rsidR="006512A0" w:rsidRPr="00577606" w:rsidRDefault="006512A0" w:rsidP="00523684">
      <w:pPr>
        <w:pStyle w:val="BodyText"/>
        <w:jc w:val="both"/>
      </w:pPr>
    </w:p>
    <w:p w14:paraId="2C46A9EF" w14:textId="3C76FE48" w:rsidR="00FC6686" w:rsidRPr="00FC6686" w:rsidRDefault="006512A0" w:rsidP="00DC6CDD">
      <w:pPr>
        <w:pStyle w:val="Heading4"/>
        <w:jc w:val="both"/>
      </w:pPr>
      <w:bookmarkStart w:id="46" w:name="_Toc78400704"/>
      <w:r w:rsidRPr="00577606">
        <w:t>Fluxo principal</w:t>
      </w:r>
      <w:bookmarkEnd w:id="46"/>
      <w:r w:rsidRPr="00577606">
        <w:t xml:space="preserve"> 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6512A0" w:rsidRPr="00577606" w14:paraId="42558C8C" w14:textId="77777777" w:rsidTr="00281573">
        <w:trPr>
          <w:trHeight w:val="797"/>
        </w:trPr>
        <w:tc>
          <w:tcPr>
            <w:tcW w:w="9212" w:type="dxa"/>
          </w:tcPr>
          <w:p w14:paraId="2BCD233A" w14:textId="77777777" w:rsidR="00281573" w:rsidRDefault="00281573" w:rsidP="00281573">
            <w:pPr>
              <w:pStyle w:val="Tabela"/>
              <w:numPr>
                <w:ilvl w:val="0"/>
                <w:numId w:val="18"/>
              </w:numPr>
              <w:jc w:val="both"/>
            </w:pPr>
            <w:r>
              <w:t xml:space="preserve">O caso de uso se inicia quando o usuário deseja recupera acesso à sua conta por ter esquecido a senha. </w:t>
            </w:r>
          </w:p>
          <w:p w14:paraId="77CD3F82" w14:textId="77777777" w:rsidR="00281573" w:rsidRDefault="00281573" w:rsidP="00281573">
            <w:pPr>
              <w:pStyle w:val="Tabela"/>
              <w:numPr>
                <w:ilvl w:val="0"/>
                <w:numId w:val="18"/>
              </w:numPr>
              <w:jc w:val="both"/>
            </w:pPr>
            <w:r>
              <w:t xml:space="preserve">O usuário informa o e-mail ou CPF da conta que deseja recuperar acesso. [A1] [A2] </w:t>
            </w:r>
          </w:p>
          <w:p w14:paraId="340F92E4" w14:textId="77777777" w:rsidR="00650503" w:rsidRDefault="00281573" w:rsidP="00650503">
            <w:pPr>
              <w:pStyle w:val="Tabela"/>
              <w:numPr>
                <w:ilvl w:val="0"/>
                <w:numId w:val="18"/>
              </w:numPr>
              <w:jc w:val="both"/>
            </w:pPr>
            <w:r>
              <w:t>O sistema informa que será enviado um e-mail com instruções para gerar nova senha e envia o e-mail.</w:t>
            </w:r>
          </w:p>
          <w:p w14:paraId="3DD22801" w14:textId="53105166" w:rsidR="006512A0" w:rsidRPr="00577606" w:rsidRDefault="00281573" w:rsidP="00650503">
            <w:pPr>
              <w:pStyle w:val="Tabela"/>
              <w:numPr>
                <w:ilvl w:val="0"/>
                <w:numId w:val="18"/>
              </w:numPr>
              <w:jc w:val="both"/>
            </w:pPr>
            <w:r>
              <w:t>O caso de uso se encerra.</w:t>
            </w:r>
          </w:p>
        </w:tc>
      </w:tr>
    </w:tbl>
    <w:p w14:paraId="71203A70" w14:textId="77777777" w:rsidR="00281573" w:rsidRPr="00577606" w:rsidRDefault="00281573" w:rsidP="00281573">
      <w:pPr>
        <w:pStyle w:val="BodyText"/>
        <w:jc w:val="both"/>
      </w:pPr>
    </w:p>
    <w:p w14:paraId="7C6EC3A9" w14:textId="5CC7B54D" w:rsidR="00281573" w:rsidRPr="00577606" w:rsidRDefault="00281573" w:rsidP="00281573">
      <w:pPr>
        <w:pStyle w:val="Heading4"/>
        <w:jc w:val="both"/>
      </w:pPr>
      <w:bookmarkStart w:id="47" w:name="_Toc78400705"/>
      <w:r>
        <w:t>Pós condições</w:t>
      </w:r>
      <w:bookmarkEnd w:id="47"/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281573" w:rsidRPr="00577606" w14:paraId="1B5363BB" w14:textId="77777777" w:rsidTr="00281573">
        <w:trPr>
          <w:trHeight w:val="83"/>
        </w:trPr>
        <w:tc>
          <w:tcPr>
            <w:tcW w:w="9212" w:type="dxa"/>
          </w:tcPr>
          <w:p w14:paraId="405516AB" w14:textId="383BB458" w:rsidR="00281573" w:rsidRPr="00577606" w:rsidRDefault="007B0FED" w:rsidP="006739C5">
            <w:pPr>
              <w:pStyle w:val="Tabela"/>
              <w:numPr>
                <w:ilvl w:val="0"/>
                <w:numId w:val="19"/>
              </w:numPr>
              <w:jc w:val="both"/>
            </w:pPr>
            <w:r>
              <w:t>É enviado e-mail com instruções para prosseguir a alteração da senha.</w:t>
            </w:r>
          </w:p>
        </w:tc>
      </w:tr>
    </w:tbl>
    <w:p w14:paraId="6925CCF4" w14:textId="77777777" w:rsidR="00281573" w:rsidRPr="00577606" w:rsidRDefault="00281573" w:rsidP="00281573">
      <w:pPr>
        <w:pStyle w:val="BodyText"/>
        <w:jc w:val="both"/>
      </w:pPr>
    </w:p>
    <w:p w14:paraId="6A34AC8A" w14:textId="7DBBCF91" w:rsidR="00281573" w:rsidRDefault="00281573" w:rsidP="00281573">
      <w:pPr>
        <w:pStyle w:val="Heading4"/>
        <w:jc w:val="both"/>
      </w:pPr>
      <w:bookmarkStart w:id="48" w:name="_Toc78400706"/>
      <w:r>
        <w:t>Fluxo alternativo</w:t>
      </w:r>
      <w:bookmarkEnd w:id="48"/>
    </w:p>
    <w:p w14:paraId="0118E5FC" w14:textId="786134D2" w:rsidR="00281573" w:rsidRPr="00281573" w:rsidRDefault="00281573" w:rsidP="00281573">
      <w:pPr>
        <w:pStyle w:val="BodyText"/>
      </w:pPr>
      <w:r w:rsidRPr="00281573">
        <w:t>[A1] O CPF informado é inválido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281573" w:rsidRPr="00577606" w14:paraId="10DA12E8" w14:textId="77777777" w:rsidTr="006739C5">
        <w:trPr>
          <w:trHeight w:val="797"/>
        </w:trPr>
        <w:tc>
          <w:tcPr>
            <w:tcW w:w="9212" w:type="dxa"/>
          </w:tcPr>
          <w:p w14:paraId="124520A9" w14:textId="77777777" w:rsidR="00281573" w:rsidRDefault="00281573" w:rsidP="007A3FB4">
            <w:pPr>
              <w:pStyle w:val="Tabela"/>
              <w:numPr>
                <w:ilvl w:val="0"/>
                <w:numId w:val="24"/>
              </w:numPr>
              <w:jc w:val="both"/>
            </w:pPr>
            <w:r>
              <w:t xml:space="preserve">O fluxo se inicia no passo 2 do fluxo principal caso o usuário informe um CPF inválido. </w:t>
            </w:r>
          </w:p>
          <w:p w14:paraId="0102B8DB" w14:textId="77777777" w:rsidR="00281573" w:rsidRDefault="00281573" w:rsidP="007A3FB4">
            <w:pPr>
              <w:pStyle w:val="Tabela"/>
              <w:numPr>
                <w:ilvl w:val="0"/>
                <w:numId w:val="24"/>
              </w:numPr>
              <w:jc w:val="both"/>
            </w:pPr>
            <w:r>
              <w:t xml:space="preserve">O sistema exibe a mensagem de erro [MSG2]. </w:t>
            </w:r>
          </w:p>
          <w:p w14:paraId="01CC2CA9" w14:textId="607A6BA5" w:rsidR="00281573" w:rsidRPr="00577606" w:rsidRDefault="00281573" w:rsidP="007A3FB4">
            <w:pPr>
              <w:pStyle w:val="Tabela"/>
              <w:numPr>
                <w:ilvl w:val="0"/>
                <w:numId w:val="24"/>
              </w:numPr>
              <w:jc w:val="both"/>
            </w:pPr>
            <w:r>
              <w:t>O caso de uso retorna ao passo 2 do fluxo principal.</w:t>
            </w:r>
          </w:p>
        </w:tc>
      </w:tr>
    </w:tbl>
    <w:p w14:paraId="0C61A2E0" w14:textId="77777777" w:rsidR="00281573" w:rsidRPr="00281573" w:rsidRDefault="00281573" w:rsidP="00281573">
      <w:pPr>
        <w:pStyle w:val="BodyText"/>
      </w:pPr>
      <w:r>
        <w:br/>
      </w:r>
      <w:r w:rsidRPr="00281573">
        <w:t>[A2] O e-mail informado é inválido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281573" w:rsidRPr="00577606" w14:paraId="682A42FB" w14:textId="77777777" w:rsidTr="002F1A71">
        <w:trPr>
          <w:trHeight w:val="797"/>
        </w:trPr>
        <w:tc>
          <w:tcPr>
            <w:tcW w:w="9212" w:type="dxa"/>
          </w:tcPr>
          <w:p w14:paraId="161B738E" w14:textId="77777777" w:rsidR="00281573" w:rsidRDefault="00281573" w:rsidP="007A3FB4">
            <w:pPr>
              <w:pStyle w:val="Tabela"/>
              <w:numPr>
                <w:ilvl w:val="0"/>
                <w:numId w:val="25"/>
              </w:numPr>
              <w:jc w:val="both"/>
            </w:pPr>
            <w:r>
              <w:t xml:space="preserve">O fluxo se inicia no passo 2 do fluxo principal caso o usuário informe um e-mail inválido. </w:t>
            </w:r>
          </w:p>
          <w:p w14:paraId="362CCB5B" w14:textId="77777777" w:rsidR="00281573" w:rsidRDefault="00281573" w:rsidP="007A3FB4">
            <w:pPr>
              <w:pStyle w:val="Tabela"/>
              <w:numPr>
                <w:ilvl w:val="0"/>
                <w:numId w:val="25"/>
              </w:numPr>
              <w:jc w:val="both"/>
            </w:pPr>
            <w:r>
              <w:t xml:space="preserve">O sistema exibe a mensagem de erro [MSG3]. </w:t>
            </w:r>
          </w:p>
          <w:p w14:paraId="69CC92D7" w14:textId="6F822172" w:rsidR="00281573" w:rsidRPr="00577606" w:rsidRDefault="00281573" w:rsidP="007A3FB4">
            <w:pPr>
              <w:pStyle w:val="Tabela"/>
              <w:numPr>
                <w:ilvl w:val="0"/>
                <w:numId w:val="25"/>
              </w:numPr>
              <w:jc w:val="both"/>
            </w:pPr>
            <w:r>
              <w:t>O caso de uso retorna ao passo 2 do fluxo principal.</w:t>
            </w:r>
          </w:p>
        </w:tc>
      </w:tr>
    </w:tbl>
    <w:p w14:paraId="3BF6C0EE" w14:textId="77777777" w:rsidR="002F1A71" w:rsidRDefault="002F1A71" w:rsidP="002F1A71">
      <w:pPr>
        <w:pStyle w:val="Heading4"/>
        <w:numPr>
          <w:ilvl w:val="0"/>
          <w:numId w:val="0"/>
        </w:numPr>
        <w:jc w:val="both"/>
      </w:pPr>
    </w:p>
    <w:p w14:paraId="045431CC" w14:textId="77777777" w:rsidR="002F1A71" w:rsidRDefault="002F1A71" w:rsidP="002F1A71">
      <w:pPr>
        <w:pStyle w:val="Heading4"/>
        <w:jc w:val="both"/>
      </w:pPr>
      <w:bookmarkStart w:id="49" w:name="_Toc78400707"/>
      <w:r>
        <w:t>Extensão</w:t>
      </w:r>
      <w:bookmarkEnd w:id="49"/>
    </w:p>
    <w:tbl>
      <w:tblPr>
        <w:tblW w:w="9072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1050"/>
        <w:gridCol w:w="2778"/>
        <w:gridCol w:w="5244"/>
      </w:tblGrid>
      <w:tr w:rsidR="002F1A71" w:rsidRPr="001616A9" w14:paraId="6033457A" w14:textId="77777777" w:rsidTr="00557309">
        <w:trPr>
          <w:trHeight w:val="121"/>
        </w:trPr>
        <w:tc>
          <w:tcPr>
            <w:tcW w:w="1050" w:type="dxa"/>
            <w:shd w:val="clear" w:color="auto" w:fill="auto"/>
            <w:noWrap/>
            <w:hideMark/>
          </w:tcPr>
          <w:p w14:paraId="2D070F97" w14:textId="77777777" w:rsidR="002F1A71" w:rsidRPr="00061D6D" w:rsidRDefault="002F1A71" w:rsidP="00557309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 xml:space="preserve">Ponto de </w:t>
            </w:r>
          </w:p>
          <w:p w14:paraId="02EDDB57" w14:textId="77777777" w:rsidR="002F1A71" w:rsidRPr="001616A9" w:rsidRDefault="002F1A71" w:rsidP="00557309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>Extensão</w:t>
            </w:r>
          </w:p>
        </w:tc>
        <w:tc>
          <w:tcPr>
            <w:tcW w:w="2778" w:type="dxa"/>
            <w:shd w:val="clear" w:color="auto" w:fill="auto"/>
            <w:noWrap/>
            <w:hideMark/>
          </w:tcPr>
          <w:p w14:paraId="7A045704" w14:textId="77777777" w:rsidR="002F1A71" w:rsidRPr="001616A9" w:rsidRDefault="002F1A71" w:rsidP="00557309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>Caso de uso estendi</w:t>
            </w:r>
            <w:r>
              <w:rPr>
                <w:color w:val="000000"/>
                <w:sz w:val="24"/>
                <w:szCs w:val="24"/>
              </w:rPr>
              <w:t>do</w:t>
            </w:r>
          </w:p>
        </w:tc>
        <w:tc>
          <w:tcPr>
            <w:tcW w:w="5244" w:type="dxa"/>
          </w:tcPr>
          <w:p w14:paraId="138B406D" w14:textId="77777777" w:rsidR="002F1A71" w:rsidRPr="00061D6D" w:rsidRDefault="002F1A71" w:rsidP="00557309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>Condição de disparo</w:t>
            </w:r>
          </w:p>
        </w:tc>
      </w:tr>
      <w:tr w:rsidR="002F1A71" w:rsidRPr="001616A9" w14:paraId="02513A80" w14:textId="77777777" w:rsidTr="00557309">
        <w:trPr>
          <w:trHeight w:val="121"/>
        </w:trPr>
        <w:tc>
          <w:tcPr>
            <w:tcW w:w="1050" w:type="dxa"/>
            <w:shd w:val="clear" w:color="auto" w:fill="auto"/>
            <w:noWrap/>
            <w:hideMark/>
          </w:tcPr>
          <w:p w14:paraId="29FD35C9" w14:textId="77777777" w:rsidR="002F1A71" w:rsidRPr="001616A9" w:rsidRDefault="002F1A71" w:rsidP="00557309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PE1</w:t>
            </w:r>
          </w:p>
        </w:tc>
        <w:tc>
          <w:tcPr>
            <w:tcW w:w="2778" w:type="dxa"/>
            <w:shd w:val="clear" w:color="auto" w:fill="auto"/>
            <w:noWrap/>
          </w:tcPr>
          <w:p w14:paraId="7205190A" w14:textId="77777777" w:rsidR="002F1A71" w:rsidRPr="001616A9" w:rsidRDefault="002F1A71" w:rsidP="0055730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Criar conta</w:t>
            </w:r>
          </w:p>
        </w:tc>
        <w:tc>
          <w:tcPr>
            <w:tcW w:w="5244" w:type="dxa"/>
          </w:tcPr>
          <w:p w14:paraId="489E773D" w14:textId="77777777" w:rsidR="002F1A71" w:rsidRPr="001616A9" w:rsidRDefault="002F1A71" w:rsidP="00557309">
            <w:pPr>
              <w:rPr>
                <w:color w:val="000000"/>
                <w:sz w:val="24"/>
                <w:szCs w:val="24"/>
              </w:rPr>
            </w:pPr>
            <w:r w:rsidRPr="007141F2">
              <w:rPr>
                <w:color w:val="000000"/>
                <w:sz w:val="24"/>
                <w:szCs w:val="24"/>
              </w:rPr>
              <w:t xml:space="preserve">O usuário </w:t>
            </w:r>
            <w:r>
              <w:rPr>
                <w:color w:val="000000"/>
                <w:sz w:val="24"/>
                <w:szCs w:val="24"/>
              </w:rPr>
              <w:t>tenta criar conta com um e-mail ou CPF já cadastrado</w:t>
            </w:r>
            <w:r w:rsidRPr="007141F2">
              <w:rPr>
                <w:color w:val="000000"/>
                <w:sz w:val="24"/>
                <w:szCs w:val="24"/>
              </w:rPr>
              <w:t>.</w:t>
            </w:r>
          </w:p>
        </w:tc>
      </w:tr>
    </w:tbl>
    <w:p w14:paraId="224C7F18" w14:textId="62E53DC2" w:rsidR="00A854A2" w:rsidRDefault="00A854A2" w:rsidP="006F28BC">
      <w:pPr>
        <w:pStyle w:val="BodyText"/>
      </w:pPr>
    </w:p>
    <w:p w14:paraId="6BB48838" w14:textId="43B15D94" w:rsidR="00A854A2" w:rsidRDefault="00A854A2" w:rsidP="00A854A2">
      <w:pPr>
        <w:pStyle w:val="Heading4"/>
        <w:jc w:val="both"/>
      </w:pPr>
      <w:bookmarkStart w:id="50" w:name="_Toc78400708"/>
      <w:r>
        <w:t>Mensagens</w:t>
      </w:r>
      <w:bookmarkEnd w:id="50"/>
    </w:p>
    <w:tbl>
      <w:tblPr>
        <w:tblW w:w="9137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6"/>
        <w:gridCol w:w="8201"/>
      </w:tblGrid>
      <w:tr w:rsidR="00A854A2" w:rsidRPr="001616A9" w14:paraId="33591B4D" w14:textId="77777777" w:rsidTr="006739C5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07DAB7A5" w14:textId="77777777" w:rsidR="00A854A2" w:rsidRPr="001616A9" w:rsidRDefault="00A854A2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ID</w:t>
            </w:r>
          </w:p>
        </w:tc>
        <w:tc>
          <w:tcPr>
            <w:tcW w:w="8201" w:type="dxa"/>
            <w:shd w:val="clear" w:color="auto" w:fill="auto"/>
            <w:noWrap/>
            <w:vAlign w:val="bottom"/>
            <w:hideMark/>
          </w:tcPr>
          <w:p w14:paraId="6CC3EC9C" w14:textId="77777777" w:rsidR="00A854A2" w:rsidRPr="001616A9" w:rsidRDefault="00A854A2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Descrição</w:t>
            </w:r>
          </w:p>
        </w:tc>
      </w:tr>
      <w:tr w:rsidR="00A854A2" w:rsidRPr="001616A9" w14:paraId="59640BA6" w14:textId="77777777" w:rsidTr="006739C5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7C7931E9" w14:textId="77777777" w:rsidR="00A854A2" w:rsidRPr="001616A9" w:rsidRDefault="00A854A2" w:rsidP="006739C5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lastRenderedPageBreak/>
              <w:t>MSG1</w:t>
            </w:r>
          </w:p>
        </w:tc>
        <w:tc>
          <w:tcPr>
            <w:tcW w:w="8201" w:type="dxa"/>
            <w:shd w:val="clear" w:color="auto" w:fill="auto"/>
            <w:noWrap/>
            <w:vAlign w:val="bottom"/>
            <w:hideMark/>
          </w:tcPr>
          <w:p w14:paraId="507CA8C9" w14:textId="77777777" w:rsidR="00A854A2" w:rsidRPr="001616A9" w:rsidRDefault="00A854A2" w:rsidP="006739C5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Conta criada com sucesso.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 w:rsidRPr="00940A4B">
              <w:rPr>
                <w:color w:val="000000"/>
                <w:sz w:val="24"/>
                <w:szCs w:val="24"/>
              </w:rPr>
              <w:t>Favor confirmar seu e-mail clicando no link que foi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 w:rsidRPr="00940A4B">
              <w:rPr>
                <w:color w:val="000000"/>
                <w:sz w:val="24"/>
                <w:szCs w:val="24"/>
              </w:rPr>
              <w:t>enviado.</w:t>
            </w:r>
          </w:p>
        </w:tc>
      </w:tr>
      <w:tr w:rsidR="00A854A2" w:rsidRPr="001616A9" w14:paraId="160E3D2C" w14:textId="77777777" w:rsidTr="006739C5">
        <w:trPr>
          <w:trHeight w:val="121"/>
        </w:trPr>
        <w:tc>
          <w:tcPr>
            <w:tcW w:w="936" w:type="dxa"/>
            <w:shd w:val="clear" w:color="auto" w:fill="auto"/>
            <w:noWrap/>
          </w:tcPr>
          <w:p w14:paraId="6E1FB6F8" w14:textId="77777777" w:rsidR="00A854A2" w:rsidRPr="00940A4B" w:rsidRDefault="00A854A2" w:rsidP="006739C5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MSG</w:t>
            </w: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8201" w:type="dxa"/>
            <w:shd w:val="clear" w:color="auto" w:fill="auto"/>
            <w:noWrap/>
            <w:vAlign w:val="bottom"/>
          </w:tcPr>
          <w:p w14:paraId="51BB35DD" w14:textId="77777777" w:rsidR="00A854A2" w:rsidRPr="001616A9" w:rsidRDefault="00A854A2" w:rsidP="006739C5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O CPF informado não é válido. Favor verificar e digitar novamente.</w:t>
            </w:r>
          </w:p>
        </w:tc>
      </w:tr>
      <w:tr w:rsidR="00A854A2" w:rsidRPr="001616A9" w14:paraId="288E442D" w14:textId="77777777" w:rsidTr="006739C5">
        <w:trPr>
          <w:trHeight w:val="121"/>
        </w:trPr>
        <w:tc>
          <w:tcPr>
            <w:tcW w:w="936" w:type="dxa"/>
            <w:shd w:val="clear" w:color="auto" w:fill="auto"/>
            <w:noWrap/>
          </w:tcPr>
          <w:p w14:paraId="3B4D8B50" w14:textId="77777777" w:rsidR="00A854A2" w:rsidRPr="00940A4B" w:rsidRDefault="00A854A2" w:rsidP="006739C5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MSG</w:t>
            </w:r>
            <w:r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8201" w:type="dxa"/>
            <w:shd w:val="clear" w:color="auto" w:fill="auto"/>
            <w:noWrap/>
            <w:vAlign w:val="bottom"/>
          </w:tcPr>
          <w:p w14:paraId="28E65D19" w14:textId="77777777" w:rsidR="00A854A2" w:rsidRPr="001616A9" w:rsidRDefault="00A854A2" w:rsidP="006739C5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O e-mail informado não é válido. Favor verificar e digitar novamente.</w:t>
            </w:r>
          </w:p>
        </w:tc>
      </w:tr>
    </w:tbl>
    <w:p w14:paraId="18DDD29D" w14:textId="77777777" w:rsidR="0044758F" w:rsidRDefault="0044758F" w:rsidP="0044758F">
      <w:pPr>
        <w:pStyle w:val="Heading3"/>
        <w:numPr>
          <w:ilvl w:val="0"/>
          <w:numId w:val="0"/>
        </w:numPr>
        <w:ind w:left="567" w:hanging="567"/>
        <w:jc w:val="both"/>
      </w:pPr>
    </w:p>
    <w:p w14:paraId="7BE15D66" w14:textId="10E58051" w:rsidR="006512A0" w:rsidRPr="006512A0" w:rsidRDefault="0044758F" w:rsidP="00523684">
      <w:pPr>
        <w:pStyle w:val="Heading3"/>
        <w:jc w:val="both"/>
      </w:pPr>
      <w:r>
        <w:br w:type="page"/>
      </w:r>
      <w:bookmarkStart w:id="51" w:name="_Toc78400709"/>
      <w:r w:rsidR="006512A0" w:rsidRPr="006512A0">
        <w:lastRenderedPageBreak/>
        <w:t>Caso de uso</w:t>
      </w:r>
      <w:r w:rsidR="00A854A2">
        <w:t>: Autenticar</w:t>
      </w:r>
      <w:bookmarkEnd w:id="51"/>
    </w:p>
    <w:p w14:paraId="0FC909A5" w14:textId="77777777" w:rsidR="006512A0" w:rsidRPr="00577606" w:rsidRDefault="006512A0" w:rsidP="00523684">
      <w:pPr>
        <w:pStyle w:val="Heading4"/>
        <w:jc w:val="both"/>
      </w:pPr>
      <w:bookmarkStart w:id="52" w:name="_Toc78400710"/>
      <w:r w:rsidRPr="00577606">
        <w:t>Precondições</w:t>
      </w:r>
      <w:bookmarkEnd w:id="5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6512A0" w:rsidRPr="00577606" w14:paraId="0CCB0B45" w14:textId="77777777" w:rsidTr="00A854A2">
        <w:trPr>
          <w:trHeight w:val="98"/>
        </w:trPr>
        <w:tc>
          <w:tcPr>
            <w:tcW w:w="9212" w:type="dxa"/>
          </w:tcPr>
          <w:p w14:paraId="2E83AE86" w14:textId="122D5B3C" w:rsidR="006512A0" w:rsidRPr="00A854A2" w:rsidRDefault="00A854A2" w:rsidP="00523684">
            <w:pPr>
              <w:pStyle w:val="Tabela"/>
              <w:numPr>
                <w:ilvl w:val="0"/>
                <w:numId w:val="14"/>
              </w:numPr>
              <w:jc w:val="both"/>
              <w:rPr>
                <w:i/>
                <w:iCs/>
              </w:rPr>
            </w:pPr>
            <w:r w:rsidRPr="00A854A2">
              <w:rPr>
                <w:i/>
                <w:iCs/>
              </w:rPr>
              <w:t>Não possui precondições.</w:t>
            </w:r>
          </w:p>
        </w:tc>
      </w:tr>
    </w:tbl>
    <w:p w14:paraId="647C1F92" w14:textId="77777777" w:rsidR="006512A0" w:rsidRPr="00577606" w:rsidRDefault="006512A0" w:rsidP="00523684">
      <w:pPr>
        <w:pStyle w:val="BodyText"/>
        <w:jc w:val="both"/>
      </w:pPr>
    </w:p>
    <w:p w14:paraId="08D40526" w14:textId="0D3FAEC3" w:rsidR="006512A0" w:rsidRPr="00577606" w:rsidRDefault="006512A0" w:rsidP="00523684">
      <w:pPr>
        <w:pStyle w:val="Heading4"/>
        <w:jc w:val="both"/>
      </w:pPr>
      <w:bookmarkStart w:id="53" w:name="_Toc78400711"/>
      <w:r w:rsidRPr="00577606">
        <w:t>Fluxo principal</w:t>
      </w:r>
      <w:bookmarkEnd w:id="53"/>
      <w:r w:rsidRPr="00577606">
        <w:t xml:space="preserve"> 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6512A0" w:rsidRPr="00577606" w14:paraId="5F431EED" w14:textId="77777777" w:rsidTr="003D351A">
        <w:trPr>
          <w:trHeight w:val="797"/>
        </w:trPr>
        <w:tc>
          <w:tcPr>
            <w:tcW w:w="9212" w:type="dxa"/>
          </w:tcPr>
          <w:p w14:paraId="51E4F314" w14:textId="77777777" w:rsidR="003D351A" w:rsidRDefault="003D351A" w:rsidP="003D351A">
            <w:pPr>
              <w:pStyle w:val="Tabela"/>
              <w:numPr>
                <w:ilvl w:val="0"/>
                <w:numId w:val="15"/>
              </w:numPr>
              <w:jc w:val="both"/>
            </w:pPr>
            <w:r>
              <w:t xml:space="preserve">O caso de uso se inicia quando o usuário deseja acessar o sistema e não está autenticado. </w:t>
            </w:r>
          </w:p>
          <w:p w14:paraId="574E3409" w14:textId="77777777" w:rsidR="003D351A" w:rsidRDefault="003D351A" w:rsidP="003D351A">
            <w:pPr>
              <w:pStyle w:val="Tabela"/>
              <w:numPr>
                <w:ilvl w:val="0"/>
                <w:numId w:val="15"/>
              </w:numPr>
              <w:jc w:val="both"/>
            </w:pPr>
            <w:r>
              <w:t xml:space="preserve">O usuário informa o e-mail e a senha. [A1] [A2] </w:t>
            </w:r>
          </w:p>
          <w:p w14:paraId="6E2F3215" w14:textId="77777777" w:rsidR="003D351A" w:rsidRDefault="003D351A" w:rsidP="003D351A">
            <w:pPr>
              <w:pStyle w:val="Tabela"/>
              <w:numPr>
                <w:ilvl w:val="0"/>
                <w:numId w:val="15"/>
              </w:numPr>
              <w:jc w:val="both"/>
            </w:pPr>
            <w:r>
              <w:t xml:space="preserve">O sistema direciona o cliente para a página principal. </w:t>
            </w:r>
          </w:p>
          <w:p w14:paraId="48D645DE" w14:textId="23A1304A" w:rsidR="006512A0" w:rsidRPr="00577606" w:rsidRDefault="003D351A" w:rsidP="003D351A">
            <w:pPr>
              <w:pStyle w:val="Tabela"/>
              <w:numPr>
                <w:ilvl w:val="0"/>
                <w:numId w:val="15"/>
              </w:numPr>
              <w:jc w:val="both"/>
            </w:pPr>
            <w:r>
              <w:t>O caso de uso se encerra.</w:t>
            </w:r>
          </w:p>
        </w:tc>
      </w:tr>
    </w:tbl>
    <w:p w14:paraId="1B5F093E" w14:textId="77777777" w:rsidR="003D351A" w:rsidRPr="0042458F" w:rsidRDefault="003D351A" w:rsidP="003D351A">
      <w:pPr>
        <w:pStyle w:val="BodyText"/>
        <w:jc w:val="both"/>
      </w:pPr>
    </w:p>
    <w:p w14:paraId="27F2434E" w14:textId="152F6F20" w:rsidR="003D351A" w:rsidRPr="0042458F" w:rsidRDefault="003D351A" w:rsidP="003D351A">
      <w:pPr>
        <w:pStyle w:val="Heading4"/>
        <w:jc w:val="both"/>
      </w:pPr>
      <w:bookmarkStart w:id="54" w:name="_Toc78400712"/>
      <w:r>
        <w:t>Pós condições</w:t>
      </w:r>
      <w:bookmarkEnd w:id="54"/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3D351A" w:rsidRPr="0042458F" w14:paraId="480E47BC" w14:textId="77777777" w:rsidTr="003D351A">
        <w:trPr>
          <w:trHeight w:val="110"/>
        </w:trPr>
        <w:tc>
          <w:tcPr>
            <w:tcW w:w="9212" w:type="dxa"/>
          </w:tcPr>
          <w:p w14:paraId="140CBF29" w14:textId="23242AE2" w:rsidR="003D351A" w:rsidRPr="0042458F" w:rsidRDefault="003D351A" w:rsidP="006739C5">
            <w:pPr>
              <w:pStyle w:val="Tabela"/>
              <w:numPr>
                <w:ilvl w:val="0"/>
                <w:numId w:val="16"/>
              </w:numPr>
              <w:jc w:val="both"/>
            </w:pPr>
            <w:r w:rsidRPr="003D351A">
              <w:t>O usuário é autenticado no sistema.</w:t>
            </w:r>
          </w:p>
        </w:tc>
      </w:tr>
    </w:tbl>
    <w:p w14:paraId="66E2C7D8" w14:textId="77777777" w:rsidR="003D351A" w:rsidRPr="0042458F" w:rsidRDefault="003D351A" w:rsidP="003D351A">
      <w:pPr>
        <w:pStyle w:val="BodyText"/>
        <w:jc w:val="both"/>
      </w:pPr>
    </w:p>
    <w:p w14:paraId="25198D6D" w14:textId="74AEB0AB" w:rsidR="003D351A" w:rsidRDefault="003D351A" w:rsidP="003D351A">
      <w:pPr>
        <w:pStyle w:val="Heading4"/>
        <w:jc w:val="both"/>
      </w:pPr>
      <w:bookmarkStart w:id="55" w:name="_Toc78400713"/>
      <w:r w:rsidRPr="0042458F">
        <w:t>Fluxo alternativo</w:t>
      </w:r>
      <w:bookmarkEnd w:id="55"/>
    </w:p>
    <w:p w14:paraId="2B23A526" w14:textId="77777777" w:rsidR="003D351A" w:rsidRPr="003D351A" w:rsidRDefault="003D351A" w:rsidP="003D351A">
      <w:pPr>
        <w:pStyle w:val="BodyText"/>
      </w:pPr>
      <w:r w:rsidRPr="003D351A">
        <w:t>[A1] O e-mail informado não está cadastrado no sistema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3D351A" w:rsidRPr="0042458F" w14:paraId="7840A4B3" w14:textId="77777777" w:rsidTr="003D351A">
        <w:trPr>
          <w:trHeight w:val="797"/>
        </w:trPr>
        <w:tc>
          <w:tcPr>
            <w:tcW w:w="9212" w:type="dxa"/>
          </w:tcPr>
          <w:p w14:paraId="11837767" w14:textId="77777777" w:rsidR="003D351A" w:rsidRDefault="003D351A" w:rsidP="007A3FB4">
            <w:pPr>
              <w:pStyle w:val="Tabela"/>
              <w:numPr>
                <w:ilvl w:val="0"/>
                <w:numId w:val="27"/>
              </w:numPr>
              <w:jc w:val="both"/>
            </w:pPr>
            <w:r>
              <w:t xml:space="preserve">O fluxo se inicia no passo 2 do fluxo principal caso o usuário informe um e-mail não cadastrado no sistema. </w:t>
            </w:r>
          </w:p>
          <w:p w14:paraId="7B8860AA" w14:textId="77777777" w:rsidR="003D351A" w:rsidRDefault="003D351A" w:rsidP="007A3FB4">
            <w:pPr>
              <w:pStyle w:val="Tabela"/>
              <w:numPr>
                <w:ilvl w:val="0"/>
                <w:numId w:val="27"/>
              </w:numPr>
              <w:jc w:val="both"/>
            </w:pPr>
            <w:r>
              <w:t xml:space="preserve">O sistema exibe a mensagem de erro [MSG1]. </w:t>
            </w:r>
          </w:p>
          <w:p w14:paraId="39F14714" w14:textId="77777777" w:rsidR="003D351A" w:rsidRPr="0042458F" w:rsidRDefault="003D351A" w:rsidP="007A3FB4">
            <w:pPr>
              <w:pStyle w:val="Tabela"/>
              <w:numPr>
                <w:ilvl w:val="0"/>
                <w:numId w:val="27"/>
              </w:numPr>
              <w:jc w:val="both"/>
            </w:pPr>
            <w:r>
              <w:t>O caso de uso retorna ao passo 2 do fluxo principal.</w:t>
            </w:r>
          </w:p>
        </w:tc>
      </w:tr>
    </w:tbl>
    <w:p w14:paraId="62FB7072" w14:textId="5B141C07" w:rsidR="003D351A" w:rsidRPr="003D351A" w:rsidRDefault="003D351A" w:rsidP="003D351A">
      <w:pPr>
        <w:pStyle w:val="BodyText"/>
      </w:pPr>
      <w:r>
        <w:br/>
      </w:r>
      <w:r w:rsidRPr="003D351A">
        <w:t>[A2] Senha incorreta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3D351A" w:rsidRPr="0042458F" w14:paraId="58DC6DA8" w14:textId="77777777" w:rsidTr="003D351A">
        <w:trPr>
          <w:trHeight w:val="797"/>
        </w:trPr>
        <w:tc>
          <w:tcPr>
            <w:tcW w:w="9212" w:type="dxa"/>
          </w:tcPr>
          <w:p w14:paraId="762C63FD" w14:textId="77777777" w:rsidR="003D351A" w:rsidRDefault="003D351A" w:rsidP="007A3FB4">
            <w:pPr>
              <w:pStyle w:val="Tabela"/>
              <w:numPr>
                <w:ilvl w:val="0"/>
                <w:numId w:val="28"/>
              </w:numPr>
              <w:jc w:val="both"/>
            </w:pPr>
            <w:r>
              <w:t xml:space="preserve">O fluxo se inicia no passo 2 do fluxo principal caso o usuário informe a confirmação da senha diferente da senha. </w:t>
            </w:r>
          </w:p>
          <w:p w14:paraId="2004E503" w14:textId="44F1BA64" w:rsidR="003D351A" w:rsidRDefault="003D351A" w:rsidP="007A3FB4">
            <w:pPr>
              <w:pStyle w:val="Tabela"/>
              <w:numPr>
                <w:ilvl w:val="0"/>
                <w:numId w:val="28"/>
              </w:numPr>
              <w:jc w:val="both"/>
            </w:pPr>
            <w:r>
              <w:t>O sistema exibe a mensagem de erro [MSG</w:t>
            </w:r>
            <w:r w:rsidR="003D7F67">
              <w:t>2</w:t>
            </w:r>
            <w:r>
              <w:t xml:space="preserve">]. </w:t>
            </w:r>
          </w:p>
          <w:p w14:paraId="7994B479" w14:textId="76D2608E" w:rsidR="003D351A" w:rsidRPr="0042458F" w:rsidRDefault="003D351A" w:rsidP="007A3FB4">
            <w:pPr>
              <w:pStyle w:val="Tabela"/>
              <w:numPr>
                <w:ilvl w:val="0"/>
                <w:numId w:val="28"/>
              </w:numPr>
              <w:jc w:val="both"/>
            </w:pPr>
            <w:r>
              <w:t>O caso de uso retorna ao passo 2 do fluxo principal.</w:t>
            </w:r>
          </w:p>
        </w:tc>
      </w:tr>
    </w:tbl>
    <w:p w14:paraId="2D2B2941" w14:textId="77777777" w:rsidR="003D351A" w:rsidRDefault="003D351A" w:rsidP="003D351A">
      <w:pPr>
        <w:pStyle w:val="Heading4"/>
        <w:numPr>
          <w:ilvl w:val="0"/>
          <w:numId w:val="0"/>
        </w:numPr>
        <w:jc w:val="both"/>
      </w:pPr>
    </w:p>
    <w:p w14:paraId="6BDA6107" w14:textId="77777777" w:rsidR="003D351A" w:rsidRDefault="003D351A" w:rsidP="003D351A">
      <w:pPr>
        <w:pStyle w:val="Heading4"/>
        <w:jc w:val="both"/>
      </w:pPr>
      <w:bookmarkStart w:id="56" w:name="_Toc78400714"/>
      <w:r>
        <w:t>Mensagens</w:t>
      </w:r>
      <w:bookmarkEnd w:id="56"/>
    </w:p>
    <w:tbl>
      <w:tblPr>
        <w:tblW w:w="9137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6"/>
        <w:gridCol w:w="8201"/>
      </w:tblGrid>
      <w:tr w:rsidR="003D351A" w:rsidRPr="001616A9" w14:paraId="6F2D9FA7" w14:textId="77777777" w:rsidTr="006739C5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33C92F26" w14:textId="77777777" w:rsidR="003D351A" w:rsidRPr="001616A9" w:rsidRDefault="003D351A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ID</w:t>
            </w:r>
          </w:p>
        </w:tc>
        <w:tc>
          <w:tcPr>
            <w:tcW w:w="8201" w:type="dxa"/>
            <w:shd w:val="clear" w:color="auto" w:fill="auto"/>
            <w:noWrap/>
            <w:vAlign w:val="bottom"/>
            <w:hideMark/>
          </w:tcPr>
          <w:p w14:paraId="482283F8" w14:textId="77777777" w:rsidR="003D351A" w:rsidRPr="001616A9" w:rsidRDefault="003D351A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Descrição</w:t>
            </w:r>
          </w:p>
        </w:tc>
      </w:tr>
      <w:tr w:rsidR="003D351A" w:rsidRPr="001616A9" w14:paraId="59E396E9" w14:textId="77777777" w:rsidTr="006739C5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4452AC59" w14:textId="77777777" w:rsidR="003D351A" w:rsidRPr="001616A9" w:rsidRDefault="003D351A" w:rsidP="006739C5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MSG1</w:t>
            </w:r>
          </w:p>
        </w:tc>
        <w:tc>
          <w:tcPr>
            <w:tcW w:w="8201" w:type="dxa"/>
            <w:shd w:val="clear" w:color="auto" w:fill="auto"/>
            <w:noWrap/>
            <w:vAlign w:val="bottom"/>
            <w:hideMark/>
          </w:tcPr>
          <w:p w14:paraId="32AAB4B7" w14:textId="116E3F72" w:rsidR="003D351A" w:rsidRPr="001616A9" w:rsidRDefault="003D351A" w:rsidP="006739C5">
            <w:pPr>
              <w:rPr>
                <w:color w:val="000000"/>
                <w:sz w:val="24"/>
                <w:szCs w:val="24"/>
              </w:rPr>
            </w:pPr>
            <w:r w:rsidRPr="003D351A">
              <w:rPr>
                <w:color w:val="000000"/>
                <w:sz w:val="24"/>
                <w:szCs w:val="24"/>
              </w:rPr>
              <w:t>Cadastro não encontrado no sistema. Favor verificar.</w:t>
            </w:r>
          </w:p>
        </w:tc>
      </w:tr>
      <w:tr w:rsidR="003D351A" w:rsidRPr="001616A9" w14:paraId="58107AAF" w14:textId="77777777" w:rsidTr="006739C5">
        <w:trPr>
          <w:trHeight w:val="121"/>
        </w:trPr>
        <w:tc>
          <w:tcPr>
            <w:tcW w:w="936" w:type="dxa"/>
            <w:shd w:val="clear" w:color="auto" w:fill="auto"/>
            <w:noWrap/>
          </w:tcPr>
          <w:p w14:paraId="0B215EF6" w14:textId="77777777" w:rsidR="003D351A" w:rsidRPr="00940A4B" w:rsidRDefault="003D351A" w:rsidP="006739C5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MSG</w:t>
            </w: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8201" w:type="dxa"/>
            <w:shd w:val="clear" w:color="auto" w:fill="auto"/>
            <w:noWrap/>
            <w:vAlign w:val="bottom"/>
          </w:tcPr>
          <w:p w14:paraId="1A44AF94" w14:textId="1CBE9DE5" w:rsidR="003D351A" w:rsidRPr="001616A9" w:rsidRDefault="003D351A" w:rsidP="006739C5">
            <w:pPr>
              <w:rPr>
                <w:color w:val="000000"/>
                <w:sz w:val="24"/>
                <w:szCs w:val="24"/>
              </w:rPr>
            </w:pPr>
            <w:r w:rsidRPr="003D351A">
              <w:rPr>
                <w:color w:val="000000"/>
                <w:sz w:val="24"/>
                <w:szCs w:val="24"/>
              </w:rPr>
              <w:t>Senha incorreta. Favor verificar.</w:t>
            </w:r>
          </w:p>
        </w:tc>
      </w:tr>
    </w:tbl>
    <w:p w14:paraId="691CF567" w14:textId="7423E1F4" w:rsidR="0000165E" w:rsidRDefault="0000165E" w:rsidP="00523684">
      <w:pPr>
        <w:pStyle w:val="BodyText"/>
        <w:jc w:val="both"/>
      </w:pPr>
    </w:p>
    <w:p w14:paraId="1FA0569D" w14:textId="09576E1C" w:rsidR="0000165E" w:rsidRPr="006512A0" w:rsidRDefault="0000165E" w:rsidP="0000165E">
      <w:pPr>
        <w:pStyle w:val="Heading3"/>
        <w:jc w:val="both"/>
      </w:pPr>
      <w:r>
        <w:br w:type="page"/>
      </w:r>
      <w:bookmarkStart w:id="57" w:name="_Toc78400715"/>
      <w:r w:rsidRPr="006512A0">
        <w:lastRenderedPageBreak/>
        <w:t>Caso de uso</w:t>
      </w:r>
      <w:r>
        <w:t xml:space="preserve">: </w:t>
      </w:r>
      <w:r w:rsidR="00D941C4">
        <w:t>Buscar usuários</w:t>
      </w:r>
      <w:bookmarkEnd w:id="57"/>
    </w:p>
    <w:p w14:paraId="65277A02" w14:textId="77777777" w:rsidR="0000165E" w:rsidRPr="00577606" w:rsidRDefault="0000165E" w:rsidP="0000165E">
      <w:pPr>
        <w:pStyle w:val="Heading4"/>
        <w:jc w:val="both"/>
      </w:pPr>
      <w:bookmarkStart w:id="58" w:name="_Toc78400716"/>
      <w:r w:rsidRPr="00577606">
        <w:t>Precondições</w:t>
      </w:r>
      <w:bookmarkEnd w:id="5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00165E" w:rsidRPr="00577606" w14:paraId="7C08288A" w14:textId="77777777" w:rsidTr="006739C5">
        <w:trPr>
          <w:trHeight w:val="98"/>
        </w:trPr>
        <w:tc>
          <w:tcPr>
            <w:tcW w:w="9212" w:type="dxa"/>
          </w:tcPr>
          <w:p w14:paraId="368088AD" w14:textId="40CCE3EC" w:rsidR="0000165E" w:rsidRPr="004B4BBA" w:rsidRDefault="00061D6D" w:rsidP="007A3FB4">
            <w:pPr>
              <w:pStyle w:val="Tabela"/>
              <w:numPr>
                <w:ilvl w:val="0"/>
                <w:numId w:val="29"/>
              </w:numPr>
              <w:jc w:val="both"/>
            </w:pPr>
            <w:r w:rsidRPr="004B4BBA">
              <w:t>Usuário autenticado no sistema como administrador ou super administrador.</w:t>
            </w:r>
          </w:p>
        </w:tc>
      </w:tr>
    </w:tbl>
    <w:p w14:paraId="60083236" w14:textId="77777777" w:rsidR="0000165E" w:rsidRPr="00577606" w:rsidRDefault="0000165E" w:rsidP="0000165E">
      <w:pPr>
        <w:pStyle w:val="BodyText"/>
        <w:jc w:val="both"/>
      </w:pPr>
    </w:p>
    <w:p w14:paraId="357B3A07" w14:textId="6AE86479" w:rsidR="0000165E" w:rsidRPr="00577606" w:rsidRDefault="0000165E" w:rsidP="0000165E">
      <w:pPr>
        <w:pStyle w:val="Heading4"/>
        <w:jc w:val="both"/>
      </w:pPr>
      <w:bookmarkStart w:id="59" w:name="_Toc78400717"/>
      <w:r w:rsidRPr="00577606">
        <w:t>Fluxo principal</w:t>
      </w:r>
      <w:bookmarkEnd w:id="59"/>
      <w:r w:rsidRPr="00577606">
        <w:t xml:space="preserve"> 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00165E" w:rsidRPr="00577606" w14:paraId="09FEEE3A" w14:textId="77777777" w:rsidTr="006739C5">
        <w:trPr>
          <w:trHeight w:val="797"/>
        </w:trPr>
        <w:tc>
          <w:tcPr>
            <w:tcW w:w="9212" w:type="dxa"/>
          </w:tcPr>
          <w:p w14:paraId="401EE8DE" w14:textId="77777777" w:rsidR="00061D6D" w:rsidRDefault="00061D6D" w:rsidP="007A3FB4">
            <w:pPr>
              <w:pStyle w:val="Tabela"/>
              <w:numPr>
                <w:ilvl w:val="0"/>
                <w:numId w:val="30"/>
              </w:numPr>
              <w:jc w:val="both"/>
            </w:pPr>
            <w:r>
              <w:t xml:space="preserve">O caso de uso se inicia quando o usuário tem interesse em obter informações sobre algum outro usuário. </w:t>
            </w:r>
          </w:p>
          <w:p w14:paraId="7CD85866" w14:textId="77777777" w:rsidR="00061D6D" w:rsidRDefault="00061D6D" w:rsidP="007A3FB4">
            <w:pPr>
              <w:pStyle w:val="Tabela"/>
              <w:numPr>
                <w:ilvl w:val="0"/>
                <w:numId w:val="30"/>
              </w:numPr>
              <w:jc w:val="both"/>
            </w:pPr>
            <w:r>
              <w:t>O usuário informa, opcionalmente, o nome do usuário de interesse, CPF ou e-mail. [A1]</w:t>
            </w:r>
          </w:p>
          <w:p w14:paraId="12C43366" w14:textId="423E5BCA" w:rsidR="00061D6D" w:rsidRDefault="00061D6D" w:rsidP="007A3FB4">
            <w:pPr>
              <w:pStyle w:val="Tabela"/>
              <w:numPr>
                <w:ilvl w:val="0"/>
                <w:numId w:val="30"/>
              </w:numPr>
              <w:jc w:val="both"/>
            </w:pPr>
            <w:r>
              <w:t>O sistema apresenta a lista de usuários que atendem aos critérios informados, juntamente com o seu CPF, e-mail e endereço</w:t>
            </w:r>
            <w:r w:rsidR="00BB71A6">
              <w:t xml:space="preserve">. Esta lista é exibida ordenada alfabeticamente pelo nome do </w:t>
            </w:r>
            <w:r w:rsidR="00691345">
              <w:t>usuário</w:t>
            </w:r>
            <w:r w:rsidR="00BB71A6">
              <w:t>, paginada por 10 entradas</w:t>
            </w:r>
            <w:r>
              <w:t xml:space="preserve">. </w:t>
            </w:r>
          </w:p>
          <w:p w14:paraId="0BF48ABA" w14:textId="77777777" w:rsidR="00061D6D" w:rsidRDefault="00061D6D" w:rsidP="007A3FB4">
            <w:pPr>
              <w:pStyle w:val="Tabela"/>
              <w:numPr>
                <w:ilvl w:val="0"/>
                <w:numId w:val="30"/>
              </w:numPr>
              <w:jc w:val="both"/>
            </w:pPr>
            <w:r>
              <w:t xml:space="preserve">O usuário clica em um resultado para ver mais informações. </w:t>
            </w:r>
          </w:p>
          <w:p w14:paraId="3F7ABDAA" w14:textId="77777777" w:rsidR="00061D6D" w:rsidRDefault="00061D6D" w:rsidP="007A3FB4">
            <w:pPr>
              <w:pStyle w:val="Tabela"/>
              <w:numPr>
                <w:ilvl w:val="0"/>
                <w:numId w:val="30"/>
              </w:numPr>
              <w:jc w:val="both"/>
            </w:pPr>
            <w:r>
              <w:t xml:space="preserve">O sistema exibe a página do usuário com suas informações completas. </w:t>
            </w:r>
          </w:p>
          <w:p w14:paraId="03590AC6" w14:textId="62CAF028" w:rsidR="0000165E" w:rsidRPr="00577606" w:rsidRDefault="00061D6D" w:rsidP="007A3FB4">
            <w:pPr>
              <w:pStyle w:val="Tabela"/>
              <w:numPr>
                <w:ilvl w:val="0"/>
                <w:numId w:val="30"/>
              </w:numPr>
              <w:jc w:val="both"/>
            </w:pPr>
            <w:r>
              <w:t>O caso de uso se encerra.</w:t>
            </w:r>
          </w:p>
        </w:tc>
      </w:tr>
    </w:tbl>
    <w:p w14:paraId="1405E590" w14:textId="77777777" w:rsidR="0000165E" w:rsidRPr="0042458F" w:rsidRDefault="0000165E" w:rsidP="0000165E">
      <w:pPr>
        <w:pStyle w:val="BodyText"/>
        <w:jc w:val="both"/>
      </w:pPr>
    </w:p>
    <w:p w14:paraId="41448B85" w14:textId="30B387E3" w:rsidR="0000165E" w:rsidRPr="0042458F" w:rsidRDefault="0000165E" w:rsidP="0000165E">
      <w:pPr>
        <w:pStyle w:val="Heading4"/>
        <w:jc w:val="both"/>
      </w:pPr>
      <w:bookmarkStart w:id="60" w:name="_Toc78400718"/>
      <w:r>
        <w:t>Pós condições</w:t>
      </w:r>
      <w:bookmarkEnd w:id="60"/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00165E" w:rsidRPr="0042458F" w14:paraId="633DEE24" w14:textId="77777777" w:rsidTr="006739C5">
        <w:trPr>
          <w:trHeight w:val="110"/>
        </w:trPr>
        <w:tc>
          <w:tcPr>
            <w:tcW w:w="9212" w:type="dxa"/>
          </w:tcPr>
          <w:p w14:paraId="7DA94EB8" w14:textId="48CF81F6" w:rsidR="0000165E" w:rsidRPr="0042458F" w:rsidRDefault="00061D6D" w:rsidP="007A3FB4">
            <w:pPr>
              <w:pStyle w:val="Tabela"/>
              <w:numPr>
                <w:ilvl w:val="0"/>
                <w:numId w:val="31"/>
              </w:numPr>
              <w:jc w:val="both"/>
            </w:pPr>
            <w:r w:rsidRPr="00061D6D">
              <w:t>O sistema não sofre alterações com este caso de uso.</w:t>
            </w:r>
          </w:p>
        </w:tc>
      </w:tr>
    </w:tbl>
    <w:p w14:paraId="59E5BA50" w14:textId="77777777" w:rsidR="0000165E" w:rsidRPr="0042458F" w:rsidRDefault="0000165E" w:rsidP="0000165E">
      <w:pPr>
        <w:pStyle w:val="BodyText"/>
        <w:jc w:val="both"/>
      </w:pPr>
    </w:p>
    <w:p w14:paraId="5D2963BB" w14:textId="5A6AFC98" w:rsidR="0000165E" w:rsidRDefault="0000165E" w:rsidP="0000165E">
      <w:pPr>
        <w:pStyle w:val="Heading4"/>
        <w:jc w:val="both"/>
      </w:pPr>
      <w:bookmarkStart w:id="61" w:name="_Toc78400719"/>
      <w:r w:rsidRPr="0042458F">
        <w:t>Fluxo alternativo</w:t>
      </w:r>
      <w:bookmarkEnd w:id="61"/>
    </w:p>
    <w:p w14:paraId="17E3E084" w14:textId="6C43433D" w:rsidR="0000165E" w:rsidRPr="003D351A" w:rsidRDefault="0000165E" w:rsidP="0000165E">
      <w:pPr>
        <w:pStyle w:val="BodyText"/>
      </w:pPr>
      <w:r w:rsidRPr="003D351A">
        <w:t xml:space="preserve">[A1] </w:t>
      </w:r>
      <w:r w:rsidR="00061D6D" w:rsidRPr="00061D6D">
        <w:t>Não há usuários atendendo os critérios de busca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00165E" w:rsidRPr="0042458F" w14:paraId="762DAE50" w14:textId="77777777" w:rsidTr="006739C5">
        <w:trPr>
          <w:trHeight w:val="797"/>
        </w:trPr>
        <w:tc>
          <w:tcPr>
            <w:tcW w:w="9212" w:type="dxa"/>
          </w:tcPr>
          <w:p w14:paraId="3C381CC2" w14:textId="77777777" w:rsidR="00061D6D" w:rsidRDefault="00061D6D" w:rsidP="007A3FB4">
            <w:pPr>
              <w:pStyle w:val="Tabela"/>
              <w:numPr>
                <w:ilvl w:val="0"/>
                <w:numId w:val="32"/>
              </w:numPr>
              <w:jc w:val="both"/>
            </w:pPr>
            <w:r>
              <w:t xml:space="preserve">Este fluxo se inicia após o passo 2 do fluxo principal quando o sistema não encontra usuários atendendo aos critérios de busca informados. </w:t>
            </w:r>
          </w:p>
          <w:p w14:paraId="4FB41B50" w14:textId="77777777" w:rsidR="00061D6D" w:rsidRDefault="00061D6D" w:rsidP="007A3FB4">
            <w:pPr>
              <w:pStyle w:val="Tabela"/>
              <w:numPr>
                <w:ilvl w:val="0"/>
                <w:numId w:val="32"/>
              </w:numPr>
              <w:jc w:val="both"/>
            </w:pPr>
            <w:r>
              <w:t xml:space="preserve">O sistema exibe uma mensagem informando que não há usuário atendendo aos critérios informados. [MSG1] </w:t>
            </w:r>
          </w:p>
          <w:p w14:paraId="475DD7D4" w14:textId="4B88A7ED" w:rsidR="0000165E" w:rsidRPr="0042458F" w:rsidRDefault="00061D6D" w:rsidP="007A3FB4">
            <w:pPr>
              <w:pStyle w:val="Tabela"/>
              <w:numPr>
                <w:ilvl w:val="0"/>
                <w:numId w:val="32"/>
              </w:numPr>
              <w:jc w:val="both"/>
            </w:pPr>
            <w:r>
              <w:t>O caso de uso se encerra ou o usuário retorna ao passo 2 do fluxo principal para refinar os parâmetros de busca.</w:t>
            </w:r>
          </w:p>
        </w:tc>
      </w:tr>
    </w:tbl>
    <w:p w14:paraId="7A3162C3" w14:textId="77777777" w:rsidR="00061D6D" w:rsidRDefault="00061D6D" w:rsidP="00061D6D">
      <w:pPr>
        <w:pStyle w:val="Heading4"/>
        <w:numPr>
          <w:ilvl w:val="0"/>
          <w:numId w:val="0"/>
        </w:numPr>
        <w:jc w:val="both"/>
      </w:pPr>
    </w:p>
    <w:p w14:paraId="53A6BE83" w14:textId="377B7EA9" w:rsidR="00061D6D" w:rsidRDefault="00061D6D" w:rsidP="00061D6D">
      <w:pPr>
        <w:pStyle w:val="Heading4"/>
        <w:jc w:val="both"/>
      </w:pPr>
      <w:bookmarkStart w:id="62" w:name="_Toc78400720"/>
      <w:r>
        <w:t>Extensão</w:t>
      </w:r>
      <w:bookmarkEnd w:id="62"/>
    </w:p>
    <w:tbl>
      <w:tblPr>
        <w:tblW w:w="9072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1050"/>
        <w:gridCol w:w="2778"/>
        <w:gridCol w:w="5244"/>
      </w:tblGrid>
      <w:tr w:rsidR="00061D6D" w:rsidRPr="001616A9" w14:paraId="29F98526" w14:textId="37C80B9F" w:rsidTr="00061D6D">
        <w:trPr>
          <w:trHeight w:val="121"/>
        </w:trPr>
        <w:tc>
          <w:tcPr>
            <w:tcW w:w="1050" w:type="dxa"/>
            <w:shd w:val="clear" w:color="auto" w:fill="auto"/>
            <w:noWrap/>
            <w:hideMark/>
          </w:tcPr>
          <w:p w14:paraId="60B41A19" w14:textId="77777777" w:rsidR="00061D6D" w:rsidRPr="00061D6D" w:rsidRDefault="00061D6D" w:rsidP="00061D6D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 xml:space="preserve">Ponto de </w:t>
            </w:r>
          </w:p>
          <w:p w14:paraId="3EE7822E" w14:textId="785A1FD3" w:rsidR="00061D6D" w:rsidRPr="001616A9" w:rsidRDefault="00061D6D" w:rsidP="00061D6D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>Extensão</w:t>
            </w:r>
          </w:p>
        </w:tc>
        <w:tc>
          <w:tcPr>
            <w:tcW w:w="2778" w:type="dxa"/>
            <w:shd w:val="clear" w:color="auto" w:fill="auto"/>
            <w:noWrap/>
            <w:hideMark/>
          </w:tcPr>
          <w:p w14:paraId="5279E957" w14:textId="4D742851" w:rsidR="00061D6D" w:rsidRPr="001616A9" w:rsidRDefault="00061D6D" w:rsidP="00061D6D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>Caso de uso estendi</w:t>
            </w:r>
            <w:r>
              <w:rPr>
                <w:color w:val="000000"/>
                <w:sz w:val="24"/>
                <w:szCs w:val="24"/>
              </w:rPr>
              <w:t>do</w:t>
            </w:r>
          </w:p>
        </w:tc>
        <w:tc>
          <w:tcPr>
            <w:tcW w:w="5244" w:type="dxa"/>
          </w:tcPr>
          <w:p w14:paraId="1072ADA7" w14:textId="14E6680A" w:rsidR="00061D6D" w:rsidRPr="00061D6D" w:rsidRDefault="00061D6D" w:rsidP="00061D6D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>Condição de disparo</w:t>
            </w:r>
          </w:p>
        </w:tc>
      </w:tr>
      <w:tr w:rsidR="00061D6D" w:rsidRPr="001616A9" w14:paraId="577E2CE7" w14:textId="1A7C9FCF" w:rsidTr="00061D6D">
        <w:trPr>
          <w:trHeight w:val="121"/>
        </w:trPr>
        <w:tc>
          <w:tcPr>
            <w:tcW w:w="1050" w:type="dxa"/>
            <w:shd w:val="clear" w:color="auto" w:fill="auto"/>
            <w:noWrap/>
            <w:hideMark/>
          </w:tcPr>
          <w:p w14:paraId="6475D4C6" w14:textId="77777777" w:rsidR="00061D6D" w:rsidRPr="001616A9" w:rsidRDefault="00061D6D" w:rsidP="00061D6D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PE1</w:t>
            </w:r>
          </w:p>
        </w:tc>
        <w:tc>
          <w:tcPr>
            <w:tcW w:w="2778" w:type="dxa"/>
            <w:shd w:val="clear" w:color="auto" w:fill="auto"/>
            <w:noWrap/>
          </w:tcPr>
          <w:p w14:paraId="1770A532" w14:textId="0FA53DD2" w:rsidR="00061D6D" w:rsidRPr="001616A9" w:rsidRDefault="00061D6D" w:rsidP="00061D6D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>Edi</w:t>
            </w:r>
            <w:r w:rsidR="00933FB7">
              <w:rPr>
                <w:color w:val="000000"/>
                <w:sz w:val="24"/>
                <w:szCs w:val="24"/>
              </w:rPr>
              <w:t>tar</w:t>
            </w:r>
            <w:r w:rsidRPr="00061D6D">
              <w:rPr>
                <w:color w:val="000000"/>
                <w:sz w:val="24"/>
                <w:szCs w:val="24"/>
              </w:rPr>
              <w:t xml:space="preserve"> usuários</w:t>
            </w:r>
          </w:p>
        </w:tc>
        <w:tc>
          <w:tcPr>
            <w:tcW w:w="5244" w:type="dxa"/>
          </w:tcPr>
          <w:p w14:paraId="3A0B8E42" w14:textId="747BB18A" w:rsidR="00061D6D" w:rsidRPr="001616A9" w:rsidRDefault="00C26714" w:rsidP="00061D6D">
            <w:pPr>
              <w:rPr>
                <w:color w:val="000000"/>
                <w:sz w:val="24"/>
                <w:szCs w:val="24"/>
              </w:rPr>
            </w:pPr>
            <w:r w:rsidRPr="007141F2">
              <w:rPr>
                <w:color w:val="000000"/>
                <w:sz w:val="24"/>
                <w:szCs w:val="24"/>
              </w:rPr>
              <w:t xml:space="preserve">O usuário </w:t>
            </w:r>
            <w:r>
              <w:rPr>
                <w:color w:val="000000"/>
                <w:sz w:val="24"/>
                <w:szCs w:val="24"/>
              </w:rPr>
              <w:t>não sabe qual a página do outro usuário que deseja editar</w:t>
            </w:r>
            <w:r w:rsidRPr="007141F2">
              <w:rPr>
                <w:color w:val="000000"/>
                <w:sz w:val="24"/>
                <w:szCs w:val="24"/>
              </w:rPr>
              <w:t>.</w:t>
            </w:r>
          </w:p>
        </w:tc>
      </w:tr>
    </w:tbl>
    <w:p w14:paraId="42245AA1" w14:textId="77777777" w:rsidR="0000165E" w:rsidRDefault="0000165E" w:rsidP="0000165E">
      <w:pPr>
        <w:pStyle w:val="Heading4"/>
        <w:numPr>
          <w:ilvl w:val="0"/>
          <w:numId w:val="0"/>
        </w:numPr>
        <w:jc w:val="both"/>
      </w:pPr>
    </w:p>
    <w:p w14:paraId="07B59B9F" w14:textId="77777777" w:rsidR="0000165E" w:rsidRDefault="0000165E" w:rsidP="0000165E">
      <w:pPr>
        <w:pStyle w:val="Heading4"/>
        <w:jc w:val="both"/>
      </w:pPr>
      <w:bookmarkStart w:id="63" w:name="_Toc78400721"/>
      <w:r>
        <w:t>Mensagens</w:t>
      </w:r>
      <w:bookmarkEnd w:id="63"/>
    </w:p>
    <w:tbl>
      <w:tblPr>
        <w:tblW w:w="9137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6"/>
        <w:gridCol w:w="8201"/>
      </w:tblGrid>
      <w:tr w:rsidR="0000165E" w:rsidRPr="001616A9" w14:paraId="051D5C07" w14:textId="77777777" w:rsidTr="006739C5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5D1FE107" w14:textId="77777777" w:rsidR="0000165E" w:rsidRPr="001616A9" w:rsidRDefault="0000165E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ID</w:t>
            </w:r>
          </w:p>
        </w:tc>
        <w:tc>
          <w:tcPr>
            <w:tcW w:w="8201" w:type="dxa"/>
            <w:shd w:val="clear" w:color="auto" w:fill="auto"/>
            <w:noWrap/>
            <w:vAlign w:val="bottom"/>
            <w:hideMark/>
          </w:tcPr>
          <w:p w14:paraId="2B08A136" w14:textId="77777777" w:rsidR="0000165E" w:rsidRPr="001616A9" w:rsidRDefault="0000165E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Descrição</w:t>
            </w:r>
          </w:p>
        </w:tc>
      </w:tr>
      <w:tr w:rsidR="0000165E" w:rsidRPr="001616A9" w14:paraId="4925BA01" w14:textId="77777777" w:rsidTr="0000165E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52602FFD" w14:textId="77777777" w:rsidR="0000165E" w:rsidRPr="001616A9" w:rsidRDefault="0000165E" w:rsidP="006739C5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MSG1</w:t>
            </w:r>
          </w:p>
        </w:tc>
        <w:tc>
          <w:tcPr>
            <w:tcW w:w="8201" w:type="dxa"/>
            <w:shd w:val="clear" w:color="auto" w:fill="auto"/>
            <w:noWrap/>
            <w:vAlign w:val="bottom"/>
          </w:tcPr>
          <w:p w14:paraId="4F1DE6A2" w14:textId="7DBE77CD" w:rsidR="0000165E" w:rsidRPr="001616A9" w:rsidRDefault="00126793" w:rsidP="006739C5">
            <w:pPr>
              <w:rPr>
                <w:color w:val="000000"/>
                <w:sz w:val="24"/>
                <w:szCs w:val="24"/>
              </w:rPr>
            </w:pPr>
            <w:r w:rsidRPr="00126793">
              <w:rPr>
                <w:color w:val="000000"/>
                <w:sz w:val="24"/>
                <w:szCs w:val="24"/>
              </w:rPr>
              <w:t>Não há usuários atendendo os filtros informados. Favor refinar a pesquisa.</w:t>
            </w:r>
          </w:p>
        </w:tc>
      </w:tr>
    </w:tbl>
    <w:p w14:paraId="1B7E756E" w14:textId="5C8527ED" w:rsidR="009F123E" w:rsidRPr="006512A0" w:rsidRDefault="009F123E" w:rsidP="009F123E">
      <w:pPr>
        <w:pStyle w:val="Heading3"/>
        <w:jc w:val="both"/>
      </w:pPr>
      <w:r>
        <w:br w:type="page"/>
      </w:r>
      <w:bookmarkStart w:id="64" w:name="_Toc78400722"/>
      <w:r w:rsidRPr="006512A0">
        <w:lastRenderedPageBreak/>
        <w:t>Caso de uso</w:t>
      </w:r>
      <w:r>
        <w:t xml:space="preserve">: </w:t>
      </w:r>
      <w:r w:rsidR="00126793" w:rsidRPr="00126793">
        <w:t>Edi</w:t>
      </w:r>
      <w:r w:rsidR="000A0BFA">
        <w:t>tar</w:t>
      </w:r>
      <w:r w:rsidR="00126793" w:rsidRPr="00126793">
        <w:t xml:space="preserve"> usuários</w:t>
      </w:r>
      <w:bookmarkEnd w:id="64"/>
    </w:p>
    <w:p w14:paraId="5D6BBA07" w14:textId="77777777" w:rsidR="009F123E" w:rsidRPr="00577606" w:rsidRDefault="009F123E" w:rsidP="009F123E">
      <w:pPr>
        <w:pStyle w:val="Heading4"/>
        <w:jc w:val="both"/>
      </w:pPr>
      <w:bookmarkStart w:id="65" w:name="_Toc78400723"/>
      <w:r w:rsidRPr="00577606">
        <w:t>Precondições</w:t>
      </w:r>
      <w:bookmarkEnd w:id="6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F123E" w:rsidRPr="00577606" w14:paraId="2769B6D1" w14:textId="77777777" w:rsidTr="006739C5">
        <w:trPr>
          <w:trHeight w:val="98"/>
        </w:trPr>
        <w:tc>
          <w:tcPr>
            <w:tcW w:w="9212" w:type="dxa"/>
          </w:tcPr>
          <w:p w14:paraId="08CC79CF" w14:textId="44C5EFA0" w:rsidR="009F123E" w:rsidRPr="00126793" w:rsidRDefault="00126793" w:rsidP="007A3FB4">
            <w:pPr>
              <w:pStyle w:val="Tabela"/>
              <w:numPr>
                <w:ilvl w:val="0"/>
                <w:numId w:val="33"/>
              </w:numPr>
              <w:jc w:val="both"/>
            </w:pPr>
            <w:r w:rsidRPr="00126793">
              <w:t>Usuário autenticado no sistema como administrador ou super administrador.</w:t>
            </w:r>
          </w:p>
        </w:tc>
      </w:tr>
    </w:tbl>
    <w:p w14:paraId="1D9747BF" w14:textId="77777777" w:rsidR="009F123E" w:rsidRPr="00577606" w:rsidRDefault="009F123E" w:rsidP="009F123E">
      <w:pPr>
        <w:pStyle w:val="BodyText"/>
        <w:jc w:val="both"/>
      </w:pPr>
    </w:p>
    <w:p w14:paraId="4FA8195E" w14:textId="71E29B66" w:rsidR="009F123E" w:rsidRPr="00577606" w:rsidRDefault="009F123E" w:rsidP="009F123E">
      <w:pPr>
        <w:pStyle w:val="Heading4"/>
        <w:jc w:val="both"/>
      </w:pPr>
      <w:bookmarkStart w:id="66" w:name="_Toc78400724"/>
      <w:r w:rsidRPr="00577606">
        <w:t>Fluxo principal</w:t>
      </w:r>
      <w:bookmarkEnd w:id="66"/>
      <w:r w:rsidRPr="00577606">
        <w:t xml:space="preserve"> 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F123E" w:rsidRPr="00577606" w14:paraId="3F4256F4" w14:textId="77777777" w:rsidTr="006739C5">
        <w:trPr>
          <w:trHeight w:val="797"/>
        </w:trPr>
        <w:tc>
          <w:tcPr>
            <w:tcW w:w="9212" w:type="dxa"/>
          </w:tcPr>
          <w:p w14:paraId="707F0EAC" w14:textId="77777777" w:rsidR="007141F2" w:rsidRDefault="007141F2" w:rsidP="007A3FB4">
            <w:pPr>
              <w:pStyle w:val="Tabela"/>
              <w:numPr>
                <w:ilvl w:val="0"/>
                <w:numId w:val="34"/>
              </w:numPr>
              <w:jc w:val="both"/>
            </w:pPr>
            <w:r>
              <w:t xml:space="preserve">O caso de uso se inicia quando o usuário tem interesse em editar as informações sobre outro usuário. </w:t>
            </w:r>
          </w:p>
          <w:p w14:paraId="5562E048" w14:textId="77777777" w:rsidR="007141F2" w:rsidRDefault="007141F2" w:rsidP="007A3FB4">
            <w:pPr>
              <w:pStyle w:val="Tabela"/>
              <w:numPr>
                <w:ilvl w:val="0"/>
                <w:numId w:val="34"/>
              </w:numPr>
              <w:jc w:val="both"/>
            </w:pPr>
            <w:r>
              <w:t xml:space="preserve">O usuário acessa a página do registro que deseja editar. </w:t>
            </w:r>
          </w:p>
          <w:p w14:paraId="4D43177A" w14:textId="133DF606" w:rsidR="007141F2" w:rsidRDefault="007141F2" w:rsidP="007A3FB4">
            <w:pPr>
              <w:pStyle w:val="Tabela"/>
              <w:numPr>
                <w:ilvl w:val="0"/>
                <w:numId w:val="34"/>
              </w:numPr>
              <w:jc w:val="both"/>
            </w:pPr>
            <w:r>
              <w:t xml:space="preserve">O usuário edita as informações do registro e salva. </w:t>
            </w:r>
            <w:r w:rsidR="009235E7">
              <w:t>[A1] [A2] [A3]</w:t>
            </w:r>
          </w:p>
          <w:p w14:paraId="21E87DB0" w14:textId="54697DD5" w:rsidR="007141F2" w:rsidRDefault="007141F2" w:rsidP="007A3FB4">
            <w:pPr>
              <w:pStyle w:val="Tabela"/>
              <w:numPr>
                <w:ilvl w:val="0"/>
                <w:numId w:val="34"/>
              </w:numPr>
              <w:jc w:val="both"/>
            </w:pPr>
            <w:r>
              <w:t>O sistema atualiza as informações do registro e exibe uma mensagem de sucesso</w:t>
            </w:r>
            <w:r w:rsidR="00907EA9">
              <w:t xml:space="preserve"> [MSG1]</w:t>
            </w:r>
            <w:r>
              <w:t xml:space="preserve">. </w:t>
            </w:r>
          </w:p>
          <w:p w14:paraId="7EE200B7" w14:textId="6F2A7EA9" w:rsidR="009F123E" w:rsidRPr="00577606" w:rsidRDefault="007141F2" w:rsidP="007A3FB4">
            <w:pPr>
              <w:pStyle w:val="Tabela"/>
              <w:numPr>
                <w:ilvl w:val="0"/>
                <w:numId w:val="34"/>
              </w:numPr>
              <w:jc w:val="both"/>
            </w:pPr>
            <w:r>
              <w:t>O caso de uso se encerra.</w:t>
            </w:r>
          </w:p>
        </w:tc>
      </w:tr>
    </w:tbl>
    <w:p w14:paraId="6F0EACD3" w14:textId="77777777" w:rsidR="009F123E" w:rsidRPr="0042458F" w:rsidRDefault="009F123E" w:rsidP="009F123E">
      <w:pPr>
        <w:pStyle w:val="BodyText"/>
        <w:jc w:val="both"/>
      </w:pPr>
    </w:p>
    <w:p w14:paraId="210900DB" w14:textId="27514EE3" w:rsidR="009F123E" w:rsidRPr="0042458F" w:rsidRDefault="009F123E" w:rsidP="009F123E">
      <w:pPr>
        <w:pStyle w:val="Heading4"/>
        <w:jc w:val="both"/>
      </w:pPr>
      <w:bookmarkStart w:id="67" w:name="_Toc78400725"/>
      <w:r>
        <w:t>Pós condições</w:t>
      </w:r>
      <w:bookmarkEnd w:id="67"/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F123E" w:rsidRPr="0042458F" w14:paraId="55C1C9C3" w14:textId="77777777" w:rsidTr="006739C5">
        <w:trPr>
          <w:trHeight w:val="110"/>
        </w:trPr>
        <w:tc>
          <w:tcPr>
            <w:tcW w:w="9212" w:type="dxa"/>
          </w:tcPr>
          <w:p w14:paraId="7172A21B" w14:textId="444EA1DD" w:rsidR="009F123E" w:rsidRPr="0042458F" w:rsidRDefault="007141F2" w:rsidP="007A3FB4">
            <w:pPr>
              <w:pStyle w:val="Tabela"/>
              <w:numPr>
                <w:ilvl w:val="0"/>
                <w:numId w:val="35"/>
              </w:numPr>
              <w:jc w:val="both"/>
            </w:pPr>
            <w:r w:rsidRPr="007141F2">
              <w:t>O cadastro do usuário sendo editado e alterado.</w:t>
            </w:r>
          </w:p>
        </w:tc>
      </w:tr>
    </w:tbl>
    <w:p w14:paraId="19F3334D" w14:textId="77777777" w:rsidR="00907EA9" w:rsidRDefault="00907EA9" w:rsidP="00907EA9">
      <w:pPr>
        <w:pStyle w:val="Heading4"/>
        <w:numPr>
          <w:ilvl w:val="0"/>
          <w:numId w:val="0"/>
        </w:numPr>
        <w:ind w:left="567"/>
        <w:jc w:val="both"/>
      </w:pPr>
    </w:p>
    <w:p w14:paraId="1E81B10A" w14:textId="065C31E8" w:rsidR="00907EA9" w:rsidRDefault="00907EA9" w:rsidP="00907EA9">
      <w:pPr>
        <w:pStyle w:val="Heading4"/>
        <w:jc w:val="both"/>
      </w:pPr>
      <w:bookmarkStart w:id="68" w:name="_Toc78400726"/>
      <w:r>
        <w:t>Fluxo alternativo</w:t>
      </w:r>
      <w:bookmarkEnd w:id="68"/>
    </w:p>
    <w:p w14:paraId="7071A0D9" w14:textId="55A071F3" w:rsidR="00907EA9" w:rsidRPr="00281573" w:rsidRDefault="00907EA9" w:rsidP="00907EA9">
      <w:pPr>
        <w:pStyle w:val="BodyText"/>
      </w:pPr>
      <w:r w:rsidRPr="00281573">
        <w:t>[A1] O</w:t>
      </w:r>
      <w:r>
        <w:t xml:space="preserve"> usuário não informa todos os campos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07EA9" w:rsidRPr="00577606" w14:paraId="07DF37B4" w14:textId="77777777" w:rsidTr="00557309">
        <w:trPr>
          <w:trHeight w:val="797"/>
        </w:trPr>
        <w:tc>
          <w:tcPr>
            <w:tcW w:w="9212" w:type="dxa"/>
          </w:tcPr>
          <w:p w14:paraId="5234AB54" w14:textId="6BDD4FB3" w:rsidR="00907EA9" w:rsidRDefault="00907EA9" w:rsidP="00557309">
            <w:pPr>
              <w:pStyle w:val="Tabela"/>
              <w:numPr>
                <w:ilvl w:val="0"/>
                <w:numId w:val="24"/>
              </w:numPr>
              <w:jc w:val="both"/>
            </w:pPr>
            <w:r>
              <w:t xml:space="preserve">O fluxo se inicia após o passo 3 do fluxo principal caso o usuário não informe todos os campos. </w:t>
            </w:r>
          </w:p>
          <w:p w14:paraId="499D9127" w14:textId="4FF9B0A7" w:rsidR="00907EA9" w:rsidRDefault="00907EA9" w:rsidP="00557309">
            <w:pPr>
              <w:pStyle w:val="Tabela"/>
              <w:numPr>
                <w:ilvl w:val="0"/>
                <w:numId w:val="24"/>
              </w:numPr>
              <w:jc w:val="both"/>
            </w:pPr>
            <w:r>
              <w:t xml:space="preserve">O sistema exibe a mensagem de erro [MSG2]. </w:t>
            </w:r>
          </w:p>
          <w:p w14:paraId="3CD664A1" w14:textId="1E572D92" w:rsidR="00907EA9" w:rsidRPr="00577606" w:rsidRDefault="00907EA9" w:rsidP="00557309">
            <w:pPr>
              <w:pStyle w:val="Tabela"/>
              <w:numPr>
                <w:ilvl w:val="0"/>
                <w:numId w:val="24"/>
              </w:numPr>
              <w:jc w:val="both"/>
            </w:pPr>
            <w:r>
              <w:t xml:space="preserve">O caso de uso retorna ao passo </w:t>
            </w:r>
            <w:r w:rsidR="00190E41">
              <w:t>3</w:t>
            </w:r>
            <w:r>
              <w:t xml:space="preserve"> do fluxo principal.</w:t>
            </w:r>
          </w:p>
        </w:tc>
      </w:tr>
    </w:tbl>
    <w:p w14:paraId="1968A53F" w14:textId="77777777" w:rsidR="00907EA9" w:rsidRPr="00281573" w:rsidRDefault="00907EA9" w:rsidP="00907EA9">
      <w:pPr>
        <w:pStyle w:val="BodyText"/>
      </w:pPr>
      <w:r>
        <w:br/>
      </w:r>
      <w:r w:rsidRPr="00281573">
        <w:t>[A2] O e-mail informado é inválido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07EA9" w:rsidRPr="00577606" w14:paraId="4D123B06" w14:textId="77777777" w:rsidTr="00190E41">
        <w:trPr>
          <w:trHeight w:val="797"/>
        </w:trPr>
        <w:tc>
          <w:tcPr>
            <w:tcW w:w="9212" w:type="dxa"/>
          </w:tcPr>
          <w:p w14:paraId="5E9825D8" w14:textId="34E8B81D" w:rsidR="00907EA9" w:rsidRDefault="00907EA9" w:rsidP="00557309">
            <w:pPr>
              <w:pStyle w:val="Tabela"/>
              <w:numPr>
                <w:ilvl w:val="0"/>
                <w:numId w:val="25"/>
              </w:numPr>
              <w:jc w:val="both"/>
            </w:pPr>
            <w:r>
              <w:t xml:space="preserve">O fluxo se inicia no passo </w:t>
            </w:r>
            <w:r w:rsidR="00190E41">
              <w:t>3</w:t>
            </w:r>
            <w:r>
              <w:t xml:space="preserve"> do fluxo principal caso o usuário informe um e-mail inválido. </w:t>
            </w:r>
          </w:p>
          <w:p w14:paraId="0DF0C602" w14:textId="77777777" w:rsidR="00907EA9" w:rsidRDefault="00907EA9" w:rsidP="00557309">
            <w:pPr>
              <w:pStyle w:val="Tabela"/>
              <w:numPr>
                <w:ilvl w:val="0"/>
                <w:numId w:val="25"/>
              </w:numPr>
              <w:jc w:val="both"/>
            </w:pPr>
            <w:r>
              <w:t xml:space="preserve">O sistema exibe a mensagem de erro [MSG3]. </w:t>
            </w:r>
          </w:p>
          <w:p w14:paraId="68E8FBD6" w14:textId="5AF4AB62" w:rsidR="00907EA9" w:rsidRPr="00577606" w:rsidRDefault="00907EA9" w:rsidP="00557309">
            <w:pPr>
              <w:pStyle w:val="Tabela"/>
              <w:numPr>
                <w:ilvl w:val="0"/>
                <w:numId w:val="25"/>
              </w:numPr>
              <w:jc w:val="both"/>
            </w:pPr>
            <w:r>
              <w:t xml:space="preserve">O caso de uso retorna ao passo </w:t>
            </w:r>
            <w:r w:rsidR="00190E41">
              <w:t>3</w:t>
            </w:r>
            <w:r>
              <w:t xml:space="preserve"> do fluxo principal.</w:t>
            </w:r>
          </w:p>
        </w:tc>
      </w:tr>
    </w:tbl>
    <w:p w14:paraId="606868C0" w14:textId="34F05C7A" w:rsidR="00190E41" w:rsidRPr="00281573" w:rsidRDefault="00190E41" w:rsidP="00190E41">
      <w:pPr>
        <w:pStyle w:val="BodyText"/>
      </w:pPr>
      <w:r>
        <w:br/>
      </w:r>
      <w:r w:rsidRPr="00281573">
        <w:t>[A</w:t>
      </w:r>
      <w:r>
        <w:t>3</w:t>
      </w:r>
      <w:r w:rsidRPr="00281573">
        <w:t>] O CPF informado é inválido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190E41" w:rsidRPr="00577606" w14:paraId="6FBB8C3D" w14:textId="77777777" w:rsidTr="00557309">
        <w:trPr>
          <w:trHeight w:val="797"/>
        </w:trPr>
        <w:tc>
          <w:tcPr>
            <w:tcW w:w="9212" w:type="dxa"/>
          </w:tcPr>
          <w:p w14:paraId="20877A53" w14:textId="3D1E0C0D" w:rsidR="00190E41" w:rsidRDefault="00190E41" w:rsidP="00557309">
            <w:pPr>
              <w:pStyle w:val="Tabela"/>
              <w:numPr>
                <w:ilvl w:val="0"/>
                <w:numId w:val="24"/>
              </w:numPr>
              <w:jc w:val="both"/>
            </w:pPr>
            <w:r>
              <w:t xml:space="preserve">O fluxo se inicia no passo 3 do fluxo principal caso o usuário informe um CPF inválido. </w:t>
            </w:r>
          </w:p>
          <w:p w14:paraId="086C7D33" w14:textId="3EB44B36" w:rsidR="00190E41" w:rsidRDefault="00190E41" w:rsidP="00557309">
            <w:pPr>
              <w:pStyle w:val="Tabela"/>
              <w:numPr>
                <w:ilvl w:val="0"/>
                <w:numId w:val="24"/>
              </w:numPr>
              <w:jc w:val="both"/>
            </w:pPr>
            <w:r>
              <w:t xml:space="preserve">O sistema exibe a mensagem de erro [MSG4]. </w:t>
            </w:r>
          </w:p>
          <w:p w14:paraId="450BC619" w14:textId="5AF4B896" w:rsidR="00190E41" w:rsidRPr="00577606" w:rsidRDefault="00190E41" w:rsidP="00557309">
            <w:pPr>
              <w:pStyle w:val="Tabela"/>
              <w:numPr>
                <w:ilvl w:val="0"/>
                <w:numId w:val="24"/>
              </w:numPr>
              <w:jc w:val="both"/>
            </w:pPr>
            <w:r>
              <w:t>O caso de uso retorna ao passo 3 do fluxo principal.</w:t>
            </w:r>
          </w:p>
        </w:tc>
      </w:tr>
    </w:tbl>
    <w:p w14:paraId="4F6F3FCD" w14:textId="77777777" w:rsidR="00907EA9" w:rsidRDefault="00907EA9" w:rsidP="00907EA9">
      <w:pPr>
        <w:pStyle w:val="BodyText"/>
      </w:pPr>
    </w:p>
    <w:p w14:paraId="79EF8784" w14:textId="151E0CDA" w:rsidR="00907EA9" w:rsidRDefault="00907EA9" w:rsidP="00907EA9">
      <w:pPr>
        <w:pStyle w:val="Heading4"/>
        <w:jc w:val="both"/>
      </w:pPr>
      <w:bookmarkStart w:id="69" w:name="_Toc78400727"/>
      <w:r>
        <w:t>Mensagens</w:t>
      </w:r>
      <w:bookmarkEnd w:id="69"/>
    </w:p>
    <w:tbl>
      <w:tblPr>
        <w:tblW w:w="9137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6"/>
        <w:gridCol w:w="8201"/>
      </w:tblGrid>
      <w:tr w:rsidR="00907EA9" w:rsidRPr="001616A9" w14:paraId="5DE40761" w14:textId="77777777" w:rsidTr="00557309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752ED04E" w14:textId="77777777" w:rsidR="00907EA9" w:rsidRPr="001616A9" w:rsidRDefault="00907EA9" w:rsidP="00557309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ID</w:t>
            </w:r>
          </w:p>
        </w:tc>
        <w:tc>
          <w:tcPr>
            <w:tcW w:w="8201" w:type="dxa"/>
            <w:shd w:val="clear" w:color="auto" w:fill="auto"/>
            <w:noWrap/>
            <w:vAlign w:val="bottom"/>
            <w:hideMark/>
          </w:tcPr>
          <w:p w14:paraId="1FFA3C32" w14:textId="77777777" w:rsidR="00907EA9" w:rsidRPr="001616A9" w:rsidRDefault="00907EA9" w:rsidP="00557309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Descrição</w:t>
            </w:r>
          </w:p>
        </w:tc>
      </w:tr>
      <w:tr w:rsidR="00907EA9" w:rsidRPr="001616A9" w14:paraId="34B60A2A" w14:textId="77777777" w:rsidTr="00557309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0FFBFD71" w14:textId="77777777" w:rsidR="00907EA9" w:rsidRPr="001616A9" w:rsidRDefault="00907EA9" w:rsidP="00557309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lastRenderedPageBreak/>
              <w:t>MSG1</w:t>
            </w:r>
          </w:p>
        </w:tc>
        <w:tc>
          <w:tcPr>
            <w:tcW w:w="8201" w:type="dxa"/>
            <w:shd w:val="clear" w:color="auto" w:fill="auto"/>
            <w:noWrap/>
            <w:vAlign w:val="bottom"/>
            <w:hideMark/>
          </w:tcPr>
          <w:p w14:paraId="51368C6D" w14:textId="27EAEBDA" w:rsidR="00907EA9" w:rsidRPr="001616A9" w:rsidRDefault="00907EA9" w:rsidP="0055730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Usuário alterado</w:t>
            </w:r>
            <w:r w:rsidRPr="00940A4B">
              <w:rPr>
                <w:color w:val="000000"/>
                <w:sz w:val="24"/>
                <w:szCs w:val="24"/>
              </w:rPr>
              <w:t xml:space="preserve"> com sucesso.</w:t>
            </w:r>
          </w:p>
        </w:tc>
      </w:tr>
      <w:tr w:rsidR="00907EA9" w:rsidRPr="001616A9" w14:paraId="0BE9A158" w14:textId="77777777" w:rsidTr="00557309">
        <w:trPr>
          <w:trHeight w:val="121"/>
        </w:trPr>
        <w:tc>
          <w:tcPr>
            <w:tcW w:w="936" w:type="dxa"/>
            <w:shd w:val="clear" w:color="auto" w:fill="auto"/>
            <w:noWrap/>
          </w:tcPr>
          <w:p w14:paraId="46B0BB8F" w14:textId="77777777" w:rsidR="00907EA9" w:rsidRPr="00940A4B" w:rsidRDefault="00907EA9" w:rsidP="00557309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MSG</w:t>
            </w: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8201" w:type="dxa"/>
            <w:shd w:val="clear" w:color="auto" w:fill="auto"/>
            <w:noWrap/>
            <w:vAlign w:val="bottom"/>
          </w:tcPr>
          <w:p w14:paraId="05182FAD" w14:textId="6E2BFC16" w:rsidR="00907EA9" w:rsidRPr="001616A9" w:rsidRDefault="00907EA9" w:rsidP="0055730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É obrigatório informar todos os campos</w:t>
            </w:r>
            <w:r w:rsidRPr="00940A4B">
              <w:rPr>
                <w:color w:val="000000"/>
                <w:sz w:val="24"/>
                <w:szCs w:val="24"/>
              </w:rPr>
              <w:t>.</w:t>
            </w:r>
          </w:p>
        </w:tc>
      </w:tr>
      <w:tr w:rsidR="00907EA9" w:rsidRPr="001616A9" w14:paraId="3FB4638F" w14:textId="77777777" w:rsidTr="00557309">
        <w:trPr>
          <w:trHeight w:val="121"/>
        </w:trPr>
        <w:tc>
          <w:tcPr>
            <w:tcW w:w="936" w:type="dxa"/>
            <w:shd w:val="clear" w:color="auto" w:fill="auto"/>
            <w:noWrap/>
          </w:tcPr>
          <w:p w14:paraId="1CDF67DD" w14:textId="77777777" w:rsidR="00907EA9" w:rsidRPr="00940A4B" w:rsidRDefault="00907EA9" w:rsidP="00557309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MSG</w:t>
            </w:r>
            <w:r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8201" w:type="dxa"/>
            <w:shd w:val="clear" w:color="auto" w:fill="auto"/>
            <w:noWrap/>
            <w:vAlign w:val="bottom"/>
          </w:tcPr>
          <w:p w14:paraId="41A05A48" w14:textId="77777777" w:rsidR="00907EA9" w:rsidRPr="001616A9" w:rsidRDefault="00907EA9" w:rsidP="00557309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O e-mail informado não é válido. Favor verificar e digitar novamente.</w:t>
            </w:r>
          </w:p>
        </w:tc>
      </w:tr>
      <w:tr w:rsidR="00DD20EC" w:rsidRPr="001616A9" w14:paraId="5850D14D" w14:textId="77777777" w:rsidTr="00557309">
        <w:trPr>
          <w:trHeight w:val="121"/>
        </w:trPr>
        <w:tc>
          <w:tcPr>
            <w:tcW w:w="936" w:type="dxa"/>
            <w:shd w:val="clear" w:color="auto" w:fill="auto"/>
            <w:noWrap/>
          </w:tcPr>
          <w:p w14:paraId="17C52D09" w14:textId="054CA3C8" w:rsidR="00DD20EC" w:rsidRPr="00940A4B" w:rsidRDefault="00DD20EC" w:rsidP="00557309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MSG</w:t>
            </w:r>
            <w:r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8201" w:type="dxa"/>
            <w:shd w:val="clear" w:color="auto" w:fill="auto"/>
            <w:noWrap/>
            <w:vAlign w:val="bottom"/>
          </w:tcPr>
          <w:p w14:paraId="025D81FF" w14:textId="5177655D" w:rsidR="00DD20EC" w:rsidRPr="001616A9" w:rsidRDefault="00DD20EC" w:rsidP="00557309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 xml:space="preserve">O </w:t>
            </w:r>
            <w:r>
              <w:rPr>
                <w:color w:val="000000"/>
                <w:sz w:val="24"/>
                <w:szCs w:val="24"/>
              </w:rPr>
              <w:t>CPF</w:t>
            </w:r>
            <w:r w:rsidRPr="00940A4B">
              <w:rPr>
                <w:color w:val="000000"/>
                <w:sz w:val="24"/>
                <w:szCs w:val="24"/>
              </w:rPr>
              <w:t xml:space="preserve"> informado não é válido. Favor verificar e digitar novamente.</w:t>
            </w:r>
          </w:p>
        </w:tc>
      </w:tr>
    </w:tbl>
    <w:p w14:paraId="49717A32" w14:textId="77777777" w:rsidR="009F123E" w:rsidRDefault="009F123E" w:rsidP="009F123E">
      <w:pPr>
        <w:pStyle w:val="Heading4"/>
        <w:numPr>
          <w:ilvl w:val="0"/>
          <w:numId w:val="0"/>
        </w:numPr>
        <w:jc w:val="both"/>
      </w:pPr>
    </w:p>
    <w:p w14:paraId="2169B0D3" w14:textId="77777777" w:rsidR="009F123E" w:rsidRDefault="009F123E" w:rsidP="009F123E">
      <w:pPr>
        <w:pStyle w:val="Heading4"/>
        <w:jc w:val="both"/>
      </w:pPr>
      <w:bookmarkStart w:id="70" w:name="_Toc78400728"/>
      <w:r>
        <w:t>Pontos de extensão</w:t>
      </w:r>
      <w:bookmarkEnd w:id="70"/>
    </w:p>
    <w:tbl>
      <w:tblPr>
        <w:tblW w:w="9137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6"/>
        <w:gridCol w:w="8201"/>
      </w:tblGrid>
      <w:tr w:rsidR="009F123E" w:rsidRPr="001616A9" w14:paraId="6101D812" w14:textId="77777777" w:rsidTr="006739C5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6EB14E44" w14:textId="77777777" w:rsidR="009F123E" w:rsidRPr="001616A9" w:rsidRDefault="009F123E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ID</w:t>
            </w:r>
          </w:p>
        </w:tc>
        <w:tc>
          <w:tcPr>
            <w:tcW w:w="8201" w:type="dxa"/>
            <w:shd w:val="clear" w:color="auto" w:fill="auto"/>
            <w:noWrap/>
            <w:vAlign w:val="bottom"/>
            <w:hideMark/>
          </w:tcPr>
          <w:p w14:paraId="231468B6" w14:textId="77777777" w:rsidR="009F123E" w:rsidRPr="001616A9" w:rsidRDefault="009F123E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Descrição</w:t>
            </w:r>
          </w:p>
        </w:tc>
      </w:tr>
      <w:tr w:rsidR="009F123E" w:rsidRPr="001616A9" w14:paraId="282AC067" w14:textId="77777777" w:rsidTr="006739C5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1ECB0F18" w14:textId="77777777" w:rsidR="009F123E" w:rsidRPr="001616A9" w:rsidRDefault="009F123E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PE1</w:t>
            </w:r>
          </w:p>
        </w:tc>
        <w:tc>
          <w:tcPr>
            <w:tcW w:w="8201" w:type="dxa"/>
            <w:shd w:val="clear" w:color="auto" w:fill="auto"/>
            <w:noWrap/>
            <w:vAlign w:val="bottom"/>
          </w:tcPr>
          <w:p w14:paraId="6F0EDC6A" w14:textId="0E1D2902" w:rsidR="009F123E" w:rsidRPr="001616A9" w:rsidRDefault="007141F2" w:rsidP="006739C5">
            <w:pPr>
              <w:rPr>
                <w:color w:val="000000"/>
                <w:sz w:val="24"/>
                <w:szCs w:val="24"/>
              </w:rPr>
            </w:pPr>
            <w:r w:rsidRPr="007141F2">
              <w:rPr>
                <w:color w:val="000000"/>
                <w:sz w:val="24"/>
                <w:szCs w:val="24"/>
              </w:rPr>
              <w:t xml:space="preserve">Ocorre antes do passo </w:t>
            </w:r>
            <w:r w:rsidR="000A0BFA">
              <w:rPr>
                <w:color w:val="000000"/>
                <w:sz w:val="24"/>
                <w:szCs w:val="24"/>
              </w:rPr>
              <w:t>2</w:t>
            </w:r>
          </w:p>
        </w:tc>
      </w:tr>
    </w:tbl>
    <w:p w14:paraId="1CF49495" w14:textId="77777777" w:rsidR="00AF176B" w:rsidRDefault="00AF176B" w:rsidP="00AF176B">
      <w:pPr>
        <w:pStyle w:val="Heading4"/>
        <w:numPr>
          <w:ilvl w:val="0"/>
          <w:numId w:val="0"/>
        </w:numPr>
        <w:jc w:val="both"/>
      </w:pPr>
    </w:p>
    <w:p w14:paraId="6DF4CF59" w14:textId="77777777" w:rsidR="00AF176B" w:rsidRDefault="00AF176B" w:rsidP="00AF176B">
      <w:pPr>
        <w:pStyle w:val="Heading4"/>
        <w:jc w:val="both"/>
      </w:pPr>
      <w:bookmarkStart w:id="71" w:name="_Toc78400729"/>
      <w:r>
        <w:t>Extensão</w:t>
      </w:r>
      <w:bookmarkEnd w:id="71"/>
    </w:p>
    <w:tbl>
      <w:tblPr>
        <w:tblW w:w="9072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1050"/>
        <w:gridCol w:w="3061"/>
        <w:gridCol w:w="4961"/>
      </w:tblGrid>
      <w:tr w:rsidR="00AF176B" w:rsidRPr="001616A9" w14:paraId="50D558E6" w14:textId="77777777" w:rsidTr="007141F2">
        <w:trPr>
          <w:trHeight w:val="121"/>
        </w:trPr>
        <w:tc>
          <w:tcPr>
            <w:tcW w:w="1050" w:type="dxa"/>
            <w:shd w:val="clear" w:color="auto" w:fill="auto"/>
            <w:noWrap/>
            <w:hideMark/>
          </w:tcPr>
          <w:p w14:paraId="63C38483" w14:textId="77777777" w:rsidR="00AF176B" w:rsidRPr="00061D6D" w:rsidRDefault="00AF176B" w:rsidP="006739C5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 xml:space="preserve">Ponto de </w:t>
            </w:r>
          </w:p>
          <w:p w14:paraId="5EBF871B" w14:textId="77777777" w:rsidR="00AF176B" w:rsidRPr="001616A9" w:rsidRDefault="00AF176B" w:rsidP="006739C5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>Extensão</w:t>
            </w:r>
          </w:p>
        </w:tc>
        <w:tc>
          <w:tcPr>
            <w:tcW w:w="3061" w:type="dxa"/>
            <w:shd w:val="clear" w:color="auto" w:fill="auto"/>
            <w:noWrap/>
            <w:hideMark/>
          </w:tcPr>
          <w:p w14:paraId="74AEF7C3" w14:textId="77777777" w:rsidR="00AF176B" w:rsidRPr="001616A9" w:rsidRDefault="00AF176B" w:rsidP="006739C5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>Caso de uso estendi</w:t>
            </w:r>
            <w:r>
              <w:rPr>
                <w:color w:val="000000"/>
                <w:sz w:val="24"/>
                <w:szCs w:val="24"/>
              </w:rPr>
              <w:t>do</w:t>
            </w:r>
          </w:p>
        </w:tc>
        <w:tc>
          <w:tcPr>
            <w:tcW w:w="4961" w:type="dxa"/>
          </w:tcPr>
          <w:p w14:paraId="7763F5B0" w14:textId="77777777" w:rsidR="00AF176B" w:rsidRPr="00061D6D" w:rsidRDefault="00AF176B" w:rsidP="006739C5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>Condição de disparo</w:t>
            </w:r>
          </w:p>
        </w:tc>
      </w:tr>
      <w:tr w:rsidR="00AF176B" w:rsidRPr="001616A9" w14:paraId="394DDEB4" w14:textId="77777777" w:rsidTr="007141F2">
        <w:trPr>
          <w:trHeight w:val="121"/>
        </w:trPr>
        <w:tc>
          <w:tcPr>
            <w:tcW w:w="1050" w:type="dxa"/>
            <w:shd w:val="clear" w:color="auto" w:fill="auto"/>
            <w:noWrap/>
            <w:hideMark/>
          </w:tcPr>
          <w:p w14:paraId="23C0420E" w14:textId="77777777" w:rsidR="00AF176B" w:rsidRPr="001616A9" w:rsidRDefault="00AF176B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PE1</w:t>
            </w:r>
          </w:p>
        </w:tc>
        <w:tc>
          <w:tcPr>
            <w:tcW w:w="3061" w:type="dxa"/>
            <w:shd w:val="clear" w:color="auto" w:fill="auto"/>
            <w:noWrap/>
          </w:tcPr>
          <w:p w14:paraId="21B2C60A" w14:textId="10FAA0F4" w:rsidR="00AF176B" w:rsidRPr="001616A9" w:rsidRDefault="007141F2" w:rsidP="006739C5">
            <w:pPr>
              <w:rPr>
                <w:color w:val="000000"/>
                <w:sz w:val="24"/>
                <w:szCs w:val="24"/>
              </w:rPr>
            </w:pPr>
            <w:r w:rsidRPr="007141F2">
              <w:rPr>
                <w:color w:val="000000"/>
                <w:sz w:val="24"/>
                <w:szCs w:val="24"/>
              </w:rPr>
              <w:t>Edi</w:t>
            </w:r>
            <w:r w:rsidR="00C7648C">
              <w:rPr>
                <w:color w:val="000000"/>
                <w:sz w:val="24"/>
                <w:szCs w:val="24"/>
              </w:rPr>
              <w:t>tar</w:t>
            </w:r>
            <w:r w:rsidRPr="007141F2">
              <w:rPr>
                <w:color w:val="000000"/>
                <w:sz w:val="24"/>
                <w:szCs w:val="24"/>
              </w:rPr>
              <w:t xml:space="preserve"> permissão de usuário</w:t>
            </w:r>
          </w:p>
        </w:tc>
        <w:tc>
          <w:tcPr>
            <w:tcW w:w="4961" w:type="dxa"/>
          </w:tcPr>
          <w:p w14:paraId="626434E3" w14:textId="7C6DD43C" w:rsidR="00AF176B" w:rsidRPr="001616A9" w:rsidRDefault="007141F2" w:rsidP="006739C5">
            <w:pPr>
              <w:rPr>
                <w:color w:val="000000"/>
                <w:sz w:val="24"/>
                <w:szCs w:val="24"/>
              </w:rPr>
            </w:pPr>
            <w:r w:rsidRPr="007141F2">
              <w:rPr>
                <w:color w:val="000000"/>
                <w:sz w:val="24"/>
                <w:szCs w:val="24"/>
              </w:rPr>
              <w:t xml:space="preserve">O usuário deseja editar </w:t>
            </w:r>
            <w:r w:rsidR="00670971">
              <w:rPr>
                <w:color w:val="000000"/>
                <w:sz w:val="24"/>
                <w:szCs w:val="24"/>
              </w:rPr>
              <w:t>a permissão</w:t>
            </w:r>
            <w:r w:rsidRPr="007141F2">
              <w:rPr>
                <w:color w:val="000000"/>
                <w:sz w:val="24"/>
                <w:szCs w:val="24"/>
              </w:rPr>
              <w:t xml:space="preserve"> de</w:t>
            </w:r>
            <w:r w:rsidR="00670971">
              <w:rPr>
                <w:color w:val="000000"/>
                <w:sz w:val="24"/>
                <w:szCs w:val="24"/>
              </w:rPr>
              <w:t xml:space="preserve"> outro</w:t>
            </w:r>
            <w:r w:rsidRPr="007141F2">
              <w:rPr>
                <w:color w:val="000000"/>
                <w:sz w:val="24"/>
                <w:szCs w:val="24"/>
              </w:rPr>
              <w:t xml:space="preserve"> usuário</w:t>
            </w:r>
          </w:p>
        </w:tc>
      </w:tr>
    </w:tbl>
    <w:p w14:paraId="3E269040" w14:textId="324E2FB6" w:rsidR="009F123E" w:rsidRDefault="00B86665" w:rsidP="00B86665">
      <w:pPr>
        <w:pStyle w:val="Heading3"/>
        <w:numPr>
          <w:ilvl w:val="0"/>
          <w:numId w:val="0"/>
        </w:numPr>
        <w:jc w:val="both"/>
      </w:pPr>
      <w:r>
        <w:t xml:space="preserve"> </w:t>
      </w:r>
    </w:p>
    <w:p w14:paraId="153DB755" w14:textId="3B50E21B" w:rsidR="009F123E" w:rsidRPr="006512A0" w:rsidRDefault="009F123E" w:rsidP="009F123E">
      <w:pPr>
        <w:pStyle w:val="Heading3"/>
        <w:jc w:val="both"/>
      </w:pPr>
      <w:r>
        <w:br w:type="page"/>
      </w:r>
      <w:bookmarkStart w:id="72" w:name="_Toc78400730"/>
      <w:r w:rsidRPr="006512A0">
        <w:lastRenderedPageBreak/>
        <w:t>Caso de uso</w:t>
      </w:r>
      <w:r>
        <w:t xml:space="preserve">: </w:t>
      </w:r>
      <w:r w:rsidR="007141F2" w:rsidRPr="007141F2">
        <w:t>Buscar estabelecimentos</w:t>
      </w:r>
      <w:bookmarkEnd w:id="72"/>
    </w:p>
    <w:p w14:paraId="7BAEE249" w14:textId="77777777" w:rsidR="009F123E" w:rsidRPr="00577606" w:rsidRDefault="009F123E" w:rsidP="009F123E">
      <w:pPr>
        <w:pStyle w:val="Heading4"/>
        <w:jc w:val="both"/>
      </w:pPr>
      <w:bookmarkStart w:id="73" w:name="_Toc78400731"/>
      <w:r w:rsidRPr="00577606">
        <w:t>Precondições</w:t>
      </w:r>
      <w:bookmarkEnd w:id="7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F123E" w:rsidRPr="00577606" w14:paraId="568A79A0" w14:textId="77777777" w:rsidTr="006739C5">
        <w:trPr>
          <w:trHeight w:val="98"/>
        </w:trPr>
        <w:tc>
          <w:tcPr>
            <w:tcW w:w="9212" w:type="dxa"/>
          </w:tcPr>
          <w:p w14:paraId="7F2C0360" w14:textId="49123DB6" w:rsidR="009F123E" w:rsidRPr="007141F2" w:rsidRDefault="007141F2" w:rsidP="007A3FB4">
            <w:pPr>
              <w:pStyle w:val="Tabela"/>
              <w:numPr>
                <w:ilvl w:val="0"/>
                <w:numId w:val="39"/>
              </w:numPr>
              <w:jc w:val="both"/>
            </w:pPr>
            <w:r w:rsidRPr="007141F2">
              <w:t>Usuário autenticado no sistema.</w:t>
            </w:r>
          </w:p>
        </w:tc>
      </w:tr>
    </w:tbl>
    <w:p w14:paraId="1968E3CB" w14:textId="77777777" w:rsidR="009F123E" w:rsidRPr="00577606" w:rsidRDefault="009F123E" w:rsidP="009F123E">
      <w:pPr>
        <w:pStyle w:val="BodyText"/>
        <w:jc w:val="both"/>
      </w:pPr>
    </w:p>
    <w:p w14:paraId="67F78F1A" w14:textId="3421F827" w:rsidR="009F123E" w:rsidRPr="00577606" w:rsidRDefault="009F123E" w:rsidP="009F123E">
      <w:pPr>
        <w:pStyle w:val="Heading4"/>
        <w:jc w:val="both"/>
      </w:pPr>
      <w:bookmarkStart w:id="74" w:name="_Toc78400732"/>
      <w:r w:rsidRPr="00577606">
        <w:t>Fluxo principal</w:t>
      </w:r>
      <w:bookmarkEnd w:id="74"/>
      <w:r w:rsidRPr="00577606">
        <w:t xml:space="preserve"> 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F123E" w:rsidRPr="00577606" w14:paraId="06874905" w14:textId="77777777" w:rsidTr="006739C5">
        <w:trPr>
          <w:trHeight w:val="797"/>
        </w:trPr>
        <w:tc>
          <w:tcPr>
            <w:tcW w:w="9212" w:type="dxa"/>
          </w:tcPr>
          <w:p w14:paraId="663BD0C4" w14:textId="77777777" w:rsidR="007141F2" w:rsidRDefault="007141F2" w:rsidP="007A3FB4">
            <w:pPr>
              <w:pStyle w:val="Tabela"/>
              <w:numPr>
                <w:ilvl w:val="0"/>
                <w:numId w:val="40"/>
              </w:numPr>
              <w:jc w:val="both"/>
            </w:pPr>
            <w:r>
              <w:t xml:space="preserve">O caso de uso se inicia quando o usuário tem interesse em obter informações sobre um estabelecimento. </w:t>
            </w:r>
          </w:p>
          <w:p w14:paraId="1FC4E657" w14:textId="362D0B83" w:rsidR="007141F2" w:rsidRDefault="007141F2" w:rsidP="007A3FB4">
            <w:pPr>
              <w:pStyle w:val="Tabela"/>
              <w:numPr>
                <w:ilvl w:val="0"/>
                <w:numId w:val="40"/>
              </w:numPr>
              <w:jc w:val="both"/>
            </w:pPr>
            <w:r>
              <w:t>O usuário informa, opcionalmente, o nome do estabelecimento de interesse, o seu tipo (posto de saúde, hospital, laboratório, clínica ou farmácia) e confirma a pesquisa. [A1]</w:t>
            </w:r>
          </w:p>
          <w:p w14:paraId="5FC56A1A" w14:textId="76EC9B7C" w:rsidR="007141F2" w:rsidRDefault="007141F2" w:rsidP="007A3FB4">
            <w:pPr>
              <w:pStyle w:val="Tabela"/>
              <w:numPr>
                <w:ilvl w:val="0"/>
                <w:numId w:val="40"/>
              </w:numPr>
              <w:jc w:val="both"/>
            </w:pPr>
            <w:r>
              <w:t>O sistema apresenta a lista de estabelecimentos que atendem aos critérios informados, juntamente com o seu tipo e bairro que este está localizado. Esta lista é exibida ordenada alfabeticamente pelo nome do estabelecimento</w:t>
            </w:r>
            <w:r w:rsidR="00BB71A6">
              <w:t>, paginada por 10 entradas</w:t>
            </w:r>
            <w:r>
              <w:t>.</w:t>
            </w:r>
          </w:p>
          <w:p w14:paraId="338440C3" w14:textId="77777777" w:rsidR="007141F2" w:rsidRDefault="007141F2" w:rsidP="007A3FB4">
            <w:pPr>
              <w:pStyle w:val="Tabela"/>
              <w:numPr>
                <w:ilvl w:val="0"/>
                <w:numId w:val="40"/>
              </w:numPr>
              <w:jc w:val="both"/>
            </w:pPr>
            <w:r>
              <w:t>O usuário clica em um estabelecimento para ver mais informações.</w:t>
            </w:r>
          </w:p>
          <w:p w14:paraId="73B54018" w14:textId="77777777" w:rsidR="007141F2" w:rsidRDefault="007141F2" w:rsidP="007A3FB4">
            <w:pPr>
              <w:pStyle w:val="Tabela"/>
              <w:numPr>
                <w:ilvl w:val="0"/>
                <w:numId w:val="40"/>
              </w:numPr>
              <w:jc w:val="both"/>
            </w:pPr>
            <w:r>
              <w:t>O sistema exibe a página do estabelecimento com suas informações completas juntamente com todos os procedimentos que este realiza.</w:t>
            </w:r>
          </w:p>
          <w:p w14:paraId="1F39C6AB" w14:textId="0B68CEF6" w:rsidR="009F123E" w:rsidRPr="00577606" w:rsidRDefault="007141F2" w:rsidP="007A3FB4">
            <w:pPr>
              <w:pStyle w:val="Tabela"/>
              <w:numPr>
                <w:ilvl w:val="0"/>
                <w:numId w:val="40"/>
              </w:numPr>
              <w:jc w:val="both"/>
            </w:pPr>
            <w:r>
              <w:t>O caso de uso se encerra.</w:t>
            </w:r>
          </w:p>
        </w:tc>
      </w:tr>
    </w:tbl>
    <w:p w14:paraId="0F08EF74" w14:textId="77777777" w:rsidR="009F123E" w:rsidRPr="0042458F" w:rsidRDefault="009F123E" w:rsidP="009F123E">
      <w:pPr>
        <w:pStyle w:val="BodyText"/>
        <w:jc w:val="both"/>
      </w:pPr>
    </w:p>
    <w:p w14:paraId="64D6F62D" w14:textId="38816A1E" w:rsidR="009F123E" w:rsidRPr="0042458F" w:rsidRDefault="009F123E" w:rsidP="009F123E">
      <w:pPr>
        <w:pStyle w:val="Heading4"/>
        <w:jc w:val="both"/>
      </w:pPr>
      <w:bookmarkStart w:id="75" w:name="_Toc78400733"/>
      <w:r>
        <w:t>Pós condições</w:t>
      </w:r>
      <w:bookmarkEnd w:id="75"/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F123E" w:rsidRPr="0042458F" w14:paraId="47F8B523" w14:textId="77777777" w:rsidTr="006739C5">
        <w:trPr>
          <w:trHeight w:val="110"/>
        </w:trPr>
        <w:tc>
          <w:tcPr>
            <w:tcW w:w="9212" w:type="dxa"/>
          </w:tcPr>
          <w:p w14:paraId="25AF0FAA" w14:textId="7534996E" w:rsidR="009F123E" w:rsidRPr="007141F2" w:rsidRDefault="007141F2" w:rsidP="007A3FB4">
            <w:pPr>
              <w:pStyle w:val="Tabela"/>
              <w:numPr>
                <w:ilvl w:val="0"/>
                <w:numId w:val="41"/>
              </w:numPr>
              <w:jc w:val="both"/>
              <w:rPr>
                <w:i/>
                <w:iCs/>
              </w:rPr>
            </w:pPr>
            <w:r w:rsidRPr="007141F2">
              <w:rPr>
                <w:i/>
                <w:iCs/>
              </w:rPr>
              <w:t>O sistema não sofre alterações com este caso de uso.</w:t>
            </w:r>
          </w:p>
        </w:tc>
      </w:tr>
    </w:tbl>
    <w:p w14:paraId="2B49EB63" w14:textId="77777777" w:rsidR="009F123E" w:rsidRPr="0042458F" w:rsidRDefault="009F123E" w:rsidP="009F123E">
      <w:pPr>
        <w:pStyle w:val="BodyText"/>
        <w:jc w:val="both"/>
      </w:pPr>
    </w:p>
    <w:p w14:paraId="4DD80F7A" w14:textId="31A06E2D" w:rsidR="009F123E" w:rsidRDefault="009F123E" w:rsidP="009F123E">
      <w:pPr>
        <w:pStyle w:val="Heading4"/>
        <w:jc w:val="both"/>
      </w:pPr>
      <w:bookmarkStart w:id="76" w:name="_Toc78400734"/>
      <w:r w:rsidRPr="0042458F">
        <w:t>Fluxo alternativo</w:t>
      </w:r>
      <w:bookmarkEnd w:id="76"/>
    </w:p>
    <w:p w14:paraId="74D6A557" w14:textId="7DD2CC5E" w:rsidR="009F123E" w:rsidRPr="003D351A" w:rsidRDefault="009F123E" w:rsidP="009F123E">
      <w:pPr>
        <w:pStyle w:val="BodyText"/>
      </w:pPr>
      <w:r w:rsidRPr="003D351A">
        <w:t xml:space="preserve">[A1] </w:t>
      </w:r>
      <w:r w:rsidR="007141F2" w:rsidRPr="007141F2">
        <w:t>Não há estabelecimentos atendendo os critérios de busca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F123E" w:rsidRPr="0042458F" w14:paraId="206F479A" w14:textId="77777777" w:rsidTr="006739C5">
        <w:trPr>
          <w:trHeight w:val="797"/>
        </w:trPr>
        <w:tc>
          <w:tcPr>
            <w:tcW w:w="9212" w:type="dxa"/>
          </w:tcPr>
          <w:p w14:paraId="375996BF" w14:textId="77777777" w:rsidR="007141F2" w:rsidRDefault="007141F2" w:rsidP="007A3FB4">
            <w:pPr>
              <w:pStyle w:val="Tabela"/>
              <w:numPr>
                <w:ilvl w:val="0"/>
                <w:numId w:val="42"/>
              </w:numPr>
              <w:jc w:val="both"/>
            </w:pPr>
            <w:r>
              <w:t xml:space="preserve">Este fluxo se inicia após o passo 2 do fluxo principal quando o sistema não encontra procedimentos atendendo aos critérios de busca informados. </w:t>
            </w:r>
          </w:p>
          <w:p w14:paraId="02F8E5B2" w14:textId="77777777" w:rsidR="007141F2" w:rsidRDefault="007141F2" w:rsidP="007A3FB4">
            <w:pPr>
              <w:pStyle w:val="Tabela"/>
              <w:numPr>
                <w:ilvl w:val="0"/>
                <w:numId w:val="42"/>
              </w:numPr>
              <w:jc w:val="both"/>
            </w:pPr>
            <w:r>
              <w:t xml:space="preserve">O sistema exibe uma mensagem informando que não há estabelecimentos atendendo aos critérios informados. [MSG1] </w:t>
            </w:r>
          </w:p>
          <w:p w14:paraId="6991FBA1" w14:textId="21909C02" w:rsidR="009F123E" w:rsidRPr="0042458F" w:rsidRDefault="007141F2" w:rsidP="007A3FB4">
            <w:pPr>
              <w:pStyle w:val="Tabela"/>
              <w:numPr>
                <w:ilvl w:val="0"/>
                <w:numId w:val="42"/>
              </w:numPr>
              <w:jc w:val="both"/>
            </w:pPr>
            <w:r>
              <w:t>O caso de uso se encerra ou o usuário retorna ao passo 2 do fluxo principal para refinar os parâmetros de busca.</w:t>
            </w:r>
          </w:p>
        </w:tc>
      </w:tr>
    </w:tbl>
    <w:p w14:paraId="65C01EF7" w14:textId="77777777" w:rsidR="00AF176B" w:rsidRDefault="00AF176B" w:rsidP="00AF176B">
      <w:pPr>
        <w:pStyle w:val="Heading4"/>
        <w:numPr>
          <w:ilvl w:val="0"/>
          <w:numId w:val="0"/>
        </w:numPr>
        <w:jc w:val="both"/>
      </w:pPr>
    </w:p>
    <w:p w14:paraId="1670E750" w14:textId="77777777" w:rsidR="00AF176B" w:rsidRDefault="00AF176B" w:rsidP="00AF176B">
      <w:pPr>
        <w:pStyle w:val="Heading4"/>
        <w:jc w:val="both"/>
      </w:pPr>
      <w:bookmarkStart w:id="77" w:name="_Toc78400735"/>
      <w:r>
        <w:t>Extensão</w:t>
      </w:r>
      <w:bookmarkEnd w:id="77"/>
    </w:p>
    <w:tbl>
      <w:tblPr>
        <w:tblW w:w="9072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1050"/>
        <w:gridCol w:w="2919"/>
        <w:gridCol w:w="5103"/>
      </w:tblGrid>
      <w:tr w:rsidR="00AF176B" w:rsidRPr="001616A9" w14:paraId="5929C569" w14:textId="77777777" w:rsidTr="007141F2">
        <w:trPr>
          <w:trHeight w:val="121"/>
        </w:trPr>
        <w:tc>
          <w:tcPr>
            <w:tcW w:w="1050" w:type="dxa"/>
            <w:shd w:val="clear" w:color="auto" w:fill="auto"/>
            <w:noWrap/>
            <w:hideMark/>
          </w:tcPr>
          <w:p w14:paraId="0466AC07" w14:textId="77777777" w:rsidR="00AF176B" w:rsidRPr="00061D6D" w:rsidRDefault="00AF176B" w:rsidP="006739C5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 xml:space="preserve">Ponto de </w:t>
            </w:r>
          </w:p>
          <w:p w14:paraId="71E2325A" w14:textId="77777777" w:rsidR="00AF176B" w:rsidRPr="001616A9" w:rsidRDefault="00AF176B" w:rsidP="006739C5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>Extensão</w:t>
            </w:r>
          </w:p>
        </w:tc>
        <w:tc>
          <w:tcPr>
            <w:tcW w:w="2919" w:type="dxa"/>
            <w:shd w:val="clear" w:color="auto" w:fill="auto"/>
            <w:noWrap/>
            <w:hideMark/>
          </w:tcPr>
          <w:p w14:paraId="0DB28E2D" w14:textId="77777777" w:rsidR="00AF176B" w:rsidRPr="001616A9" w:rsidRDefault="00AF176B" w:rsidP="006739C5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>Caso de uso estendi</w:t>
            </w:r>
            <w:r>
              <w:rPr>
                <w:color w:val="000000"/>
                <w:sz w:val="24"/>
                <w:szCs w:val="24"/>
              </w:rPr>
              <w:t>do</w:t>
            </w:r>
          </w:p>
        </w:tc>
        <w:tc>
          <w:tcPr>
            <w:tcW w:w="5103" w:type="dxa"/>
          </w:tcPr>
          <w:p w14:paraId="160501FB" w14:textId="77777777" w:rsidR="00AF176B" w:rsidRPr="00061D6D" w:rsidRDefault="00AF176B" w:rsidP="006739C5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>Condição de disparo</w:t>
            </w:r>
          </w:p>
        </w:tc>
      </w:tr>
      <w:tr w:rsidR="002B3C3B" w:rsidRPr="001616A9" w14:paraId="10B30FD1" w14:textId="77777777" w:rsidTr="00557309">
        <w:trPr>
          <w:trHeight w:val="121"/>
        </w:trPr>
        <w:tc>
          <w:tcPr>
            <w:tcW w:w="1050" w:type="dxa"/>
            <w:shd w:val="clear" w:color="auto" w:fill="auto"/>
            <w:noWrap/>
            <w:hideMark/>
          </w:tcPr>
          <w:p w14:paraId="0EA2CC5F" w14:textId="77777777" w:rsidR="002B3C3B" w:rsidRPr="001616A9" w:rsidRDefault="002B3C3B" w:rsidP="00557309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PE1</w:t>
            </w:r>
          </w:p>
        </w:tc>
        <w:tc>
          <w:tcPr>
            <w:tcW w:w="2919" w:type="dxa"/>
            <w:shd w:val="clear" w:color="auto" w:fill="auto"/>
            <w:noWrap/>
          </w:tcPr>
          <w:p w14:paraId="16870A6B" w14:textId="77777777" w:rsidR="002B3C3B" w:rsidRPr="001616A9" w:rsidRDefault="002B3C3B" w:rsidP="00557309">
            <w:pPr>
              <w:rPr>
                <w:color w:val="000000"/>
                <w:sz w:val="24"/>
                <w:szCs w:val="24"/>
              </w:rPr>
            </w:pPr>
            <w:r w:rsidRPr="007141F2">
              <w:rPr>
                <w:color w:val="000000"/>
                <w:sz w:val="24"/>
                <w:szCs w:val="24"/>
              </w:rPr>
              <w:t>Edi</w:t>
            </w:r>
            <w:r>
              <w:rPr>
                <w:color w:val="000000"/>
                <w:sz w:val="24"/>
                <w:szCs w:val="24"/>
              </w:rPr>
              <w:t>tar</w:t>
            </w:r>
            <w:r w:rsidRPr="007141F2">
              <w:rPr>
                <w:color w:val="000000"/>
                <w:sz w:val="24"/>
                <w:szCs w:val="24"/>
              </w:rPr>
              <w:t xml:space="preserve"> estabelecimentos</w:t>
            </w:r>
          </w:p>
        </w:tc>
        <w:tc>
          <w:tcPr>
            <w:tcW w:w="5103" w:type="dxa"/>
          </w:tcPr>
          <w:p w14:paraId="55A75D4C" w14:textId="4361D211" w:rsidR="002B3C3B" w:rsidRPr="001616A9" w:rsidRDefault="002B3C3B" w:rsidP="00557309">
            <w:pPr>
              <w:rPr>
                <w:color w:val="000000"/>
                <w:sz w:val="24"/>
                <w:szCs w:val="24"/>
              </w:rPr>
            </w:pPr>
            <w:r w:rsidRPr="007141F2">
              <w:rPr>
                <w:color w:val="000000"/>
                <w:sz w:val="24"/>
                <w:szCs w:val="24"/>
              </w:rPr>
              <w:t xml:space="preserve">O usuário </w:t>
            </w:r>
            <w:r>
              <w:rPr>
                <w:color w:val="000000"/>
                <w:sz w:val="24"/>
                <w:szCs w:val="24"/>
              </w:rPr>
              <w:t>não sabe qual a página do estabelecimento que deseja editar</w:t>
            </w:r>
            <w:r w:rsidRPr="007141F2">
              <w:rPr>
                <w:color w:val="000000"/>
                <w:sz w:val="24"/>
                <w:szCs w:val="24"/>
              </w:rPr>
              <w:t>.</w:t>
            </w:r>
          </w:p>
        </w:tc>
      </w:tr>
      <w:tr w:rsidR="00AF176B" w:rsidRPr="001616A9" w14:paraId="4704C4A4" w14:textId="77777777" w:rsidTr="007141F2">
        <w:trPr>
          <w:trHeight w:val="121"/>
        </w:trPr>
        <w:tc>
          <w:tcPr>
            <w:tcW w:w="1050" w:type="dxa"/>
            <w:shd w:val="clear" w:color="auto" w:fill="auto"/>
            <w:noWrap/>
            <w:hideMark/>
          </w:tcPr>
          <w:p w14:paraId="32873512" w14:textId="77777777" w:rsidR="00AF176B" w:rsidRPr="001616A9" w:rsidRDefault="00AF176B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PE1</w:t>
            </w:r>
          </w:p>
        </w:tc>
        <w:tc>
          <w:tcPr>
            <w:tcW w:w="2919" w:type="dxa"/>
            <w:shd w:val="clear" w:color="auto" w:fill="auto"/>
            <w:noWrap/>
          </w:tcPr>
          <w:p w14:paraId="080BCAE9" w14:textId="0C6A0F7B" w:rsidR="00AF176B" w:rsidRPr="001616A9" w:rsidRDefault="002B3C3B" w:rsidP="006739C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Excluir</w:t>
            </w:r>
            <w:r w:rsidR="007141F2" w:rsidRPr="007141F2">
              <w:rPr>
                <w:color w:val="000000"/>
                <w:sz w:val="24"/>
                <w:szCs w:val="24"/>
              </w:rPr>
              <w:t xml:space="preserve"> estabelecimentos</w:t>
            </w:r>
          </w:p>
        </w:tc>
        <w:tc>
          <w:tcPr>
            <w:tcW w:w="5103" w:type="dxa"/>
          </w:tcPr>
          <w:p w14:paraId="4773F82E" w14:textId="07D4ED4A" w:rsidR="00AF176B" w:rsidRPr="001616A9" w:rsidRDefault="007141F2" w:rsidP="006739C5">
            <w:pPr>
              <w:rPr>
                <w:color w:val="000000"/>
                <w:sz w:val="24"/>
                <w:szCs w:val="24"/>
              </w:rPr>
            </w:pPr>
            <w:r w:rsidRPr="007141F2">
              <w:rPr>
                <w:color w:val="000000"/>
                <w:sz w:val="24"/>
                <w:szCs w:val="24"/>
              </w:rPr>
              <w:t xml:space="preserve">O usuário </w:t>
            </w:r>
            <w:r w:rsidR="00C26714">
              <w:rPr>
                <w:color w:val="000000"/>
                <w:sz w:val="24"/>
                <w:szCs w:val="24"/>
              </w:rPr>
              <w:t xml:space="preserve">não sabe qual a página do estabelecimento </w:t>
            </w:r>
            <w:r w:rsidR="002B3C3B">
              <w:rPr>
                <w:color w:val="000000"/>
                <w:sz w:val="24"/>
                <w:szCs w:val="24"/>
              </w:rPr>
              <w:t xml:space="preserve">que </w:t>
            </w:r>
            <w:r w:rsidR="00C26714">
              <w:rPr>
                <w:color w:val="000000"/>
                <w:sz w:val="24"/>
                <w:szCs w:val="24"/>
              </w:rPr>
              <w:t xml:space="preserve">deseja </w:t>
            </w:r>
            <w:r w:rsidR="002B3C3B">
              <w:rPr>
                <w:color w:val="000000"/>
                <w:sz w:val="24"/>
                <w:szCs w:val="24"/>
              </w:rPr>
              <w:t>excluir</w:t>
            </w:r>
            <w:r w:rsidRPr="007141F2">
              <w:rPr>
                <w:color w:val="000000"/>
                <w:sz w:val="24"/>
                <w:szCs w:val="24"/>
              </w:rPr>
              <w:t>.</w:t>
            </w:r>
          </w:p>
        </w:tc>
      </w:tr>
      <w:tr w:rsidR="007141F2" w:rsidRPr="001616A9" w14:paraId="64195F7C" w14:textId="77777777" w:rsidTr="007141F2">
        <w:trPr>
          <w:trHeight w:val="121"/>
        </w:trPr>
        <w:tc>
          <w:tcPr>
            <w:tcW w:w="1050" w:type="dxa"/>
            <w:shd w:val="clear" w:color="auto" w:fill="auto"/>
            <w:noWrap/>
          </w:tcPr>
          <w:p w14:paraId="47CB4207" w14:textId="2F90FC6D" w:rsidR="007141F2" w:rsidRPr="001616A9" w:rsidRDefault="007141F2" w:rsidP="006739C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PE1</w:t>
            </w:r>
          </w:p>
        </w:tc>
        <w:tc>
          <w:tcPr>
            <w:tcW w:w="2919" w:type="dxa"/>
            <w:shd w:val="clear" w:color="auto" w:fill="auto"/>
            <w:noWrap/>
          </w:tcPr>
          <w:p w14:paraId="7A1215D1" w14:textId="77777777" w:rsidR="007141F2" w:rsidRPr="007141F2" w:rsidRDefault="007141F2" w:rsidP="007141F2">
            <w:pPr>
              <w:rPr>
                <w:color w:val="000000"/>
                <w:sz w:val="24"/>
                <w:szCs w:val="24"/>
              </w:rPr>
            </w:pPr>
            <w:r w:rsidRPr="007141F2">
              <w:rPr>
                <w:color w:val="000000"/>
                <w:sz w:val="24"/>
                <w:szCs w:val="24"/>
              </w:rPr>
              <w:t xml:space="preserve">Consultar estoques de </w:t>
            </w:r>
          </w:p>
          <w:p w14:paraId="5BB0D704" w14:textId="22DBDF80" w:rsidR="007141F2" w:rsidRPr="001616A9" w:rsidRDefault="007141F2" w:rsidP="007141F2">
            <w:pPr>
              <w:rPr>
                <w:color w:val="000000"/>
                <w:sz w:val="24"/>
                <w:szCs w:val="24"/>
              </w:rPr>
            </w:pPr>
            <w:r w:rsidRPr="007141F2">
              <w:rPr>
                <w:color w:val="000000"/>
                <w:sz w:val="24"/>
                <w:szCs w:val="24"/>
              </w:rPr>
              <w:t>medicamentos</w:t>
            </w:r>
          </w:p>
        </w:tc>
        <w:tc>
          <w:tcPr>
            <w:tcW w:w="5103" w:type="dxa"/>
          </w:tcPr>
          <w:p w14:paraId="2A359171" w14:textId="0E9FF652" w:rsidR="007141F2" w:rsidRPr="001616A9" w:rsidRDefault="007E16C3" w:rsidP="007141F2">
            <w:pPr>
              <w:rPr>
                <w:color w:val="000000"/>
                <w:sz w:val="24"/>
                <w:szCs w:val="24"/>
              </w:rPr>
            </w:pPr>
            <w:r w:rsidRPr="007141F2">
              <w:rPr>
                <w:color w:val="000000"/>
                <w:sz w:val="24"/>
                <w:szCs w:val="24"/>
              </w:rPr>
              <w:t xml:space="preserve">O usuário </w:t>
            </w:r>
            <w:r>
              <w:rPr>
                <w:color w:val="000000"/>
                <w:sz w:val="24"/>
                <w:szCs w:val="24"/>
              </w:rPr>
              <w:t xml:space="preserve">não sabe qual a página do da farmácia </w:t>
            </w:r>
            <w:r w:rsidR="002B3C3B">
              <w:rPr>
                <w:color w:val="000000"/>
                <w:sz w:val="24"/>
                <w:szCs w:val="24"/>
              </w:rPr>
              <w:t xml:space="preserve">que </w:t>
            </w:r>
            <w:r>
              <w:rPr>
                <w:color w:val="000000"/>
                <w:sz w:val="24"/>
                <w:szCs w:val="24"/>
              </w:rPr>
              <w:t>deseja consultar o estoque</w:t>
            </w:r>
            <w:r w:rsidRPr="007141F2">
              <w:rPr>
                <w:color w:val="000000"/>
                <w:sz w:val="24"/>
                <w:szCs w:val="24"/>
              </w:rPr>
              <w:t>.</w:t>
            </w:r>
          </w:p>
        </w:tc>
      </w:tr>
    </w:tbl>
    <w:p w14:paraId="1C02B32A" w14:textId="77777777" w:rsidR="009F123E" w:rsidRDefault="009F123E" w:rsidP="009F123E">
      <w:pPr>
        <w:pStyle w:val="Heading4"/>
        <w:numPr>
          <w:ilvl w:val="0"/>
          <w:numId w:val="0"/>
        </w:numPr>
        <w:jc w:val="both"/>
      </w:pPr>
    </w:p>
    <w:p w14:paraId="2EA01F83" w14:textId="77777777" w:rsidR="009F123E" w:rsidRDefault="009F123E" w:rsidP="009F123E">
      <w:pPr>
        <w:pStyle w:val="Heading4"/>
        <w:jc w:val="both"/>
      </w:pPr>
      <w:bookmarkStart w:id="78" w:name="_Toc78400736"/>
      <w:r>
        <w:t>Mensagens</w:t>
      </w:r>
      <w:bookmarkEnd w:id="78"/>
    </w:p>
    <w:tbl>
      <w:tblPr>
        <w:tblW w:w="9137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6"/>
        <w:gridCol w:w="8201"/>
      </w:tblGrid>
      <w:tr w:rsidR="009F123E" w:rsidRPr="001616A9" w14:paraId="3C47FE06" w14:textId="77777777" w:rsidTr="006739C5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4FE5A27B" w14:textId="77777777" w:rsidR="009F123E" w:rsidRPr="001616A9" w:rsidRDefault="009F123E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ID</w:t>
            </w:r>
          </w:p>
        </w:tc>
        <w:tc>
          <w:tcPr>
            <w:tcW w:w="8201" w:type="dxa"/>
            <w:shd w:val="clear" w:color="auto" w:fill="auto"/>
            <w:noWrap/>
            <w:vAlign w:val="bottom"/>
            <w:hideMark/>
          </w:tcPr>
          <w:p w14:paraId="379723DF" w14:textId="77777777" w:rsidR="009F123E" w:rsidRPr="001616A9" w:rsidRDefault="009F123E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Descrição</w:t>
            </w:r>
          </w:p>
        </w:tc>
      </w:tr>
      <w:tr w:rsidR="009F123E" w:rsidRPr="001616A9" w14:paraId="6CAA8CBC" w14:textId="77777777" w:rsidTr="006739C5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30E9081E" w14:textId="77777777" w:rsidR="009F123E" w:rsidRPr="001616A9" w:rsidRDefault="009F123E" w:rsidP="006739C5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MSG1</w:t>
            </w:r>
          </w:p>
        </w:tc>
        <w:tc>
          <w:tcPr>
            <w:tcW w:w="8201" w:type="dxa"/>
            <w:shd w:val="clear" w:color="auto" w:fill="auto"/>
            <w:noWrap/>
            <w:vAlign w:val="bottom"/>
          </w:tcPr>
          <w:p w14:paraId="76E93BDD" w14:textId="4D5FB797" w:rsidR="009F123E" w:rsidRPr="001616A9" w:rsidRDefault="007141F2" w:rsidP="006739C5">
            <w:pPr>
              <w:rPr>
                <w:color w:val="000000"/>
                <w:sz w:val="24"/>
                <w:szCs w:val="24"/>
              </w:rPr>
            </w:pPr>
            <w:r w:rsidRPr="007141F2">
              <w:rPr>
                <w:color w:val="000000"/>
                <w:sz w:val="24"/>
                <w:szCs w:val="24"/>
              </w:rPr>
              <w:t>Não há estabelecimentos atendendo os filtros informados. Favor refinar a pesquisa.</w:t>
            </w:r>
          </w:p>
        </w:tc>
      </w:tr>
    </w:tbl>
    <w:p w14:paraId="24D8CA88" w14:textId="55F3FB6A" w:rsidR="009F123E" w:rsidRDefault="009F123E" w:rsidP="00523684">
      <w:pPr>
        <w:pStyle w:val="BodyText"/>
        <w:jc w:val="both"/>
      </w:pPr>
    </w:p>
    <w:p w14:paraId="0C00EFFF" w14:textId="5141AB48" w:rsidR="009F123E" w:rsidRPr="006512A0" w:rsidRDefault="009F123E" w:rsidP="009F123E">
      <w:pPr>
        <w:pStyle w:val="Heading3"/>
        <w:jc w:val="both"/>
      </w:pPr>
      <w:r>
        <w:br w:type="page"/>
      </w:r>
      <w:bookmarkStart w:id="79" w:name="_Toc78400737"/>
      <w:r w:rsidRPr="006512A0">
        <w:lastRenderedPageBreak/>
        <w:t>Caso de uso</w:t>
      </w:r>
      <w:r>
        <w:t xml:space="preserve">: </w:t>
      </w:r>
      <w:r w:rsidR="007141F2" w:rsidRPr="007141F2">
        <w:t>Edi</w:t>
      </w:r>
      <w:r w:rsidR="006D7D0D">
        <w:t>tar</w:t>
      </w:r>
      <w:r w:rsidR="007141F2" w:rsidRPr="007141F2">
        <w:t xml:space="preserve"> estabelecimentos</w:t>
      </w:r>
      <w:bookmarkEnd w:id="79"/>
    </w:p>
    <w:p w14:paraId="1B03BEFD" w14:textId="77777777" w:rsidR="009F123E" w:rsidRPr="00577606" w:rsidRDefault="009F123E" w:rsidP="009F123E">
      <w:pPr>
        <w:pStyle w:val="Heading4"/>
        <w:jc w:val="both"/>
      </w:pPr>
      <w:bookmarkStart w:id="80" w:name="_Toc78400738"/>
      <w:r w:rsidRPr="00577606">
        <w:t>Precondições</w:t>
      </w:r>
      <w:bookmarkEnd w:id="8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F123E" w:rsidRPr="00577606" w14:paraId="3CE5C8E9" w14:textId="77777777" w:rsidTr="006739C5">
        <w:trPr>
          <w:trHeight w:val="98"/>
        </w:trPr>
        <w:tc>
          <w:tcPr>
            <w:tcW w:w="9212" w:type="dxa"/>
          </w:tcPr>
          <w:p w14:paraId="79C2AFF8" w14:textId="7353A415" w:rsidR="009F123E" w:rsidRPr="007141F2" w:rsidRDefault="007141F2" w:rsidP="007A3FB4">
            <w:pPr>
              <w:pStyle w:val="Tabela"/>
              <w:numPr>
                <w:ilvl w:val="0"/>
                <w:numId w:val="43"/>
              </w:numPr>
              <w:jc w:val="both"/>
            </w:pPr>
            <w:r w:rsidRPr="007141F2">
              <w:t>Usuário autenticado no sistema como administrador ou super-administrador.</w:t>
            </w:r>
          </w:p>
        </w:tc>
      </w:tr>
    </w:tbl>
    <w:p w14:paraId="56596A62" w14:textId="77777777" w:rsidR="009F123E" w:rsidRPr="00577606" w:rsidRDefault="009F123E" w:rsidP="009F123E">
      <w:pPr>
        <w:pStyle w:val="BodyText"/>
        <w:jc w:val="both"/>
      </w:pPr>
    </w:p>
    <w:p w14:paraId="3F532657" w14:textId="5863E4DC" w:rsidR="009F123E" w:rsidRPr="00577606" w:rsidRDefault="009F123E" w:rsidP="009F123E">
      <w:pPr>
        <w:pStyle w:val="Heading4"/>
        <w:jc w:val="both"/>
      </w:pPr>
      <w:bookmarkStart w:id="81" w:name="_Toc78400739"/>
      <w:r w:rsidRPr="00577606">
        <w:t>Fluxo principal</w:t>
      </w:r>
      <w:bookmarkEnd w:id="81"/>
      <w:r w:rsidRPr="00577606">
        <w:t xml:space="preserve"> 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F123E" w:rsidRPr="00577606" w14:paraId="40887458" w14:textId="77777777" w:rsidTr="006739C5">
        <w:trPr>
          <w:trHeight w:val="797"/>
        </w:trPr>
        <w:tc>
          <w:tcPr>
            <w:tcW w:w="9212" w:type="dxa"/>
          </w:tcPr>
          <w:p w14:paraId="2FF7F31A" w14:textId="77777777" w:rsidR="007141F2" w:rsidRDefault="007141F2" w:rsidP="007A3FB4">
            <w:pPr>
              <w:pStyle w:val="Tabela"/>
              <w:numPr>
                <w:ilvl w:val="0"/>
                <w:numId w:val="44"/>
              </w:numPr>
              <w:jc w:val="both"/>
            </w:pPr>
            <w:r>
              <w:t xml:space="preserve">O caso de uso se inicia quando o usuário tem interesse em editar as informações sobre um estabelecimento. </w:t>
            </w:r>
          </w:p>
          <w:p w14:paraId="5635F846" w14:textId="77777777" w:rsidR="007141F2" w:rsidRDefault="007141F2" w:rsidP="007A3FB4">
            <w:pPr>
              <w:pStyle w:val="Tabela"/>
              <w:numPr>
                <w:ilvl w:val="0"/>
                <w:numId w:val="44"/>
              </w:numPr>
              <w:jc w:val="both"/>
            </w:pPr>
            <w:r>
              <w:t xml:space="preserve">O usuário acessa a página do estabelecimento que deseja editar. </w:t>
            </w:r>
          </w:p>
          <w:p w14:paraId="6F82685F" w14:textId="77777777" w:rsidR="007141F2" w:rsidRDefault="007141F2" w:rsidP="007A3FB4">
            <w:pPr>
              <w:pStyle w:val="Tabela"/>
              <w:numPr>
                <w:ilvl w:val="0"/>
                <w:numId w:val="44"/>
              </w:numPr>
              <w:jc w:val="both"/>
            </w:pPr>
            <w:r>
              <w:t xml:space="preserve">O usuário edita as informações do estabelecimento e salva. </w:t>
            </w:r>
          </w:p>
          <w:p w14:paraId="78EB07A2" w14:textId="77777777" w:rsidR="007141F2" w:rsidRDefault="007141F2" w:rsidP="007A3FB4">
            <w:pPr>
              <w:pStyle w:val="Tabela"/>
              <w:numPr>
                <w:ilvl w:val="0"/>
                <w:numId w:val="44"/>
              </w:numPr>
              <w:jc w:val="both"/>
            </w:pPr>
            <w:r>
              <w:t xml:space="preserve">O sistema atualiza as permissões do registro e exibe uma mensagem de sucesso. </w:t>
            </w:r>
          </w:p>
          <w:p w14:paraId="73F2B14B" w14:textId="6B90CD42" w:rsidR="009F123E" w:rsidRPr="00577606" w:rsidRDefault="007141F2" w:rsidP="007A3FB4">
            <w:pPr>
              <w:pStyle w:val="Tabela"/>
              <w:numPr>
                <w:ilvl w:val="0"/>
                <w:numId w:val="44"/>
              </w:numPr>
              <w:jc w:val="both"/>
            </w:pPr>
            <w:r>
              <w:t>O caso de uso se encerra.</w:t>
            </w:r>
          </w:p>
        </w:tc>
      </w:tr>
    </w:tbl>
    <w:p w14:paraId="4DE4359A" w14:textId="77777777" w:rsidR="009F123E" w:rsidRPr="0042458F" w:rsidRDefault="009F123E" w:rsidP="009F123E">
      <w:pPr>
        <w:pStyle w:val="BodyText"/>
        <w:jc w:val="both"/>
      </w:pPr>
    </w:p>
    <w:p w14:paraId="46E9226C" w14:textId="2E306241" w:rsidR="009F123E" w:rsidRPr="0042458F" w:rsidRDefault="009F123E" w:rsidP="009F123E">
      <w:pPr>
        <w:pStyle w:val="Heading4"/>
        <w:jc w:val="both"/>
      </w:pPr>
      <w:bookmarkStart w:id="82" w:name="_Toc78400740"/>
      <w:r>
        <w:t>Pós condições</w:t>
      </w:r>
      <w:bookmarkEnd w:id="82"/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F123E" w:rsidRPr="0042458F" w14:paraId="6C096DBA" w14:textId="77777777" w:rsidTr="006739C5">
        <w:trPr>
          <w:trHeight w:val="110"/>
        </w:trPr>
        <w:tc>
          <w:tcPr>
            <w:tcW w:w="9212" w:type="dxa"/>
          </w:tcPr>
          <w:p w14:paraId="78DA5C07" w14:textId="7CC291C6" w:rsidR="009F123E" w:rsidRPr="0042458F" w:rsidRDefault="007141F2" w:rsidP="007A3FB4">
            <w:pPr>
              <w:pStyle w:val="Tabela"/>
              <w:numPr>
                <w:ilvl w:val="0"/>
                <w:numId w:val="45"/>
              </w:numPr>
              <w:jc w:val="both"/>
            </w:pPr>
            <w:r w:rsidRPr="007141F2">
              <w:t>O cadastro do estabelecimento sendo editado e alterado.</w:t>
            </w:r>
          </w:p>
        </w:tc>
      </w:tr>
    </w:tbl>
    <w:p w14:paraId="33CF636F" w14:textId="77777777" w:rsidR="009F123E" w:rsidRDefault="009F123E" w:rsidP="009F123E">
      <w:pPr>
        <w:pStyle w:val="Heading4"/>
        <w:numPr>
          <w:ilvl w:val="0"/>
          <w:numId w:val="0"/>
        </w:numPr>
        <w:jc w:val="both"/>
      </w:pPr>
    </w:p>
    <w:p w14:paraId="3626672D" w14:textId="77777777" w:rsidR="009F123E" w:rsidRDefault="009F123E" w:rsidP="009F123E">
      <w:pPr>
        <w:pStyle w:val="Heading4"/>
        <w:jc w:val="both"/>
      </w:pPr>
      <w:bookmarkStart w:id="83" w:name="_Toc78400741"/>
      <w:r>
        <w:t>Pontos de extensão</w:t>
      </w:r>
      <w:bookmarkEnd w:id="83"/>
    </w:p>
    <w:tbl>
      <w:tblPr>
        <w:tblW w:w="9137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6"/>
        <w:gridCol w:w="8201"/>
      </w:tblGrid>
      <w:tr w:rsidR="009F123E" w:rsidRPr="001616A9" w14:paraId="42D22B0E" w14:textId="77777777" w:rsidTr="006739C5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7A50F89E" w14:textId="77777777" w:rsidR="009F123E" w:rsidRPr="001616A9" w:rsidRDefault="009F123E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ID</w:t>
            </w:r>
          </w:p>
        </w:tc>
        <w:tc>
          <w:tcPr>
            <w:tcW w:w="8201" w:type="dxa"/>
            <w:shd w:val="clear" w:color="auto" w:fill="auto"/>
            <w:noWrap/>
            <w:vAlign w:val="bottom"/>
            <w:hideMark/>
          </w:tcPr>
          <w:p w14:paraId="0F5ECC59" w14:textId="77777777" w:rsidR="009F123E" w:rsidRPr="001616A9" w:rsidRDefault="009F123E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Descrição</w:t>
            </w:r>
          </w:p>
        </w:tc>
      </w:tr>
      <w:tr w:rsidR="009F123E" w:rsidRPr="001616A9" w14:paraId="164C9ED7" w14:textId="77777777" w:rsidTr="006739C5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13CA7ED2" w14:textId="77777777" w:rsidR="009F123E" w:rsidRPr="001616A9" w:rsidRDefault="009F123E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PE1</w:t>
            </w:r>
          </w:p>
        </w:tc>
        <w:tc>
          <w:tcPr>
            <w:tcW w:w="8201" w:type="dxa"/>
            <w:shd w:val="clear" w:color="auto" w:fill="auto"/>
            <w:noWrap/>
            <w:vAlign w:val="bottom"/>
          </w:tcPr>
          <w:p w14:paraId="5A7003BF" w14:textId="3280E033" w:rsidR="009F123E" w:rsidRPr="001616A9" w:rsidRDefault="007141F2" w:rsidP="006739C5">
            <w:pPr>
              <w:rPr>
                <w:color w:val="000000"/>
                <w:sz w:val="24"/>
                <w:szCs w:val="24"/>
              </w:rPr>
            </w:pPr>
            <w:r w:rsidRPr="007141F2">
              <w:rPr>
                <w:color w:val="000000"/>
                <w:sz w:val="24"/>
                <w:szCs w:val="24"/>
              </w:rPr>
              <w:t xml:space="preserve">Ocorre antes do passo </w:t>
            </w:r>
            <w:r w:rsidR="00B86665">
              <w:rPr>
                <w:color w:val="000000"/>
                <w:sz w:val="24"/>
                <w:szCs w:val="24"/>
              </w:rPr>
              <w:t>2</w:t>
            </w:r>
            <w:r w:rsidRPr="007141F2">
              <w:rPr>
                <w:color w:val="000000"/>
                <w:sz w:val="24"/>
                <w:szCs w:val="24"/>
              </w:rPr>
              <w:t>.</w:t>
            </w:r>
          </w:p>
        </w:tc>
      </w:tr>
    </w:tbl>
    <w:p w14:paraId="068020B7" w14:textId="24098EF9" w:rsidR="009F123E" w:rsidRPr="006512A0" w:rsidRDefault="009F123E" w:rsidP="009F123E">
      <w:pPr>
        <w:pStyle w:val="Heading3"/>
        <w:jc w:val="both"/>
      </w:pPr>
      <w:r>
        <w:br w:type="page"/>
      </w:r>
      <w:bookmarkStart w:id="84" w:name="_Toc78400742"/>
      <w:r w:rsidRPr="006512A0">
        <w:lastRenderedPageBreak/>
        <w:t>Caso de uso</w:t>
      </w:r>
      <w:r>
        <w:t xml:space="preserve">: </w:t>
      </w:r>
      <w:r w:rsidR="007141F2" w:rsidRPr="007141F2">
        <w:t>Consultar estoque de medicamentos</w:t>
      </w:r>
      <w:bookmarkEnd w:id="84"/>
    </w:p>
    <w:p w14:paraId="7C73CCC4" w14:textId="77777777" w:rsidR="009F123E" w:rsidRPr="00577606" w:rsidRDefault="009F123E" w:rsidP="009F123E">
      <w:pPr>
        <w:pStyle w:val="Heading4"/>
        <w:jc w:val="both"/>
      </w:pPr>
      <w:bookmarkStart w:id="85" w:name="_Toc78400743"/>
      <w:r w:rsidRPr="00577606">
        <w:t>Precondições</w:t>
      </w:r>
      <w:bookmarkEnd w:id="8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F123E" w:rsidRPr="00577606" w14:paraId="2B41E09E" w14:textId="77777777" w:rsidTr="006739C5">
        <w:trPr>
          <w:trHeight w:val="98"/>
        </w:trPr>
        <w:tc>
          <w:tcPr>
            <w:tcW w:w="9212" w:type="dxa"/>
          </w:tcPr>
          <w:p w14:paraId="01837591" w14:textId="162AA068" w:rsidR="009F123E" w:rsidRPr="007141F2" w:rsidRDefault="007141F2" w:rsidP="007A3FB4">
            <w:pPr>
              <w:pStyle w:val="Tabela"/>
              <w:numPr>
                <w:ilvl w:val="0"/>
                <w:numId w:val="46"/>
              </w:numPr>
              <w:jc w:val="both"/>
            </w:pPr>
            <w:r w:rsidRPr="007141F2">
              <w:t>Usuário autenticado no sistema como administrador ou super-administrador.</w:t>
            </w:r>
          </w:p>
        </w:tc>
      </w:tr>
    </w:tbl>
    <w:p w14:paraId="1952D5EF" w14:textId="77777777" w:rsidR="009F123E" w:rsidRPr="00577606" w:rsidRDefault="009F123E" w:rsidP="009F123E">
      <w:pPr>
        <w:pStyle w:val="BodyText"/>
        <w:jc w:val="both"/>
      </w:pPr>
    </w:p>
    <w:p w14:paraId="19E5EA36" w14:textId="458364A3" w:rsidR="009F123E" w:rsidRPr="00577606" w:rsidRDefault="009F123E" w:rsidP="009F123E">
      <w:pPr>
        <w:pStyle w:val="Heading4"/>
        <w:jc w:val="both"/>
      </w:pPr>
      <w:bookmarkStart w:id="86" w:name="_Toc78400744"/>
      <w:r w:rsidRPr="00577606">
        <w:t>Fluxo principal</w:t>
      </w:r>
      <w:bookmarkEnd w:id="86"/>
      <w:r w:rsidRPr="00577606">
        <w:t xml:space="preserve"> 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F123E" w:rsidRPr="00577606" w14:paraId="3216872C" w14:textId="77777777" w:rsidTr="006739C5">
        <w:trPr>
          <w:trHeight w:val="797"/>
        </w:trPr>
        <w:tc>
          <w:tcPr>
            <w:tcW w:w="9212" w:type="dxa"/>
          </w:tcPr>
          <w:p w14:paraId="01FEF5BD" w14:textId="77777777" w:rsidR="007141F2" w:rsidRDefault="007141F2" w:rsidP="007A3FB4">
            <w:pPr>
              <w:pStyle w:val="Tabela"/>
              <w:numPr>
                <w:ilvl w:val="0"/>
                <w:numId w:val="47"/>
              </w:numPr>
              <w:jc w:val="both"/>
            </w:pPr>
            <w:r>
              <w:t xml:space="preserve">O caso de uso se inicia quando o usuário tem interesse em consultar o estoque de medicamentos de uma farmácia. </w:t>
            </w:r>
          </w:p>
          <w:p w14:paraId="2D25F6F4" w14:textId="77777777" w:rsidR="007141F2" w:rsidRDefault="007141F2" w:rsidP="007A3FB4">
            <w:pPr>
              <w:pStyle w:val="Tabela"/>
              <w:numPr>
                <w:ilvl w:val="0"/>
                <w:numId w:val="47"/>
              </w:numPr>
              <w:jc w:val="both"/>
            </w:pPr>
            <w:r>
              <w:t>O usuário acessa a página da farmácia que deseja consultar.</w:t>
            </w:r>
          </w:p>
          <w:p w14:paraId="247FB753" w14:textId="77777777" w:rsidR="007141F2" w:rsidRDefault="007141F2" w:rsidP="007A3FB4">
            <w:pPr>
              <w:pStyle w:val="Tabela"/>
              <w:numPr>
                <w:ilvl w:val="0"/>
                <w:numId w:val="47"/>
              </w:numPr>
              <w:jc w:val="both"/>
            </w:pPr>
            <w:r>
              <w:t xml:space="preserve">O sistema exibe as informações da farmácia juntamente com seu estoque de medicamentos. </w:t>
            </w:r>
          </w:p>
          <w:p w14:paraId="2456D42D" w14:textId="52A8BCF9" w:rsidR="009F123E" w:rsidRPr="00577606" w:rsidRDefault="007141F2" w:rsidP="007A3FB4">
            <w:pPr>
              <w:pStyle w:val="Tabela"/>
              <w:numPr>
                <w:ilvl w:val="0"/>
                <w:numId w:val="47"/>
              </w:numPr>
              <w:jc w:val="both"/>
            </w:pPr>
            <w:r>
              <w:t>O caso de uso se encerra.</w:t>
            </w:r>
          </w:p>
        </w:tc>
      </w:tr>
    </w:tbl>
    <w:p w14:paraId="254C6363" w14:textId="77777777" w:rsidR="009F123E" w:rsidRPr="0042458F" w:rsidRDefault="009F123E" w:rsidP="009F123E">
      <w:pPr>
        <w:pStyle w:val="BodyText"/>
        <w:jc w:val="both"/>
      </w:pPr>
    </w:p>
    <w:p w14:paraId="7E8D983A" w14:textId="70AF0574" w:rsidR="009F123E" w:rsidRPr="0042458F" w:rsidRDefault="009F123E" w:rsidP="009F123E">
      <w:pPr>
        <w:pStyle w:val="Heading4"/>
        <w:jc w:val="both"/>
      </w:pPr>
      <w:bookmarkStart w:id="87" w:name="_Toc78400745"/>
      <w:r>
        <w:t>Pós condições</w:t>
      </w:r>
      <w:bookmarkEnd w:id="87"/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F123E" w:rsidRPr="0042458F" w14:paraId="786526EB" w14:textId="77777777" w:rsidTr="006739C5">
        <w:trPr>
          <w:trHeight w:val="110"/>
        </w:trPr>
        <w:tc>
          <w:tcPr>
            <w:tcW w:w="9212" w:type="dxa"/>
          </w:tcPr>
          <w:p w14:paraId="1915E7AA" w14:textId="1D251AD8" w:rsidR="009F123E" w:rsidRPr="0042458F" w:rsidRDefault="007141F2" w:rsidP="007A3FB4">
            <w:pPr>
              <w:pStyle w:val="Tabela"/>
              <w:numPr>
                <w:ilvl w:val="0"/>
                <w:numId w:val="48"/>
              </w:numPr>
              <w:jc w:val="both"/>
            </w:pPr>
            <w:r w:rsidRPr="007141F2">
              <w:t>O sistema não sofre alterações com este caso de uso.</w:t>
            </w:r>
          </w:p>
        </w:tc>
      </w:tr>
    </w:tbl>
    <w:p w14:paraId="41B6D2FD" w14:textId="77777777" w:rsidR="009F123E" w:rsidRDefault="009F123E" w:rsidP="009F123E">
      <w:pPr>
        <w:pStyle w:val="Heading4"/>
        <w:numPr>
          <w:ilvl w:val="0"/>
          <w:numId w:val="0"/>
        </w:numPr>
        <w:jc w:val="both"/>
      </w:pPr>
    </w:p>
    <w:p w14:paraId="1DC902F6" w14:textId="77777777" w:rsidR="009F123E" w:rsidRDefault="009F123E" w:rsidP="009F123E">
      <w:pPr>
        <w:pStyle w:val="Heading4"/>
        <w:jc w:val="both"/>
      </w:pPr>
      <w:bookmarkStart w:id="88" w:name="_Toc78400746"/>
      <w:r>
        <w:t>Pontos de extensão</w:t>
      </w:r>
      <w:bookmarkEnd w:id="88"/>
    </w:p>
    <w:tbl>
      <w:tblPr>
        <w:tblW w:w="9137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6"/>
        <w:gridCol w:w="8201"/>
      </w:tblGrid>
      <w:tr w:rsidR="009F123E" w:rsidRPr="001616A9" w14:paraId="782B6326" w14:textId="77777777" w:rsidTr="006739C5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4383630B" w14:textId="77777777" w:rsidR="009F123E" w:rsidRPr="001616A9" w:rsidRDefault="009F123E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ID</w:t>
            </w:r>
          </w:p>
        </w:tc>
        <w:tc>
          <w:tcPr>
            <w:tcW w:w="8201" w:type="dxa"/>
            <w:shd w:val="clear" w:color="auto" w:fill="auto"/>
            <w:noWrap/>
            <w:vAlign w:val="bottom"/>
            <w:hideMark/>
          </w:tcPr>
          <w:p w14:paraId="227B885F" w14:textId="77777777" w:rsidR="009F123E" w:rsidRPr="001616A9" w:rsidRDefault="009F123E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Descrição</w:t>
            </w:r>
          </w:p>
        </w:tc>
      </w:tr>
      <w:tr w:rsidR="009F123E" w:rsidRPr="001616A9" w14:paraId="58B829A0" w14:textId="77777777" w:rsidTr="006739C5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3387A350" w14:textId="77777777" w:rsidR="009F123E" w:rsidRPr="001616A9" w:rsidRDefault="009F123E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PE1</w:t>
            </w:r>
          </w:p>
        </w:tc>
        <w:tc>
          <w:tcPr>
            <w:tcW w:w="8201" w:type="dxa"/>
            <w:shd w:val="clear" w:color="auto" w:fill="auto"/>
            <w:noWrap/>
            <w:vAlign w:val="bottom"/>
          </w:tcPr>
          <w:p w14:paraId="75910D4D" w14:textId="788885B8" w:rsidR="009F123E" w:rsidRPr="001616A9" w:rsidRDefault="007141F2" w:rsidP="006739C5">
            <w:pPr>
              <w:rPr>
                <w:color w:val="000000"/>
                <w:sz w:val="24"/>
                <w:szCs w:val="24"/>
              </w:rPr>
            </w:pPr>
            <w:r w:rsidRPr="007141F2">
              <w:rPr>
                <w:color w:val="000000"/>
                <w:sz w:val="24"/>
                <w:szCs w:val="24"/>
              </w:rPr>
              <w:t xml:space="preserve">Ocorre antes do passo </w:t>
            </w:r>
            <w:r w:rsidR="007D2738">
              <w:rPr>
                <w:color w:val="000000"/>
                <w:sz w:val="24"/>
                <w:szCs w:val="24"/>
              </w:rPr>
              <w:t>2</w:t>
            </w:r>
            <w:r w:rsidRPr="007141F2">
              <w:rPr>
                <w:color w:val="000000"/>
                <w:sz w:val="24"/>
                <w:szCs w:val="24"/>
              </w:rPr>
              <w:t>.</w:t>
            </w:r>
          </w:p>
        </w:tc>
      </w:tr>
    </w:tbl>
    <w:p w14:paraId="1B9DB5F7" w14:textId="3B707841" w:rsidR="009F123E" w:rsidRPr="006512A0" w:rsidRDefault="009F123E" w:rsidP="009F123E">
      <w:pPr>
        <w:pStyle w:val="Heading3"/>
        <w:jc w:val="both"/>
      </w:pPr>
      <w:r>
        <w:br w:type="page"/>
      </w:r>
      <w:bookmarkStart w:id="89" w:name="_Toc78400747"/>
      <w:r w:rsidRPr="006512A0">
        <w:lastRenderedPageBreak/>
        <w:t>Caso de uso</w:t>
      </w:r>
      <w:r>
        <w:t xml:space="preserve">: </w:t>
      </w:r>
      <w:r w:rsidR="008136DE" w:rsidRPr="008136DE">
        <w:t>Buscar procedimento</w:t>
      </w:r>
      <w:bookmarkEnd w:id="89"/>
    </w:p>
    <w:p w14:paraId="0C5A8C5E" w14:textId="77777777" w:rsidR="009F123E" w:rsidRPr="00577606" w:rsidRDefault="009F123E" w:rsidP="009F123E">
      <w:pPr>
        <w:pStyle w:val="Heading4"/>
        <w:jc w:val="both"/>
      </w:pPr>
      <w:bookmarkStart w:id="90" w:name="_Toc78400748"/>
      <w:r w:rsidRPr="00577606">
        <w:t>Precondições</w:t>
      </w:r>
      <w:bookmarkEnd w:id="9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F123E" w:rsidRPr="00577606" w14:paraId="6C245413" w14:textId="77777777" w:rsidTr="006739C5">
        <w:trPr>
          <w:trHeight w:val="98"/>
        </w:trPr>
        <w:tc>
          <w:tcPr>
            <w:tcW w:w="9212" w:type="dxa"/>
          </w:tcPr>
          <w:p w14:paraId="08C79824" w14:textId="2F383357" w:rsidR="009F123E" w:rsidRPr="008136DE" w:rsidRDefault="008136DE" w:rsidP="007A3FB4">
            <w:pPr>
              <w:pStyle w:val="Tabela"/>
              <w:numPr>
                <w:ilvl w:val="0"/>
                <w:numId w:val="49"/>
              </w:numPr>
              <w:jc w:val="both"/>
            </w:pPr>
            <w:r w:rsidRPr="008136DE">
              <w:t>Usuário autenticado no sistema.</w:t>
            </w:r>
          </w:p>
        </w:tc>
      </w:tr>
    </w:tbl>
    <w:p w14:paraId="48BA432E" w14:textId="77777777" w:rsidR="009F123E" w:rsidRPr="00577606" w:rsidRDefault="009F123E" w:rsidP="009F123E">
      <w:pPr>
        <w:pStyle w:val="BodyText"/>
        <w:jc w:val="both"/>
      </w:pPr>
    </w:p>
    <w:p w14:paraId="2CB0134E" w14:textId="727D52AB" w:rsidR="009F123E" w:rsidRPr="00577606" w:rsidRDefault="009F123E" w:rsidP="009F123E">
      <w:pPr>
        <w:pStyle w:val="Heading4"/>
        <w:jc w:val="both"/>
      </w:pPr>
      <w:bookmarkStart w:id="91" w:name="_Toc78400749"/>
      <w:r w:rsidRPr="00577606">
        <w:t>Fluxo principal</w:t>
      </w:r>
      <w:bookmarkEnd w:id="91"/>
      <w:r w:rsidRPr="00577606">
        <w:t xml:space="preserve"> 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F123E" w:rsidRPr="00577606" w14:paraId="54F128DC" w14:textId="77777777" w:rsidTr="006739C5">
        <w:trPr>
          <w:trHeight w:val="797"/>
        </w:trPr>
        <w:tc>
          <w:tcPr>
            <w:tcW w:w="9212" w:type="dxa"/>
          </w:tcPr>
          <w:p w14:paraId="0DC827B0" w14:textId="77777777" w:rsidR="008136DE" w:rsidRDefault="008136DE" w:rsidP="007A3FB4">
            <w:pPr>
              <w:pStyle w:val="Tabela"/>
              <w:numPr>
                <w:ilvl w:val="0"/>
                <w:numId w:val="50"/>
              </w:numPr>
              <w:jc w:val="both"/>
            </w:pPr>
            <w:r>
              <w:t>O caso de uso se inicia quando o usuário tem interesse sobre um procedimento.</w:t>
            </w:r>
          </w:p>
          <w:p w14:paraId="52A74754" w14:textId="57C90D69" w:rsidR="008136DE" w:rsidRDefault="008136DE" w:rsidP="007A3FB4">
            <w:pPr>
              <w:pStyle w:val="Tabela"/>
              <w:numPr>
                <w:ilvl w:val="0"/>
                <w:numId w:val="50"/>
              </w:numPr>
              <w:jc w:val="both"/>
            </w:pPr>
            <w:r>
              <w:t>O usuário informa opcionalmente o texto que descreve o procedimento de interesse e o seu tipo (exame ou consulta).</w:t>
            </w:r>
            <w:r w:rsidR="005978C7">
              <w:t xml:space="preserve"> [A1]</w:t>
            </w:r>
          </w:p>
          <w:p w14:paraId="76684AC9" w14:textId="3B3D03B7" w:rsidR="008136DE" w:rsidRDefault="008136DE" w:rsidP="007A3FB4">
            <w:pPr>
              <w:pStyle w:val="Tabela"/>
              <w:numPr>
                <w:ilvl w:val="0"/>
                <w:numId w:val="50"/>
              </w:numPr>
              <w:jc w:val="both"/>
            </w:pPr>
            <w:r>
              <w:t>O sistema apresenta a lista de procedimentos que atendem ao informado, assim como o nome do estabelecimento e o bairro que este está localizado.</w:t>
            </w:r>
            <w:r w:rsidR="00FE585D">
              <w:t xml:space="preserve"> Esta lista é exibida em ordem alfabética pelo nome do procedimento, paginada por 10 entradas.</w:t>
            </w:r>
          </w:p>
          <w:p w14:paraId="1A0A0918" w14:textId="77777777" w:rsidR="008136DE" w:rsidRDefault="008136DE" w:rsidP="007A3FB4">
            <w:pPr>
              <w:pStyle w:val="Tabela"/>
              <w:numPr>
                <w:ilvl w:val="0"/>
                <w:numId w:val="50"/>
              </w:numPr>
              <w:jc w:val="both"/>
            </w:pPr>
            <w:r>
              <w:t>O usuário clica em um procedimento para ver mais informações.</w:t>
            </w:r>
          </w:p>
          <w:p w14:paraId="0E0B8BCE" w14:textId="77777777" w:rsidR="008136DE" w:rsidRDefault="008136DE" w:rsidP="007A3FB4">
            <w:pPr>
              <w:pStyle w:val="Tabela"/>
              <w:numPr>
                <w:ilvl w:val="0"/>
                <w:numId w:val="50"/>
              </w:numPr>
              <w:jc w:val="both"/>
            </w:pPr>
            <w:r>
              <w:t>O sistema exibe o endereço completo do estabelecimento, juntamente com a agenda de horários disponíveis para a realização do procedimento.</w:t>
            </w:r>
          </w:p>
          <w:p w14:paraId="79E157C5" w14:textId="6BFF0625" w:rsidR="009F123E" w:rsidRPr="00577606" w:rsidRDefault="008136DE" w:rsidP="007A3FB4">
            <w:pPr>
              <w:pStyle w:val="Tabela"/>
              <w:numPr>
                <w:ilvl w:val="0"/>
                <w:numId w:val="50"/>
              </w:numPr>
              <w:jc w:val="both"/>
            </w:pPr>
            <w:r>
              <w:t>O caso de uso é encerrado.</w:t>
            </w:r>
          </w:p>
        </w:tc>
      </w:tr>
    </w:tbl>
    <w:p w14:paraId="42B96959" w14:textId="77777777" w:rsidR="009F123E" w:rsidRPr="0042458F" w:rsidRDefault="009F123E" w:rsidP="009F123E">
      <w:pPr>
        <w:pStyle w:val="BodyText"/>
        <w:jc w:val="both"/>
      </w:pPr>
    </w:p>
    <w:p w14:paraId="5E0B449C" w14:textId="2CEBFF76" w:rsidR="009F123E" w:rsidRPr="0042458F" w:rsidRDefault="009F123E" w:rsidP="009F123E">
      <w:pPr>
        <w:pStyle w:val="Heading4"/>
        <w:jc w:val="both"/>
      </w:pPr>
      <w:bookmarkStart w:id="92" w:name="_Toc78400750"/>
      <w:r>
        <w:t>Pós condições</w:t>
      </w:r>
      <w:bookmarkEnd w:id="92"/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F123E" w:rsidRPr="0042458F" w14:paraId="3FA67E96" w14:textId="77777777" w:rsidTr="006739C5">
        <w:trPr>
          <w:trHeight w:val="110"/>
        </w:trPr>
        <w:tc>
          <w:tcPr>
            <w:tcW w:w="9212" w:type="dxa"/>
          </w:tcPr>
          <w:p w14:paraId="7154073C" w14:textId="251EF2A4" w:rsidR="009F123E" w:rsidRPr="0042458F" w:rsidRDefault="008136DE" w:rsidP="007A3FB4">
            <w:pPr>
              <w:pStyle w:val="Tabela"/>
              <w:numPr>
                <w:ilvl w:val="0"/>
                <w:numId w:val="51"/>
              </w:numPr>
              <w:jc w:val="both"/>
            </w:pPr>
            <w:r w:rsidRPr="008136DE">
              <w:t>O sistema não sofre alterações com este caso de uso.</w:t>
            </w:r>
          </w:p>
        </w:tc>
      </w:tr>
    </w:tbl>
    <w:p w14:paraId="715308A5" w14:textId="77777777" w:rsidR="009F123E" w:rsidRPr="0042458F" w:rsidRDefault="009F123E" w:rsidP="009F123E">
      <w:pPr>
        <w:pStyle w:val="BodyText"/>
        <w:jc w:val="both"/>
      </w:pPr>
    </w:p>
    <w:p w14:paraId="197F9F13" w14:textId="1241A13C" w:rsidR="009F123E" w:rsidRDefault="009F123E" w:rsidP="009F123E">
      <w:pPr>
        <w:pStyle w:val="Heading4"/>
        <w:jc w:val="both"/>
      </w:pPr>
      <w:bookmarkStart w:id="93" w:name="_Toc78400751"/>
      <w:r w:rsidRPr="0042458F">
        <w:t>Fluxo alternativo</w:t>
      </w:r>
      <w:bookmarkEnd w:id="93"/>
    </w:p>
    <w:p w14:paraId="50065C91" w14:textId="67F784F0" w:rsidR="009F123E" w:rsidRPr="003D351A" w:rsidRDefault="009F123E" w:rsidP="009F123E">
      <w:pPr>
        <w:pStyle w:val="BodyText"/>
      </w:pPr>
      <w:r w:rsidRPr="003D351A">
        <w:t xml:space="preserve">[A1] </w:t>
      </w:r>
      <w:r w:rsidR="008136DE">
        <w:t>N</w:t>
      </w:r>
      <w:r w:rsidR="008136DE" w:rsidRPr="008136DE">
        <w:t>ão há procedimentos atendendo aos critérios de busca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F123E" w:rsidRPr="0042458F" w14:paraId="422B49CA" w14:textId="77777777" w:rsidTr="006739C5">
        <w:trPr>
          <w:trHeight w:val="797"/>
        </w:trPr>
        <w:tc>
          <w:tcPr>
            <w:tcW w:w="9212" w:type="dxa"/>
          </w:tcPr>
          <w:p w14:paraId="61101CF1" w14:textId="77777777" w:rsidR="008136DE" w:rsidRDefault="008136DE" w:rsidP="007A3FB4">
            <w:pPr>
              <w:pStyle w:val="Tabela"/>
              <w:numPr>
                <w:ilvl w:val="0"/>
                <w:numId w:val="52"/>
              </w:numPr>
              <w:jc w:val="both"/>
            </w:pPr>
            <w:r>
              <w:t xml:space="preserve">Este fluxo se inicia após o passo 2 do fluxo principal quando o sistema não encontra procedimentos atendendo aos critérios de busca informados. </w:t>
            </w:r>
          </w:p>
          <w:p w14:paraId="42332D81" w14:textId="77777777" w:rsidR="008136DE" w:rsidRDefault="008136DE" w:rsidP="007A3FB4">
            <w:pPr>
              <w:pStyle w:val="Tabela"/>
              <w:numPr>
                <w:ilvl w:val="0"/>
                <w:numId w:val="52"/>
              </w:numPr>
              <w:jc w:val="both"/>
            </w:pPr>
            <w:r>
              <w:t xml:space="preserve">O sistema exibe uma mensagem informando que não há estabelecimentos atendendo aos critérios informados. [MSG1] </w:t>
            </w:r>
          </w:p>
          <w:p w14:paraId="1F19F727" w14:textId="4065938B" w:rsidR="009F123E" w:rsidRPr="0042458F" w:rsidRDefault="008136DE" w:rsidP="007A3FB4">
            <w:pPr>
              <w:pStyle w:val="Tabela"/>
              <w:numPr>
                <w:ilvl w:val="0"/>
                <w:numId w:val="52"/>
              </w:numPr>
              <w:jc w:val="both"/>
            </w:pPr>
            <w:r>
              <w:t>O caso de uso se encerra ou o usuário retorna ao passo 2 do fluxo principal para refinar os parâmetros de busca.</w:t>
            </w:r>
          </w:p>
        </w:tc>
      </w:tr>
    </w:tbl>
    <w:p w14:paraId="0FA60EC0" w14:textId="77777777" w:rsidR="00AF176B" w:rsidRDefault="00AF176B" w:rsidP="00AF176B">
      <w:pPr>
        <w:pStyle w:val="Heading4"/>
        <w:numPr>
          <w:ilvl w:val="0"/>
          <w:numId w:val="0"/>
        </w:numPr>
        <w:jc w:val="both"/>
      </w:pPr>
    </w:p>
    <w:p w14:paraId="70909D3C" w14:textId="77777777" w:rsidR="00AF176B" w:rsidRDefault="00AF176B" w:rsidP="00AF176B">
      <w:pPr>
        <w:pStyle w:val="Heading4"/>
        <w:jc w:val="both"/>
      </w:pPr>
      <w:bookmarkStart w:id="94" w:name="_Toc78400752"/>
      <w:r>
        <w:t>Extensão</w:t>
      </w:r>
      <w:bookmarkEnd w:id="94"/>
    </w:p>
    <w:tbl>
      <w:tblPr>
        <w:tblW w:w="9072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1050"/>
        <w:gridCol w:w="2778"/>
        <w:gridCol w:w="5244"/>
      </w:tblGrid>
      <w:tr w:rsidR="00AF176B" w:rsidRPr="001616A9" w14:paraId="24139F2C" w14:textId="77777777" w:rsidTr="006739C5">
        <w:trPr>
          <w:trHeight w:val="121"/>
        </w:trPr>
        <w:tc>
          <w:tcPr>
            <w:tcW w:w="1050" w:type="dxa"/>
            <w:shd w:val="clear" w:color="auto" w:fill="auto"/>
            <w:noWrap/>
            <w:hideMark/>
          </w:tcPr>
          <w:p w14:paraId="76ECFD8E" w14:textId="77777777" w:rsidR="00AF176B" w:rsidRPr="00061D6D" w:rsidRDefault="00AF176B" w:rsidP="006739C5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 xml:space="preserve">Ponto de </w:t>
            </w:r>
          </w:p>
          <w:p w14:paraId="7CC82D0A" w14:textId="77777777" w:rsidR="00AF176B" w:rsidRPr="001616A9" w:rsidRDefault="00AF176B" w:rsidP="006739C5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>Extensão</w:t>
            </w:r>
          </w:p>
        </w:tc>
        <w:tc>
          <w:tcPr>
            <w:tcW w:w="2778" w:type="dxa"/>
            <w:shd w:val="clear" w:color="auto" w:fill="auto"/>
            <w:noWrap/>
            <w:hideMark/>
          </w:tcPr>
          <w:p w14:paraId="2674CD99" w14:textId="77777777" w:rsidR="00AF176B" w:rsidRPr="001616A9" w:rsidRDefault="00AF176B" w:rsidP="006739C5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>Caso de uso estendi</w:t>
            </w:r>
            <w:r>
              <w:rPr>
                <w:color w:val="000000"/>
                <w:sz w:val="24"/>
                <w:szCs w:val="24"/>
              </w:rPr>
              <w:t>do</w:t>
            </w:r>
          </w:p>
        </w:tc>
        <w:tc>
          <w:tcPr>
            <w:tcW w:w="5244" w:type="dxa"/>
          </w:tcPr>
          <w:p w14:paraId="6A002EE3" w14:textId="77777777" w:rsidR="00AF176B" w:rsidRPr="00061D6D" w:rsidRDefault="00AF176B" w:rsidP="006739C5">
            <w:pPr>
              <w:rPr>
                <w:color w:val="000000"/>
                <w:sz w:val="24"/>
                <w:szCs w:val="24"/>
              </w:rPr>
            </w:pPr>
            <w:r w:rsidRPr="00061D6D">
              <w:rPr>
                <w:color w:val="000000"/>
                <w:sz w:val="24"/>
                <w:szCs w:val="24"/>
              </w:rPr>
              <w:t>Condição de disparo</w:t>
            </w:r>
          </w:p>
        </w:tc>
      </w:tr>
      <w:tr w:rsidR="004153DD" w:rsidRPr="001616A9" w14:paraId="1CB1C520" w14:textId="77777777" w:rsidTr="00557309">
        <w:trPr>
          <w:trHeight w:val="121"/>
        </w:trPr>
        <w:tc>
          <w:tcPr>
            <w:tcW w:w="1050" w:type="dxa"/>
            <w:shd w:val="clear" w:color="auto" w:fill="auto"/>
            <w:noWrap/>
            <w:hideMark/>
          </w:tcPr>
          <w:p w14:paraId="2FEA05BC" w14:textId="77777777" w:rsidR="004153DD" w:rsidRPr="001616A9" w:rsidRDefault="004153DD" w:rsidP="00557309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PE1</w:t>
            </w:r>
          </w:p>
        </w:tc>
        <w:tc>
          <w:tcPr>
            <w:tcW w:w="2778" w:type="dxa"/>
            <w:shd w:val="clear" w:color="auto" w:fill="auto"/>
            <w:noWrap/>
          </w:tcPr>
          <w:p w14:paraId="3FEABF4F" w14:textId="77777777" w:rsidR="004153DD" w:rsidRPr="001616A9" w:rsidRDefault="004153DD" w:rsidP="00557309">
            <w:pPr>
              <w:rPr>
                <w:color w:val="000000"/>
                <w:sz w:val="24"/>
                <w:szCs w:val="24"/>
              </w:rPr>
            </w:pPr>
            <w:r w:rsidRPr="008136DE">
              <w:rPr>
                <w:color w:val="000000"/>
                <w:sz w:val="24"/>
                <w:szCs w:val="24"/>
              </w:rPr>
              <w:t>Edi</w:t>
            </w:r>
            <w:r>
              <w:rPr>
                <w:color w:val="000000"/>
                <w:sz w:val="24"/>
                <w:szCs w:val="24"/>
              </w:rPr>
              <w:t>tar</w:t>
            </w:r>
            <w:r w:rsidRPr="008136DE">
              <w:rPr>
                <w:color w:val="000000"/>
                <w:sz w:val="24"/>
                <w:szCs w:val="24"/>
              </w:rPr>
              <w:t xml:space="preserve"> procedimentos</w:t>
            </w:r>
          </w:p>
        </w:tc>
        <w:tc>
          <w:tcPr>
            <w:tcW w:w="5244" w:type="dxa"/>
          </w:tcPr>
          <w:p w14:paraId="2BBA1484" w14:textId="77777777" w:rsidR="004153DD" w:rsidRPr="001616A9" w:rsidRDefault="004153DD" w:rsidP="00557309">
            <w:pPr>
              <w:rPr>
                <w:color w:val="000000"/>
                <w:sz w:val="24"/>
                <w:szCs w:val="24"/>
              </w:rPr>
            </w:pPr>
            <w:r w:rsidRPr="007141F2">
              <w:rPr>
                <w:color w:val="000000"/>
                <w:sz w:val="24"/>
                <w:szCs w:val="24"/>
              </w:rPr>
              <w:t xml:space="preserve">O usuário </w:t>
            </w:r>
            <w:r>
              <w:rPr>
                <w:color w:val="000000"/>
                <w:sz w:val="24"/>
                <w:szCs w:val="24"/>
              </w:rPr>
              <w:t>não sabe qual a página do procedimento que deseja editar</w:t>
            </w:r>
            <w:r w:rsidRPr="007141F2">
              <w:rPr>
                <w:color w:val="000000"/>
                <w:sz w:val="24"/>
                <w:szCs w:val="24"/>
              </w:rPr>
              <w:t>.</w:t>
            </w:r>
          </w:p>
        </w:tc>
      </w:tr>
      <w:tr w:rsidR="00AF176B" w:rsidRPr="001616A9" w14:paraId="36D5C0E2" w14:textId="77777777" w:rsidTr="006739C5">
        <w:trPr>
          <w:trHeight w:val="121"/>
        </w:trPr>
        <w:tc>
          <w:tcPr>
            <w:tcW w:w="1050" w:type="dxa"/>
            <w:shd w:val="clear" w:color="auto" w:fill="auto"/>
            <w:noWrap/>
            <w:hideMark/>
          </w:tcPr>
          <w:p w14:paraId="1FCE1342" w14:textId="77777777" w:rsidR="00AF176B" w:rsidRPr="001616A9" w:rsidRDefault="00AF176B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PE1</w:t>
            </w:r>
          </w:p>
        </w:tc>
        <w:tc>
          <w:tcPr>
            <w:tcW w:w="2778" w:type="dxa"/>
            <w:shd w:val="clear" w:color="auto" w:fill="auto"/>
            <w:noWrap/>
          </w:tcPr>
          <w:p w14:paraId="3FC58E43" w14:textId="1DCB79EB" w:rsidR="00AF176B" w:rsidRPr="001616A9" w:rsidRDefault="004153DD" w:rsidP="006739C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Excluir</w:t>
            </w:r>
            <w:r w:rsidR="008136DE" w:rsidRPr="008136DE">
              <w:rPr>
                <w:color w:val="000000"/>
                <w:sz w:val="24"/>
                <w:szCs w:val="24"/>
              </w:rPr>
              <w:t xml:space="preserve"> procedimentos</w:t>
            </w:r>
          </w:p>
        </w:tc>
        <w:tc>
          <w:tcPr>
            <w:tcW w:w="5244" w:type="dxa"/>
          </w:tcPr>
          <w:p w14:paraId="18EF7E87" w14:textId="50D0D3CE" w:rsidR="00AF176B" w:rsidRPr="001616A9" w:rsidRDefault="00ED51E0" w:rsidP="006739C5">
            <w:pPr>
              <w:rPr>
                <w:color w:val="000000"/>
                <w:sz w:val="24"/>
                <w:szCs w:val="24"/>
              </w:rPr>
            </w:pPr>
            <w:r w:rsidRPr="007141F2">
              <w:rPr>
                <w:color w:val="000000"/>
                <w:sz w:val="24"/>
                <w:szCs w:val="24"/>
              </w:rPr>
              <w:t xml:space="preserve">O usuário </w:t>
            </w:r>
            <w:r>
              <w:rPr>
                <w:color w:val="000000"/>
                <w:sz w:val="24"/>
                <w:szCs w:val="24"/>
              </w:rPr>
              <w:t xml:space="preserve">não sabe qual a página do procedimento que deseja </w:t>
            </w:r>
            <w:r w:rsidR="004153DD">
              <w:rPr>
                <w:color w:val="000000"/>
                <w:sz w:val="24"/>
                <w:szCs w:val="24"/>
              </w:rPr>
              <w:t>excluir</w:t>
            </w:r>
            <w:r w:rsidRPr="007141F2">
              <w:rPr>
                <w:color w:val="000000"/>
                <w:sz w:val="24"/>
                <w:szCs w:val="24"/>
              </w:rPr>
              <w:t>.</w:t>
            </w:r>
          </w:p>
        </w:tc>
      </w:tr>
      <w:tr w:rsidR="008136DE" w:rsidRPr="001616A9" w14:paraId="0A337D92" w14:textId="77777777" w:rsidTr="006739C5">
        <w:trPr>
          <w:trHeight w:val="121"/>
        </w:trPr>
        <w:tc>
          <w:tcPr>
            <w:tcW w:w="1050" w:type="dxa"/>
            <w:shd w:val="clear" w:color="auto" w:fill="auto"/>
            <w:noWrap/>
          </w:tcPr>
          <w:p w14:paraId="2893D066" w14:textId="648401EA" w:rsidR="008136DE" w:rsidRPr="001616A9" w:rsidRDefault="008136DE" w:rsidP="006739C5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PE1</w:t>
            </w:r>
          </w:p>
        </w:tc>
        <w:tc>
          <w:tcPr>
            <w:tcW w:w="2778" w:type="dxa"/>
            <w:shd w:val="clear" w:color="auto" w:fill="auto"/>
            <w:noWrap/>
          </w:tcPr>
          <w:p w14:paraId="49AEB2F8" w14:textId="7A01EE32" w:rsidR="008136DE" w:rsidRPr="001616A9" w:rsidRDefault="008136DE" w:rsidP="008136DE">
            <w:pPr>
              <w:rPr>
                <w:color w:val="000000"/>
                <w:sz w:val="24"/>
                <w:szCs w:val="24"/>
              </w:rPr>
            </w:pPr>
            <w:r w:rsidRPr="008136DE">
              <w:rPr>
                <w:color w:val="000000"/>
                <w:sz w:val="24"/>
                <w:szCs w:val="24"/>
              </w:rPr>
              <w:t>Agendar procedimento</w:t>
            </w:r>
          </w:p>
        </w:tc>
        <w:tc>
          <w:tcPr>
            <w:tcW w:w="5244" w:type="dxa"/>
          </w:tcPr>
          <w:p w14:paraId="4E14ACBC" w14:textId="5F08BEB5" w:rsidR="008136DE" w:rsidRPr="001616A9" w:rsidRDefault="00ED51E0" w:rsidP="008136DE">
            <w:pPr>
              <w:rPr>
                <w:color w:val="000000"/>
                <w:sz w:val="24"/>
                <w:szCs w:val="24"/>
              </w:rPr>
            </w:pPr>
            <w:r w:rsidRPr="007141F2">
              <w:rPr>
                <w:color w:val="000000"/>
                <w:sz w:val="24"/>
                <w:szCs w:val="24"/>
              </w:rPr>
              <w:t xml:space="preserve">O usuário </w:t>
            </w:r>
            <w:r>
              <w:rPr>
                <w:color w:val="000000"/>
                <w:sz w:val="24"/>
                <w:szCs w:val="24"/>
              </w:rPr>
              <w:t>não sabe qual a página do procedimento que deseja agendar</w:t>
            </w:r>
            <w:r w:rsidRPr="007141F2">
              <w:rPr>
                <w:color w:val="000000"/>
                <w:sz w:val="24"/>
                <w:szCs w:val="24"/>
              </w:rPr>
              <w:t>.</w:t>
            </w:r>
          </w:p>
        </w:tc>
      </w:tr>
    </w:tbl>
    <w:p w14:paraId="59B92E94" w14:textId="77777777" w:rsidR="009F123E" w:rsidRDefault="009F123E" w:rsidP="009F123E">
      <w:pPr>
        <w:pStyle w:val="Heading4"/>
        <w:numPr>
          <w:ilvl w:val="0"/>
          <w:numId w:val="0"/>
        </w:numPr>
        <w:jc w:val="both"/>
      </w:pPr>
    </w:p>
    <w:p w14:paraId="303CC0AE" w14:textId="77777777" w:rsidR="009F123E" w:rsidRDefault="009F123E" w:rsidP="009F123E">
      <w:pPr>
        <w:pStyle w:val="Heading4"/>
        <w:jc w:val="both"/>
      </w:pPr>
      <w:bookmarkStart w:id="95" w:name="_Toc78400753"/>
      <w:r>
        <w:t>Mensagens</w:t>
      </w:r>
      <w:bookmarkEnd w:id="95"/>
    </w:p>
    <w:tbl>
      <w:tblPr>
        <w:tblW w:w="9137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6"/>
        <w:gridCol w:w="8201"/>
      </w:tblGrid>
      <w:tr w:rsidR="009F123E" w:rsidRPr="001616A9" w14:paraId="4D77DFF1" w14:textId="77777777" w:rsidTr="006739C5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25B88FAE" w14:textId="77777777" w:rsidR="009F123E" w:rsidRPr="001616A9" w:rsidRDefault="009F123E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ID</w:t>
            </w:r>
          </w:p>
        </w:tc>
        <w:tc>
          <w:tcPr>
            <w:tcW w:w="8201" w:type="dxa"/>
            <w:shd w:val="clear" w:color="auto" w:fill="auto"/>
            <w:noWrap/>
            <w:vAlign w:val="bottom"/>
            <w:hideMark/>
          </w:tcPr>
          <w:p w14:paraId="346CD017" w14:textId="77777777" w:rsidR="009F123E" w:rsidRPr="001616A9" w:rsidRDefault="009F123E" w:rsidP="006739C5">
            <w:pPr>
              <w:rPr>
                <w:color w:val="000000"/>
                <w:sz w:val="24"/>
                <w:szCs w:val="24"/>
              </w:rPr>
            </w:pPr>
            <w:r w:rsidRPr="001616A9">
              <w:rPr>
                <w:color w:val="000000"/>
                <w:sz w:val="24"/>
                <w:szCs w:val="24"/>
              </w:rPr>
              <w:t>Descrição</w:t>
            </w:r>
          </w:p>
        </w:tc>
      </w:tr>
      <w:tr w:rsidR="009F123E" w:rsidRPr="001616A9" w14:paraId="77A942B6" w14:textId="77777777" w:rsidTr="006739C5">
        <w:trPr>
          <w:trHeight w:val="121"/>
        </w:trPr>
        <w:tc>
          <w:tcPr>
            <w:tcW w:w="936" w:type="dxa"/>
            <w:shd w:val="clear" w:color="auto" w:fill="auto"/>
            <w:noWrap/>
            <w:hideMark/>
          </w:tcPr>
          <w:p w14:paraId="0AD6F560" w14:textId="77777777" w:rsidR="009F123E" w:rsidRPr="001616A9" w:rsidRDefault="009F123E" w:rsidP="006739C5">
            <w:pPr>
              <w:rPr>
                <w:color w:val="000000"/>
                <w:sz w:val="24"/>
                <w:szCs w:val="24"/>
              </w:rPr>
            </w:pPr>
            <w:r w:rsidRPr="00940A4B">
              <w:rPr>
                <w:color w:val="000000"/>
                <w:sz w:val="24"/>
                <w:szCs w:val="24"/>
              </w:rPr>
              <w:t>MSG1</w:t>
            </w:r>
          </w:p>
        </w:tc>
        <w:tc>
          <w:tcPr>
            <w:tcW w:w="8201" w:type="dxa"/>
            <w:shd w:val="clear" w:color="auto" w:fill="auto"/>
            <w:noWrap/>
            <w:vAlign w:val="bottom"/>
          </w:tcPr>
          <w:p w14:paraId="739008A9" w14:textId="2C6FC770" w:rsidR="009F123E" w:rsidRPr="001616A9" w:rsidRDefault="008136DE" w:rsidP="006739C5">
            <w:pPr>
              <w:rPr>
                <w:color w:val="000000"/>
                <w:sz w:val="24"/>
                <w:szCs w:val="24"/>
              </w:rPr>
            </w:pPr>
            <w:r w:rsidRPr="008136DE">
              <w:rPr>
                <w:color w:val="000000"/>
                <w:sz w:val="24"/>
                <w:szCs w:val="24"/>
              </w:rPr>
              <w:t>Não há procedimentos atendendo os filtros informados. Favor refinar a pesquisa.</w:t>
            </w:r>
          </w:p>
        </w:tc>
      </w:tr>
    </w:tbl>
    <w:p w14:paraId="75E90E4A" w14:textId="54A0B871" w:rsidR="009F123E" w:rsidRDefault="009F123E" w:rsidP="00523684">
      <w:pPr>
        <w:pStyle w:val="BodyText"/>
        <w:jc w:val="both"/>
      </w:pPr>
    </w:p>
    <w:p w14:paraId="16FF5952" w14:textId="7DA9210A" w:rsidR="006512A0" w:rsidRDefault="009F123E" w:rsidP="00700BE4">
      <w:pPr>
        <w:pStyle w:val="Heading3"/>
        <w:numPr>
          <w:ilvl w:val="0"/>
          <w:numId w:val="0"/>
        </w:numPr>
        <w:jc w:val="both"/>
      </w:pPr>
      <w:r>
        <w:br w:type="page"/>
      </w:r>
      <w:bookmarkStart w:id="96" w:name="_Toc78400754"/>
      <w:r w:rsidR="00523684">
        <w:lastRenderedPageBreak/>
        <w:t>Diagrama de classes de domínio</w:t>
      </w:r>
      <w:bookmarkEnd w:id="96"/>
    </w:p>
    <w:p w14:paraId="5D125DA7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249FB8B8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1E7E37A6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6B2995BF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3562B44D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26ABC7D0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271D483C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2968FF30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3C12A2AA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31F71F83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7080B091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14028B90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40B0C18B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57FDCE1B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3ED8CF21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1E8EFF5B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6EE6FBC8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2E560A90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35E00729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6E7F895B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2DC5639E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088B6C1C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67BF1B20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29809A3B" w14:textId="77777777" w:rsidR="00523684" w:rsidRDefault="00523684" w:rsidP="00523684">
      <w:pPr>
        <w:pStyle w:val="BodyText"/>
        <w:jc w:val="both"/>
      </w:pPr>
    </w:p>
    <w:p w14:paraId="45A989B9" w14:textId="77777777" w:rsidR="00523684" w:rsidRDefault="00523684" w:rsidP="00523684">
      <w:pPr>
        <w:pStyle w:val="BodyText"/>
        <w:jc w:val="both"/>
      </w:pPr>
    </w:p>
    <w:p w14:paraId="14155234" w14:textId="77777777" w:rsidR="00523684" w:rsidRDefault="00523684" w:rsidP="00523684">
      <w:pPr>
        <w:pStyle w:val="Heading2"/>
        <w:jc w:val="both"/>
        <w:rPr>
          <w:rFonts w:ascii="Times New Roman" w:hAnsi="Times New Roman"/>
        </w:rPr>
      </w:pPr>
      <w:r>
        <w:br w:type="page"/>
      </w:r>
      <w:bookmarkStart w:id="97" w:name="_Toc78400755"/>
      <w:r>
        <w:rPr>
          <w:rFonts w:ascii="Times New Roman" w:hAnsi="Times New Roman"/>
        </w:rPr>
        <w:lastRenderedPageBreak/>
        <w:t>Modelo Entidade-Relacionamento</w:t>
      </w:r>
      <w:bookmarkEnd w:id="97"/>
    </w:p>
    <w:p w14:paraId="10FF601F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301746D3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0804E406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3EAC65B7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76C6E569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475BD55F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29156A77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35A21F9D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27A38F58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48BEFD7B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620F41B5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7E58976A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27B5B578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00FF8F18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67213EAB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016E13BF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76F83B5C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2C0A2260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1BD575C0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6712F50E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5D4FFDAA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60C34BF5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3F45D0BE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7465E196" w14:textId="77777777" w:rsidR="00523684" w:rsidRDefault="00523684" w:rsidP="00523684">
      <w:pPr>
        <w:pStyle w:val="BodyText"/>
        <w:jc w:val="both"/>
      </w:pPr>
    </w:p>
    <w:p w14:paraId="038C2C29" w14:textId="77777777" w:rsidR="00523684" w:rsidRDefault="00523684" w:rsidP="00523684">
      <w:pPr>
        <w:pStyle w:val="BodyText"/>
        <w:jc w:val="both"/>
      </w:pPr>
    </w:p>
    <w:p w14:paraId="3386CD54" w14:textId="77777777" w:rsidR="00523684" w:rsidRPr="00523684" w:rsidRDefault="00523684" w:rsidP="00523684">
      <w:pPr>
        <w:pStyle w:val="BodyText"/>
        <w:jc w:val="both"/>
      </w:pPr>
    </w:p>
    <w:p w14:paraId="557FDE57" w14:textId="77777777" w:rsidR="00523684" w:rsidRDefault="00523684" w:rsidP="00523684">
      <w:pPr>
        <w:pStyle w:val="Heading2"/>
        <w:jc w:val="both"/>
        <w:rPr>
          <w:rFonts w:ascii="Times New Roman" w:hAnsi="Times New Roman"/>
        </w:rPr>
      </w:pPr>
      <w:r>
        <w:br w:type="page"/>
      </w:r>
      <w:bookmarkStart w:id="98" w:name="_Toc78400756"/>
      <w:r>
        <w:rPr>
          <w:rFonts w:ascii="Times New Roman" w:hAnsi="Times New Roman"/>
        </w:rPr>
        <w:lastRenderedPageBreak/>
        <w:t>Diagrama de componentes</w:t>
      </w:r>
      <w:bookmarkEnd w:id="98"/>
    </w:p>
    <w:p w14:paraId="25818CBE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76012665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252AD493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7729C3D2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184A46E1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748DD551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003D6B62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4F4D31E4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5F7FE6DF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48C8E894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5E8F615C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3D970055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64F484A9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139221B0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68230BB1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23846C54" w14:textId="77777777" w:rsidR="00523684" w:rsidRDefault="00523684" w:rsidP="00523684">
      <w:pPr>
        <w:pStyle w:val="BodyText"/>
        <w:jc w:val="both"/>
      </w:pPr>
    </w:p>
    <w:p w14:paraId="2A3CA2FE" w14:textId="77777777" w:rsidR="00523684" w:rsidRDefault="00523684" w:rsidP="00523684">
      <w:pPr>
        <w:pStyle w:val="BodyText"/>
        <w:jc w:val="both"/>
      </w:pPr>
    </w:p>
    <w:p w14:paraId="7345A0E5" w14:textId="77777777" w:rsidR="00523684" w:rsidRDefault="00523684" w:rsidP="00523684">
      <w:pPr>
        <w:pStyle w:val="BodyText"/>
        <w:jc w:val="both"/>
      </w:pPr>
    </w:p>
    <w:p w14:paraId="513A5AFD" w14:textId="77777777" w:rsidR="00523684" w:rsidRDefault="00523684" w:rsidP="00523684">
      <w:pPr>
        <w:pStyle w:val="BodyText"/>
        <w:jc w:val="both"/>
      </w:pPr>
    </w:p>
    <w:p w14:paraId="46C18808" w14:textId="77777777" w:rsidR="00523684" w:rsidRDefault="00523684" w:rsidP="00523684">
      <w:pPr>
        <w:pStyle w:val="BodyText"/>
        <w:jc w:val="both"/>
      </w:pPr>
    </w:p>
    <w:p w14:paraId="098C78DF" w14:textId="77777777" w:rsidR="00523684" w:rsidRDefault="00523684" w:rsidP="00523684">
      <w:pPr>
        <w:pStyle w:val="BodyText"/>
        <w:jc w:val="both"/>
      </w:pPr>
    </w:p>
    <w:p w14:paraId="6D05ADF1" w14:textId="77777777" w:rsidR="00523684" w:rsidRDefault="00523684" w:rsidP="00523684">
      <w:pPr>
        <w:pStyle w:val="BodyText"/>
        <w:jc w:val="both"/>
      </w:pPr>
    </w:p>
    <w:p w14:paraId="0DEEF9D4" w14:textId="77777777" w:rsidR="00523684" w:rsidRDefault="00523684" w:rsidP="00523684">
      <w:pPr>
        <w:pStyle w:val="BodyText"/>
        <w:jc w:val="both"/>
      </w:pPr>
    </w:p>
    <w:p w14:paraId="23F2F67C" w14:textId="77777777" w:rsidR="00523684" w:rsidRDefault="00523684" w:rsidP="00523684">
      <w:pPr>
        <w:pStyle w:val="BodyText"/>
        <w:jc w:val="both"/>
      </w:pPr>
    </w:p>
    <w:p w14:paraId="3AE6BCED" w14:textId="77777777" w:rsidR="00523684" w:rsidRDefault="00523684" w:rsidP="00523684">
      <w:pPr>
        <w:pStyle w:val="BodyText"/>
        <w:jc w:val="both"/>
      </w:pPr>
    </w:p>
    <w:p w14:paraId="40EAADAF" w14:textId="77777777" w:rsidR="00523684" w:rsidRDefault="00523684" w:rsidP="00523684">
      <w:pPr>
        <w:pStyle w:val="Heading2"/>
        <w:jc w:val="both"/>
        <w:rPr>
          <w:rFonts w:ascii="Times New Roman" w:hAnsi="Times New Roman"/>
        </w:rPr>
      </w:pPr>
      <w:r>
        <w:br w:type="page"/>
      </w:r>
      <w:bookmarkStart w:id="99" w:name="_Toc78400757"/>
      <w:r>
        <w:rPr>
          <w:rFonts w:ascii="Times New Roman" w:hAnsi="Times New Roman"/>
        </w:rPr>
        <w:lastRenderedPageBreak/>
        <w:t>Diagrama de implantação</w:t>
      </w:r>
      <w:bookmarkEnd w:id="99"/>
    </w:p>
    <w:p w14:paraId="0615E766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115AD8D9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653DB76D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0BB2AC17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60809983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408E2868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28B0F440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27970641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67D7BEA2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5AB93094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0D8994E8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72223469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25419FD3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619D28E8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65374284" w14:textId="77777777" w:rsidR="00523684" w:rsidRDefault="00523684" w:rsidP="00523684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13FFB3EC" w14:textId="77777777" w:rsidR="00523684" w:rsidRPr="00523684" w:rsidRDefault="00523684" w:rsidP="00523684">
      <w:pPr>
        <w:pStyle w:val="BodyText"/>
        <w:jc w:val="both"/>
      </w:pPr>
    </w:p>
    <w:p w14:paraId="53A622C6" w14:textId="77777777" w:rsidR="00523684" w:rsidRDefault="00523684" w:rsidP="00523684">
      <w:pPr>
        <w:pStyle w:val="BodyText"/>
        <w:jc w:val="both"/>
      </w:pPr>
    </w:p>
    <w:p w14:paraId="2790EF0E" w14:textId="77777777" w:rsidR="00523684" w:rsidRDefault="00523684" w:rsidP="00523684">
      <w:pPr>
        <w:pStyle w:val="BodyText"/>
        <w:jc w:val="both"/>
      </w:pPr>
    </w:p>
    <w:p w14:paraId="7E2FBFDA" w14:textId="77777777" w:rsidR="00523684" w:rsidRDefault="00523684" w:rsidP="00523684">
      <w:pPr>
        <w:pStyle w:val="BodyText"/>
        <w:jc w:val="both"/>
      </w:pPr>
    </w:p>
    <w:p w14:paraId="08E01140" w14:textId="77777777" w:rsidR="00523684" w:rsidRDefault="00523684" w:rsidP="00523684">
      <w:pPr>
        <w:pStyle w:val="BodyText"/>
        <w:jc w:val="both"/>
      </w:pPr>
    </w:p>
    <w:p w14:paraId="17026BE4" w14:textId="77777777" w:rsidR="00523684" w:rsidRDefault="00523684" w:rsidP="00523684">
      <w:pPr>
        <w:pStyle w:val="BodyText"/>
        <w:jc w:val="both"/>
      </w:pPr>
    </w:p>
    <w:p w14:paraId="52F1C0AD" w14:textId="77777777" w:rsidR="00523684" w:rsidRDefault="00523684" w:rsidP="00523684">
      <w:pPr>
        <w:pStyle w:val="BodyText"/>
        <w:jc w:val="both"/>
      </w:pPr>
    </w:p>
    <w:p w14:paraId="1F798531" w14:textId="77777777" w:rsidR="00523684" w:rsidRDefault="00523684" w:rsidP="00523684">
      <w:pPr>
        <w:pStyle w:val="BodyText"/>
        <w:jc w:val="both"/>
      </w:pPr>
    </w:p>
    <w:p w14:paraId="13F76233" w14:textId="77777777" w:rsidR="00523684" w:rsidRDefault="00523684" w:rsidP="00523684">
      <w:pPr>
        <w:pStyle w:val="BodyText"/>
        <w:jc w:val="both"/>
      </w:pPr>
    </w:p>
    <w:p w14:paraId="147EF740" w14:textId="77777777" w:rsidR="00523684" w:rsidRDefault="00523684" w:rsidP="00523684">
      <w:pPr>
        <w:pStyle w:val="BodyText"/>
        <w:jc w:val="both"/>
      </w:pPr>
    </w:p>
    <w:p w14:paraId="65E018FB" w14:textId="77777777" w:rsidR="00523684" w:rsidRDefault="00523684" w:rsidP="00523684">
      <w:pPr>
        <w:pStyle w:val="BodyText"/>
        <w:jc w:val="both"/>
      </w:pPr>
    </w:p>
    <w:p w14:paraId="612B4101" w14:textId="77777777" w:rsidR="00523684" w:rsidRDefault="00523684" w:rsidP="00523684">
      <w:pPr>
        <w:pStyle w:val="BodyText"/>
        <w:jc w:val="both"/>
      </w:pPr>
    </w:p>
    <w:p w14:paraId="5369ABD0" w14:textId="77777777" w:rsidR="00523684" w:rsidRDefault="00523684" w:rsidP="00523684">
      <w:pPr>
        <w:pStyle w:val="BodyText"/>
        <w:jc w:val="both"/>
      </w:pPr>
    </w:p>
    <w:p w14:paraId="17F12C59" w14:textId="77777777" w:rsidR="00704477" w:rsidRPr="00704477" w:rsidRDefault="00523684" w:rsidP="00704477">
      <w:pPr>
        <w:pStyle w:val="Heading2"/>
        <w:jc w:val="both"/>
        <w:rPr>
          <w:rFonts w:ascii="Times New Roman" w:hAnsi="Times New Roman"/>
        </w:rPr>
      </w:pPr>
      <w:r>
        <w:br w:type="page"/>
      </w:r>
      <w:bookmarkStart w:id="100" w:name="_Toc78400758"/>
      <w:r>
        <w:rPr>
          <w:rFonts w:ascii="Times New Roman" w:hAnsi="Times New Roman"/>
        </w:rPr>
        <w:lastRenderedPageBreak/>
        <w:t>Plano de Testes</w:t>
      </w:r>
      <w:bookmarkEnd w:id="100"/>
    </w:p>
    <w:tbl>
      <w:tblPr>
        <w:tblW w:w="8434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427"/>
        <w:gridCol w:w="1975"/>
        <w:gridCol w:w="1842"/>
        <w:gridCol w:w="2127"/>
      </w:tblGrid>
      <w:tr w:rsidR="00D558DD" w:rsidRPr="00577606" w14:paraId="409AAA75" w14:textId="77777777" w:rsidTr="00D558DD">
        <w:trPr>
          <w:cantSplit/>
          <w:trHeight w:val="134"/>
        </w:trPr>
        <w:tc>
          <w:tcPr>
            <w:tcW w:w="1063" w:type="dxa"/>
          </w:tcPr>
          <w:p w14:paraId="1A3F0762" w14:textId="77777777" w:rsidR="00704477" w:rsidRPr="00577606" w:rsidRDefault="00704477" w:rsidP="009E0975">
            <w:pPr>
              <w:pStyle w:val="Tabela"/>
              <w:jc w:val="both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Número</w:t>
            </w:r>
          </w:p>
        </w:tc>
        <w:tc>
          <w:tcPr>
            <w:tcW w:w="1427" w:type="dxa"/>
          </w:tcPr>
          <w:p w14:paraId="7F0B0527" w14:textId="77777777" w:rsidR="00704477" w:rsidRPr="00577606" w:rsidRDefault="00704477" w:rsidP="009E0975">
            <w:pPr>
              <w:pStyle w:val="Tabela"/>
              <w:jc w:val="both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Caso de uso</w:t>
            </w:r>
          </w:p>
        </w:tc>
        <w:tc>
          <w:tcPr>
            <w:tcW w:w="1975" w:type="dxa"/>
          </w:tcPr>
          <w:p w14:paraId="64D19F1A" w14:textId="77777777" w:rsidR="00704477" w:rsidRPr="00577606" w:rsidRDefault="00704477" w:rsidP="009E0975">
            <w:pPr>
              <w:pStyle w:val="Tabela"/>
              <w:jc w:val="both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Objetivo do caso de teste</w:t>
            </w:r>
          </w:p>
        </w:tc>
        <w:tc>
          <w:tcPr>
            <w:tcW w:w="1842" w:type="dxa"/>
          </w:tcPr>
          <w:p w14:paraId="58D1A50D" w14:textId="77777777" w:rsidR="00704477" w:rsidRPr="00577606" w:rsidRDefault="00704477" w:rsidP="009E0975">
            <w:pPr>
              <w:pStyle w:val="Tabela"/>
              <w:jc w:val="both"/>
              <w:rPr>
                <w:b/>
                <w:snapToGrid w:val="0"/>
              </w:rPr>
            </w:pPr>
            <w:r>
              <w:rPr>
                <w:b/>
                <w:snapToGrid w:val="0"/>
              </w:rPr>
              <w:t>Entradas</w:t>
            </w:r>
          </w:p>
        </w:tc>
        <w:tc>
          <w:tcPr>
            <w:tcW w:w="2127" w:type="dxa"/>
          </w:tcPr>
          <w:p w14:paraId="7DB5C02E" w14:textId="77777777" w:rsidR="00704477" w:rsidRPr="00577606" w:rsidRDefault="00704477" w:rsidP="00704477">
            <w:pPr>
              <w:pStyle w:val="Tabela"/>
              <w:jc w:val="both"/>
              <w:rPr>
                <w:b/>
                <w:snapToGrid w:val="0"/>
              </w:rPr>
            </w:pPr>
            <w:r w:rsidRPr="00577606">
              <w:rPr>
                <w:b/>
                <w:snapToGrid w:val="0"/>
              </w:rPr>
              <w:t>Res</w:t>
            </w:r>
            <w:r>
              <w:rPr>
                <w:b/>
                <w:snapToGrid w:val="0"/>
              </w:rPr>
              <w:t>ultados esperados</w:t>
            </w:r>
          </w:p>
        </w:tc>
      </w:tr>
      <w:tr w:rsidR="00D558DD" w:rsidRPr="00577606" w14:paraId="22E3116F" w14:textId="77777777" w:rsidTr="00D558DD">
        <w:trPr>
          <w:cantSplit/>
        </w:trPr>
        <w:tc>
          <w:tcPr>
            <w:tcW w:w="1063" w:type="dxa"/>
          </w:tcPr>
          <w:p w14:paraId="088A2D30" w14:textId="77777777" w:rsidR="00704477" w:rsidRPr="00577606" w:rsidRDefault="00704477" w:rsidP="007A3FB4">
            <w:pPr>
              <w:pStyle w:val="Tabela"/>
              <w:numPr>
                <w:ilvl w:val="0"/>
                <w:numId w:val="20"/>
              </w:numPr>
              <w:jc w:val="both"/>
            </w:pPr>
          </w:p>
        </w:tc>
        <w:tc>
          <w:tcPr>
            <w:tcW w:w="1427" w:type="dxa"/>
          </w:tcPr>
          <w:p w14:paraId="37F44662" w14:textId="77777777" w:rsidR="00704477" w:rsidRPr="00577606" w:rsidRDefault="00704477" w:rsidP="009E0975">
            <w:pPr>
              <w:pStyle w:val="Tabela"/>
              <w:jc w:val="both"/>
            </w:pPr>
          </w:p>
        </w:tc>
        <w:tc>
          <w:tcPr>
            <w:tcW w:w="1975" w:type="dxa"/>
          </w:tcPr>
          <w:p w14:paraId="313CDD11" w14:textId="77777777" w:rsidR="00704477" w:rsidRPr="00577606" w:rsidRDefault="00704477" w:rsidP="009E0975">
            <w:pPr>
              <w:pStyle w:val="Tabela"/>
              <w:jc w:val="both"/>
            </w:pPr>
          </w:p>
        </w:tc>
        <w:tc>
          <w:tcPr>
            <w:tcW w:w="1842" w:type="dxa"/>
          </w:tcPr>
          <w:p w14:paraId="06F9A940" w14:textId="77777777" w:rsidR="00704477" w:rsidRPr="00577606" w:rsidRDefault="00704477" w:rsidP="009E0975">
            <w:pPr>
              <w:pStyle w:val="Tabela"/>
              <w:jc w:val="both"/>
            </w:pPr>
          </w:p>
        </w:tc>
        <w:tc>
          <w:tcPr>
            <w:tcW w:w="2127" w:type="dxa"/>
          </w:tcPr>
          <w:p w14:paraId="32DEA816" w14:textId="77777777" w:rsidR="00704477" w:rsidRPr="00577606" w:rsidRDefault="00704477" w:rsidP="009E0975">
            <w:pPr>
              <w:pStyle w:val="Tabela"/>
              <w:jc w:val="both"/>
            </w:pPr>
          </w:p>
        </w:tc>
      </w:tr>
      <w:tr w:rsidR="00D558DD" w:rsidRPr="00577606" w14:paraId="03C8B7EB" w14:textId="77777777" w:rsidTr="00D558DD">
        <w:trPr>
          <w:cantSplit/>
        </w:trPr>
        <w:tc>
          <w:tcPr>
            <w:tcW w:w="1063" w:type="dxa"/>
          </w:tcPr>
          <w:p w14:paraId="7C20A710" w14:textId="77777777" w:rsidR="00704477" w:rsidRPr="00577606" w:rsidRDefault="00704477" w:rsidP="007A3FB4">
            <w:pPr>
              <w:pStyle w:val="Tabela"/>
              <w:numPr>
                <w:ilvl w:val="0"/>
                <w:numId w:val="20"/>
              </w:numPr>
              <w:jc w:val="both"/>
            </w:pPr>
          </w:p>
        </w:tc>
        <w:tc>
          <w:tcPr>
            <w:tcW w:w="1427" w:type="dxa"/>
          </w:tcPr>
          <w:p w14:paraId="0BB6058E" w14:textId="77777777" w:rsidR="00704477" w:rsidRPr="00577606" w:rsidRDefault="00704477" w:rsidP="009E0975">
            <w:pPr>
              <w:pStyle w:val="Tabela"/>
              <w:jc w:val="both"/>
            </w:pPr>
          </w:p>
        </w:tc>
        <w:tc>
          <w:tcPr>
            <w:tcW w:w="1975" w:type="dxa"/>
          </w:tcPr>
          <w:p w14:paraId="60FFCC0F" w14:textId="77777777" w:rsidR="00704477" w:rsidRPr="00577606" w:rsidRDefault="00704477" w:rsidP="009E0975">
            <w:pPr>
              <w:pStyle w:val="Tabela"/>
              <w:jc w:val="both"/>
            </w:pPr>
          </w:p>
        </w:tc>
        <w:tc>
          <w:tcPr>
            <w:tcW w:w="1842" w:type="dxa"/>
          </w:tcPr>
          <w:p w14:paraId="5044537C" w14:textId="77777777" w:rsidR="00704477" w:rsidRPr="00577606" w:rsidRDefault="00704477" w:rsidP="009E0975">
            <w:pPr>
              <w:pStyle w:val="Tabela"/>
              <w:jc w:val="both"/>
            </w:pPr>
          </w:p>
        </w:tc>
        <w:tc>
          <w:tcPr>
            <w:tcW w:w="2127" w:type="dxa"/>
          </w:tcPr>
          <w:p w14:paraId="6843956F" w14:textId="77777777" w:rsidR="00704477" w:rsidRPr="00577606" w:rsidRDefault="00704477" w:rsidP="009E0975">
            <w:pPr>
              <w:pStyle w:val="Tabela"/>
              <w:jc w:val="both"/>
            </w:pPr>
          </w:p>
        </w:tc>
      </w:tr>
      <w:tr w:rsidR="00D558DD" w:rsidRPr="00577606" w14:paraId="4CDE787D" w14:textId="77777777" w:rsidTr="00D558DD">
        <w:trPr>
          <w:cantSplit/>
        </w:trPr>
        <w:tc>
          <w:tcPr>
            <w:tcW w:w="1063" w:type="dxa"/>
          </w:tcPr>
          <w:p w14:paraId="464457C3" w14:textId="77777777" w:rsidR="00704477" w:rsidRPr="00577606" w:rsidRDefault="00704477" w:rsidP="007A3FB4">
            <w:pPr>
              <w:pStyle w:val="Tabela"/>
              <w:numPr>
                <w:ilvl w:val="0"/>
                <w:numId w:val="20"/>
              </w:numPr>
              <w:jc w:val="both"/>
            </w:pPr>
          </w:p>
        </w:tc>
        <w:tc>
          <w:tcPr>
            <w:tcW w:w="1427" w:type="dxa"/>
          </w:tcPr>
          <w:p w14:paraId="46E79FD1" w14:textId="77777777" w:rsidR="00704477" w:rsidRPr="00577606" w:rsidRDefault="00704477" w:rsidP="009E0975">
            <w:pPr>
              <w:pStyle w:val="Tabela"/>
              <w:jc w:val="both"/>
            </w:pPr>
          </w:p>
        </w:tc>
        <w:tc>
          <w:tcPr>
            <w:tcW w:w="1975" w:type="dxa"/>
          </w:tcPr>
          <w:p w14:paraId="3EEAF5CF" w14:textId="77777777" w:rsidR="00704477" w:rsidRPr="00577606" w:rsidRDefault="00704477" w:rsidP="009E0975">
            <w:pPr>
              <w:pStyle w:val="Tabela"/>
              <w:jc w:val="both"/>
            </w:pPr>
          </w:p>
        </w:tc>
        <w:tc>
          <w:tcPr>
            <w:tcW w:w="1842" w:type="dxa"/>
          </w:tcPr>
          <w:p w14:paraId="56E4DAB8" w14:textId="77777777" w:rsidR="00704477" w:rsidRPr="00577606" w:rsidRDefault="00704477" w:rsidP="009E0975">
            <w:pPr>
              <w:pStyle w:val="Tabela"/>
              <w:jc w:val="both"/>
            </w:pPr>
          </w:p>
        </w:tc>
        <w:tc>
          <w:tcPr>
            <w:tcW w:w="2127" w:type="dxa"/>
          </w:tcPr>
          <w:p w14:paraId="24A79A7D" w14:textId="77777777" w:rsidR="00704477" w:rsidRPr="00577606" w:rsidRDefault="00704477" w:rsidP="009E0975">
            <w:pPr>
              <w:pStyle w:val="Tabela"/>
              <w:jc w:val="both"/>
            </w:pPr>
          </w:p>
        </w:tc>
      </w:tr>
      <w:tr w:rsidR="00D558DD" w:rsidRPr="00577606" w14:paraId="08BA5F12" w14:textId="77777777" w:rsidTr="00D558DD">
        <w:trPr>
          <w:cantSplit/>
        </w:trPr>
        <w:tc>
          <w:tcPr>
            <w:tcW w:w="1063" w:type="dxa"/>
          </w:tcPr>
          <w:p w14:paraId="0DC12D67" w14:textId="77777777" w:rsidR="00704477" w:rsidRPr="00577606" w:rsidRDefault="00704477" w:rsidP="007A3FB4">
            <w:pPr>
              <w:pStyle w:val="Tabela"/>
              <w:numPr>
                <w:ilvl w:val="0"/>
                <w:numId w:val="20"/>
              </w:numPr>
              <w:jc w:val="both"/>
            </w:pPr>
          </w:p>
        </w:tc>
        <w:tc>
          <w:tcPr>
            <w:tcW w:w="1427" w:type="dxa"/>
          </w:tcPr>
          <w:p w14:paraId="46F781AA" w14:textId="77777777" w:rsidR="00704477" w:rsidRPr="00577606" w:rsidRDefault="00704477" w:rsidP="009E0975">
            <w:pPr>
              <w:pStyle w:val="Tabela"/>
              <w:jc w:val="both"/>
            </w:pPr>
          </w:p>
        </w:tc>
        <w:tc>
          <w:tcPr>
            <w:tcW w:w="1975" w:type="dxa"/>
          </w:tcPr>
          <w:p w14:paraId="203627E8" w14:textId="77777777" w:rsidR="00704477" w:rsidRPr="00577606" w:rsidRDefault="00704477" w:rsidP="009E0975">
            <w:pPr>
              <w:pStyle w:val="Tabela"/>
              <w:jc w:val="both"/>
            </w:pPr>
          </w:p>
        </w:tc>
        <w:tc>
          <w:tcPr>
            <w:tcW w:w="1842" w:type="dxa"/>
          </w:tcPr>
          <w:p w14:paraId="58A5BE41" w14:textId="77777777" w:rsidR="00704477" w:rsidRPr="00577606" w:rsidRDefault="00704477" w:rsidP="009E0975">
            <w:pPr>
              <w:pStyle w:val="Tabela"/>
              <w:jc w:val="both"/>
            </w:pPr>
          </w:p>
        </w:tc>
        <w:tc>
          <w:tcPr>
            <w:tcW w:w="2127" w:type="dxa"/>
          </w:tcPr>
          <w:p w14:paraId="6980AEAF" w14:textId="77777777" w:rsidR="00704477" w:rsidRPr="00577606" w:rsidRDefault="00704477" w:rsidP="009E0975">
            <w:pPr>
              <w:pStyle w:val="Tabela"/>
              <w:jc w:val="both"/>
            </w:pPr>
          </w:p>
        </w:tc>
      </w:tr>
      <w:tr w:rsidR="00D558DD" w:rsidRPr="00577606" w14:paraId="76C1E0A4" w14:textId="77777777" w:rsidTr="00D558DD">
        <w:trPr>
          <w:cantSplit/>
        </w:trPr>
        <w:tc>
          <w:tcPr>
            <w:tcW w:w="1063" w:type="dxa"/>
          </w:tcPr>
          <w:p w14:paraId="70DDF3CD" w14:textId="77777777" w:rsidR="00704477" w:rsidRPr="00577606" w:rsidRDefault="00704477" w:rsidP="007A3FB4">
            <w:pPr>
              <w:pStyle w:val="Tabela"/>
              <w:numPr>
                <w:ilvl w:val="0"/>
                <w:numId w:val="20"/>
              </w:numPr>
              <w:jc w:val="both"/>
            </w:pPr>
          </w:p>
        </w:tc>
        <w:tc>
          <w:tcPr>
            <w:tcW w:w="1427" w:type="dxa"/>
          </w:tcPr>
          <w:p w14:paraId="0DDEFD81" w14:textId="77777777" w:rsidR="00704477" w:rsidRPr="00577606" w:rsidRDefault="00704477" w:rsidP="009E0975">
            <w:pPr>
              <w:pStyle w:val="Tabela"/>
              <w:jc w:val="both"/>
            </w:pPr>
          </w:p>
        </w:tc>
        <w:tc>
          <w:tcPr>
            <w:tcW w:w="1975" w:type="dxa"/>
          </w:tcPr>
          <w:p w14:paraId="3EB0056C" w14:textId="77777777" w:rsidR="00704477" w:rsidRPr="00577606" w:rsidRDefault="00704477" w:rsidP="009E0975">
            <w:pPr>
              <w:pStyle w:val="Tabela"/>
              <w:jc w:val="both"/>
            </w:pPr>
          </w:p>
        </w:tc>
        <w:tc>
          <w:tcPr>
            <w:tcW w:w="1842" w:type="dxa"/>
          </w:tcPr>
          <w:p w14:paraId="01CCC59F" w14:textId="77777777" w:rsidR="00704477" w:rsidRPr="00577606" w:rsidRDefault="00704477" w:rsidP="009E0975">
            <w:pPr>
              <w:pStyle w:val="Tabela"/>
              <w:jc w:val="both"/>
            </w:pPr>
          </w:p>
        </w:tc>
        <w:tc>
          <w:tcPr>
            <w:tcW w:w="2127" w:type="dxa"/>
          </w:tcPr>
          <w:p w14:paraId="27C61FE2" w14:textId="77777777" w:rsidR="00704477" w:rsidRPr="00577606" w:rsidRDefault="00704477" w:rsidP="009E0975">
            <w:pPr>
              <w:pStyle w:val="Tabela"/>
              <w:jc w:val="both"/>
            </w:pPr>
          </w:p>
        </w:tc>
      </w:tr>
      <w:tr w:rsidR="00D558DD" w:rsidRPr="00577606" w14:paraId="6A4DCE94" w14:textId="77777777" w:rsidTr="00D558DD">
        <w:trPr>
          <w:cantSplit/>
        </w:trPr>
        <w:tc>
          <w:tcPr>
            <w:tcW w:w="1063" w:type="dxa"/>
          </w:tcPr>
          <w:p w14:paraId="06D3E59F" w14:textId="77777777" w:rsidR="00704477" w:rsidRPr="00577606" w:rsidRDefault="00704477" w:rsidP="007A3FB4">
            <w:pPr>
              <w:pStyle w:val="Tabela"/>
              <w:numPr>
                <w:ilvl w:val="0"/>
                <w:numId w:val="20"/>
              </w:numPr>
              <w:jc w:val="both"/>
            </w:pPr>
          </w:p>
        </w:tc>
        <w:tc>
          <w:tcPr>
            <w:tcW w:w="1427" w:type="dxa"/>
          </w:tcPr>
          <w:p w14:paraId="0A1CC9ED" w14:textId="77777777" w:rsidR="00704477" w:rsidRPr="00577606" w:rsidRDefault="00704477" w:rsidP="009E0975">
            <w:pPr>
              <w:pStyle w:val="Tabela"/>
              <w:jc w:val="both"/>
            </w:pPr>
          </w:p>
        </w:tc>
        <w:tc>
          <w:tcPr>
            <w:tcW w:w="1975" w:type="dxa"/>
          </w:tcPr>
          <w:p w14:paraId="0D7B2F51" w14:textId="77777777" w:rsidR="00704477" w:rsidRPr="00577606" w:rsidRDefault="00704477" w:rsidP="009E0975">
            <w:pPr>
              <w:pStyle w:val="Tabela"/>
              <w:jc w:val="both"/>
            </w:pPr>
          </w:p>
        </w:tc>
        <w:tc>
          <w:tcPr>
            <w:tcW w:w="1842" w:type="dxa"/>
          </w:tcPr>
          <w:p w14:paraId="49D2DBF7" w14:textId="77777777" w:rsidR="00704477" w:rsidRPr="00577606" w:rsidRDefault="00704477" w:rsidP="009E0975">
            <w:pPr>
              <w:pStyle w:val="Tabela"/>
              <w:jc w:val="both"/>
            </w:pPr>
          </w:p>
        </w:tc>
        <w:tc>
          <w:tcPr>
            <w:tcW w:w="2127" w:type="dxa"/>
          </w:tcPr>
          <w:p w14:paraId="394D6CA5" w14:textId="77777777" w:rsidR="00704477" w:rsidRPr="00577606" w:rsidRDefault="00704477" w:rsidP="009E0975">
            <w:pPr>
              <w:pStyle w:val="Tabela"/>
              <w:jc w:val="both"/>
            </w:pPr>
          </w:p>
        </w:tc>
      </w:tr>
      <w:tr w:rsidR="00D558DD" w:rsidRPr="00577606" w14:paraId="67DAD074" w14:textId="77777777" w:rsidTr="00D558DD">
        <w:trPr>
          <w:cantSplit/>
        </w:trPr>
        <w:tc>
          <w:tcPr>
            <w:tcW w:w="1063" w:type="dxa"/>
          </w:tcPr>
          <w:p w14:paraId="45FAFF66" w14:textId="77777777" w:rsidR="00704477" w:rsidRPr="00577606" w:rsidRDefault="00704477" w:rsidP="007A3FB4">
            <w:pPr>
              <w:pStyle w:val="Tabela"/>
              <w:numPr>
                <w:ilvl w:val="0"/>
                <w:numId w:val="20"/>
              </w:numPr>
              <w:jc w:val="both"/>
            </w:pPr>
          </w:p>
        </w:tc>
        <w:tc>
          <w:tcPr>
            <w:tcW w:w="1427" w:type="dxa"/>
          </w:tcPr>
          <w:p w14:paraId="4924BAA7" w14:textId="77777777" w:rsidR="00704477" w:rsidRPr="00577606" w:rsidRDefault="00704477" w:rsidP="009E0975">
            <w:pPr>
              <w:pStyle w:val="Tabela"/>
              <w:jc w:val="both"/>
            </w:pPr>
          </w:p>
        </w:tc>
        <w:tc>
          <w:tcPr>
            <w:tcW w:w="1975" w:type="dxa"/>
          </w:tcPr>
          <w:p w14:paraId="21198744" w14:textId="77777777" w:rsidR="00704477" w:rsidRPr="00577606" w:rsidRDefault="00704477" w:rsidP="009E0975">
            <w:pPr>
              <w:pStyle w:val="Tabela"/>
              <w:jc w:val="both"/>
            </w:pPr>
          </w:p>
        </w:tc>
        <w:tc>
          <w:tcPr>
            <w:tcW w:w="1842" w:type="dxa"/>
          </w:tcPr>
          <w:p w14:paraId="6B66F313" w14:textId="77777777" w:rsidR="00704477" w:rsidRPr="00577606" w:rsidRDefault="00704477" w:rsidP="009E0975">
            <w:pPr>
              <w:pStyle w:val="Tabela"/>
              <w:jc w:val="both"/>
            </w:pPr>
          </w:p>
        </w:tc>
        <w:tc>
          <w:tcPr>
            <w:tcW w:w="2127" w:type="dxa"/>
          </w:tcPr>
          <w:p w14:paraId="678802A8" w14:textId="77777777" w:rsidR="00704477" w:rsidRPr="00577606" w:rsidRDefault="00704477" w:rsidP="009E0975">
            <w:pPr>
              <w:pStyle w:val="Tabela"/>
              <w:jc w:val="both"/>
            </w:pPr>
          </w:p>
        </w:tc>
      </w:tr>
      <w:tr w:rsidR="00D558DD" w:rsidRPr="00577606" w14:paraId="759C2E26" w14:textId="77777777" w:rsidTr="00D558DD">
        <w:trPr>
          <w:cantSplit/>
        </w:trPr>
        <w:tc>
          <w:tcPr>
            <w:tcW w:w="1063" w:type="dxa"/>
          </w:tcPr>
          <w:p w14:paraId="507BE1C8" w14:textId="77777777" w:rsidR="00704477" w:rsidRPr="00577606" w:rsidRDefault="00704477" w:rsidP="007A3FB4">
            <w:pPr>
              <w:pStyle w:val="Tabela"/>
              <w:numPr>
                <w:ilvl w:val="0"/>
                <w:numId w:val="20"/>
              </w:numPr>
              <w:jc w:val="both"/>
            </w:pPr>
          </w:p>
        </w:tc>
        <w:tc>
          <w:tcPr>
            <w:tcW w:w="1427" w:type="dxa"/>
          </w:tcPr>
          <w:p w14:paraId="3B91A839" w14:textId="77777777" w:rsidR="00704477" w:rsidRPr="00577606" w:rsidRDefault="00704477" w:rsidP="009E0975">
            <w:pPr>
              <w:pStyle w:val="Tabela"/>
              <w:jc w:val="both"/>
            </w:pPr>
          </w:p>
        </w:tc>
        <w:tc>
          <w:tcPr>
            <w:tcW w:w="1975" w:type="dxa"/>
          </w:tcPr>
          <w:p w14:paraId="5DEF6221" w14:textId="77777777" w:rsidR="00704477" w:rsidRPr="00577606" w:rsidRDefault="00704477" w:rsidP="009E0975">
            <w:pPr>
              <w:pStyle w:val="Tabela"/>
              <w:jc w:val="both"/>
            </w:pPr>
          </w:p>
        </w:tc>
        <w:tc>
          <w:tcPr>
            <w:tcW w:w="1842" w:type="dxa"/>
          </w:tcPr>
          <w:p w14:paraId="43947A82" w14:textId="77777777" w:rsidR="00704477" w:rsidRPr="00577606" w:rsidRDefault="00704477" w:rsidP="009E0975">
            <w:pPr>
              <w:pStyle w:val="Tabela"/>
              <w:jc w:val="both"/>
            </w:pPr>
          </w:p>
        </w:tc>
        <w:tc>
          <w:tcPr>
            <w:tcW w:w="2127" w:type="dxa"/>
          </w:tcPr>
          <w:p w14:paraId="322CA3FF" w14:textId="77777777" w:rsidR="00704477" w:rsidRPr="00577606" w:rsidRDefault="00704477" w:rsidP="009E0975">
            <w:pPr>
              <w:pStyle w:val="Tabela"/>
              <w:jc w:val="both"/>
            </w:pPr>
          </w:p>
        </w:tc>
      </w:tr>
      <w:tr w:rsidR="00D558DD" w:rsidRPr="00577606" w14:paraId="7B257A6A" w14:textId="77777777" w:rsidTr="00D558DD">
        <w:trPr>
          <w:cantSplit/>
        </w:trPr>
        <w:tc>
          <w:tcPr>
            <w:tcW w:w="1063" w:type="dxa"/>
          </w:tcPr>
          <w:p w14:paraId="03A350B5" w14:textId="77777777" w:rsidR="00704477" w:rsidRPr="00577606" w:rsidRDefault="00704477" w:rsidP="007A3FB4">
            <w:pPr>
              <w:pStyle w:val="Tabela"/>
              <w:numPr>
                <w:ilvl w:val="0"/>
                <w:numId w:val="20"/>
              </w:numPr>
              <w:jc w:val="both"/>
            </w:pPr>
          </w:p>
        </w:tc>
        <w:tc>
          <w:tcPr>
            <w:tcW w:w="1427" w:type="dxa"/>
          </w:tcPr>
          <w:p w14:paraId="2B5BEE9F" w14:textId="77777777" w:rsidR="00704477" w:rsidRPr="00577606" w:rsidRDefault="00704477" w:rsidP="009E0975">
            <w:pPr>
              <w:pStyle w:val="Tabela"/>
              <w:jc w:val="both"/>
            </w:pPr>
          </w:p>
        </w:tc>
        <w:tc>
          <w:tcPr>
            <w:tcW w:w="1975" w:type="dxa"/>
          </w:tcPr>
          <w:p w14:paraId="00DE0C74" w14:textId="77777777" w:rsidR="00704477" w:rsidRPr="00577606" w:rsidRDefault="00704477" w:rsidP="009E0975">
            <w:pPr>
              <w:pStyle w:val="Tabela"/>
              <w:jc w:val="both"/>
            </w:pPr>
          </w:p>
        </w:tc>
        <w:tc>
          <w:tcPr>
            <w:tcW w:w="1842" w:type="dxa"/>
          </w:tcPr>
          <w:p w14:paraId="61906494" w14:textId="77777777" w:rsidR="00704477" w:rsidRPr="00577606" w:rsidRDefault="00704477" w:rsidP="009E0975">
            <w:pPr>
              <w:pStyle w:val="Tabela"/>
              <w:jc w:val="both"/>
            </w:pPr>
          </w:p>
        </w:tc>
        <w:tc>
          <w:tcPr>
            <w:tcW w:w="2127" w:type="dxa"/>
          </w:tcPr>
          <w:p w14:paraId="7B6F6292" w14:textId="77777777" w:rsidR="00704477" w:rsidRPr="00577606" w:rsidRDefault="00704477" w:rsidP="009E0975">
            <w:pPr>
              <w:pStyle w:val="Tabela"/>
              <w:jc w:val="both"/>
            </w:pPr>
          </w:p>
        </w:tc>
      </w:tr>
    </w:tbl>
    <w:p w14:paraId="67D62C9E" w14:textId="77777777" w:rsidR="00523684" w:rsidRPr="00523684" w:rsidRDefault="00523684" w:rsidP="00523684">
      <w:pPr>
        <w:pStyle w:val="Heading2"/>
        <w:jc w:val="both"/>
        <w:rPr>
          <w:rFonts w:ascii="Times New Roman" w:hAnsi="Times New Roman"/>
        </w:rPr>
      </w:pPr>
      <w:r>
        <w:br w:type="page"/>
      </w:r>
      <w:bookmarkStart w:id="101" w:name="_Toc78400759"/>
      <w:r w:rsidRPr="00523684">
        <w:rPr>
          <w:rFonts w:ascii="Times New Roman" w:hAnsi="Times New Roman"/>
        </w:rPr>
        <w:lastRenderedPageBreak/>
        <w:t>Estimativa de pontos de função</w:t>
      </w:r>
      <w:bookmarkEnd w:id="101"/>
    </w:p>
    <w:p w14:paraId="1E7A89D5" w14:textId="77777777" w:rsidR="00523684" w:rsidRDefault="00523684" w:rsidP="00523684">
      <w:pPr>
        <w:pStyle w:val="BodyText"/>
        <w:jc w:val="both"/>
      </w:pPr>
      <w:r>
        <w:t>&lt;colar ou anexar imagem da planilha de contagem de pontos de função&gt;</w:t>
      </w:r>
    </w:p>
    <w:p w14:paraId="5E068173" w14:textId="77777777" w:rsidR="00523684" w:rsidRPr="00523684" w:rsidRDefault="00523684" w:rsidP="00523684">
      <w:pPr>
        <w:pStyle w:val="BodyText"/>
        <w:jc w:val="both"/>
      </w:pPr>
    </w:p>
    <w:p w14:paraId="3AA10726" w14:textId="77777777" w:rsidR="00523684" w:rsidRPr="00523684" w:rsidRDefault="00523684" w:rsidP="00523684">
      <w:pPr>
        <w:pStyle w:val="Heading2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bookmarkStart w:id="102" w:name="_Toc78400760"/>
      <w:r>
        <w:rPr>
          <w:rFonts w:ascii="Times New Roman" w:hAnsi="Times New Roman"/>
        </w:rPr>
        <w:lastRenderedPageBreak/>
        <w:t>Informações da implementação</w:t>
      </w:r>
      <w:bookmarkEnd w:id="102"/>
    </w:p>
    <w:p w14:paraId="4E9C05A2" w14:textId="77777777" w:rsidR="00523684" w:rsidRPr="00523684" w:rsidRDefault="00523684" w:rsidP="00523684">
      <w:pPr>
        <w:pStyle w:val="BodyText"/>
        <w:jc w:val="both"/>
      </w:pPr>
      <w:r>
        <w:t>&lt;informar aqui o</w:t>
      </w:r>
      <w:r w:rsidRPr="00523684">
        <w:t xml:space="preserve"> </w:t>
      </w:r>
      <w:r w:rsidRPr="00D558DD">
        <w:rPr>
          <w:i/>
        </w:rPr>
        <w:t>link</w:t>
      </w:r>
      <w:r w:rsidRPr="00523684">
        <w:t xml:space="preserve"> para o repositório de código</w:t>
      </w:r>
      <w:r>
        <w:t xml:space="preserve"> e quaisquer informações necessárias para seu acesso&gt;</w:t>
      </w:r>
    </w:p>
    <w:sectPr w:rsidR="00523684" w:rsidRPr="00523684">
      <w:headerReference w:type="even" r:id="rId18"/>
      <w:headerReference w:type="default" r:id="rId19"/>
      <w:footerReference w:type="even" r:id="rId20"/>
      <w:footerReference w:type="default" r:id="rId21"/>
      <w:pgSz w:w="11909" w:h="16834" w:code="9"/>
      <w:pgMar w:top="1418" w:right="1797" w:bottom="1418" w:left="1797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EA66F5" w14:textId="77777777" w:rsidR="00A15EB0" w:rsidRDefault="00A15EB0">
      <w:r>
        <w:separator/>
      </w:r>
    </w:p>
  </w:endnote>
  <w:endnote w:type="continuationSeparator" w:id="0">
    <w:p w14:paraId="3F63E008" w14:textId="77777777" w:rsidR="00A15EB0" w:rsidRDefault="00A15E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E437E" w14:textId="77777777" w:rsidR="00E63E4A" w:rsidRDefault="00E63E4A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558DD">
      <w:rPr>
        <w:rStyle w:val="PageNumber"/>
        <w:noProof/>
      </w:rPr>
      <w:t>16</w:t>
    </w:r>
    <w:r>
      <w:rPr>
        <w:rStyle w:val="PageNumber"/>
      </w:rPr>
      <w:fldChar w:fldCharType="end"/>
    </w:r>
  </w:p>
  <w:p w14:paraId="09400FD8" w14:textId="77777777" w:rsidR="00E63E4A" w:rsidRDefault="00E63E4A" w:rsidP="00F46CB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D6C530" w14:textId="77777777" w:rsidR="00E63E4A" w:rsidRDefault="00E63E4A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558DD">
      <w:rPr>
        <w:rStyle w:val="PageNumber"/>
        <w:noProof/>
      </w:rPr>
      <w:t>15</w:t>
    </w:r>
    <w:r>
      <w:rPr>
        <w:rStyle w:val="PageNumber"/>
      </w:rPr>
      <w:fldChar w:fldCharType="end"/>
    </w:r>
  </w:p>
  <w:p w14:paraId="4C57A92A" w14:textId="77777777" w:rsidR="00E63E4A" w:rsidRDefault="00E63E4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DD0BBD" w14:textId="77777777" w:rsidR="00A15EB0" w:rsidRDefault="00A15EB0">
      <w:r>
        <w:separator/>
      </w:r>
    </w:p>
  </w:footnote>
  <w:footnote w:type="continuationSeparator" w:id="0">
    <w:p w14:paraId="7C29A992" w14:textId="77777777" w:rsidR="00A15EB0" w:rsidRDefault="00A15EB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80B53" w14:textId="594C0A58" w:rsidR="00E63E4A" w:rsidRPr="00BC2665" w:rsidRDefault="00BC2665">
    <w:pPr>
      <w:pStyle w:val="Header"/>
      <w:rPr>
        <w:sz w:val="24"/>
        <w:szCs w:val="24"/>
      </w:rPr>
    </w:pPr>
    <w:r w:rsidRPr="00BC2665">
      <w:rPr>
        <w:sz w:val="24"/>
        <w:szCs w:val="24"/>
      </w:rPr>
      <w:t>Sistema de Saúde Pública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902D2D" w14:textId="77777777" w:rsidR="00E63E4A" w:rsidRDefault="006512A0">
    <w:pPr>
      <w:pStyle w:val="Header"/>
      <w:jc w:val="right"/>
    </w:pPr>
    <w:r>
      <w:rPr>
        <w:sz w:val="24"/>
        <w:szCs w:val="24"/>
      </w:rPr>
      <w:t xml:space="preserve">Trabalho de Conclusão de Curso – Engenharia de </w:t>
    </w:r>
    <w:r w:rsidRPr="00D558DD">
      <w:rPr>
        <w:i/>
        <w:sz w:val="24"/>
        <w:szCs w:val="24"/>
      </w:rPr>
      <w:t>Software</w:t>
    </w:r>
    <w:r>
      <w:rPr>
        <w:sz w:val="24"/>
        <w:szCs w:val="24"/>
      </w:rPr>
      <w:t xml:space="preserve"> - PMV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3185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2A610D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2" w15:restartNumberingAfterBreak="0">
    <w:nsid w:val="07DB08BB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3" w15:restartNumberingAfterBreak="0">
    <w:nsid w:val="07E756C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9327512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5" w15:restartNumberingAfterBreak="0">
    <w:nsid w:val="0B7C3939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6" w15:restartNumberingAfterBreak="0">
    <w:nsid w:val="0BD8096E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7" w15:restartNumberingAfterBreak="0">
    <w:nsid w:val="0C401D07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8" w15:restartNumberingAfterBreak="0">
    <w:nsid w:val="1410608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481532C"/>
    <w:multiLevelType w:val="multilevel"/>
    <w:tmpl w:val="81787996"/>
    <w:lvl w:ilvl="0">
      <w:start w:val="1"/>
      <w:numFmt w:val="decimal"/>
      <w:lvlText w:val="%1."/>
      <w:lvlJc w:val="left"/>
      <w:pPr>
        <w:ind w:left="360" w:hanging="360"/>
      </w:pPr>
      <w:rPr>
        <w:i w:val="0"/>
        <w:iCs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8720E37"/>
    <w:multiLevelType w:val="hybridMultilevel"/>
    <w:tmpl w:val="0D12AB5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C65B58"/>
    <w:multiLevelType w:val="multilevel"/>
    <w:tmpl w:val="0ACE05B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ListNumber2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pStyle w:val="ListNumber3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2" w15:restartNumberingAfterBreak="0">
    <w:nsid w:val="1B0A74A5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13" w15:restartNumberingAfterBreak="0">
    <w:nsid w:val="1F041A8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0E0707B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15" w15:restartNumberingAfterBreak="0">
    <w:nsid w:val="232A43E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6221652"/>
    <w:multiLevelType w:val="hybridMultilevel"/>
    <w:tmpl w:val="E1460088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73A109E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18" w15:restartNumberingAfterBreak="0">
    <w:nsid w:val="28352277"/>
    <w:multiLevelType w:val="multilevel"/>
    <w:tmpl w:val="81787996"/>
    <w:lvl w:ilvl="0">
      <w:start w:val="1"/>
      <w:numFmt w:val="decimal"/>
      <w:lvlText w:val="%1."/>
      <w:lvlJc w:val="left"/>
      <w:pPr>
        <w:ind w:left="360" w:hanging="360"/>
      </w:pPr>
      <w:rPr>
        <w:i w:val="0"/>
        <w:iCs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28517322"/>
    <w:multiLevelType w:val="hybridMultilevel"/>
    <w:tmpl w:val="E1460088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9E2091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2A204C92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22" w15:restartNumberingAfterBreak="0">
    <w:nsid w:val="2A5C34F6"/>
    <w:multiLevelType w:val="hybridMultilevel"/>
    <w:tmpl w:val="0D12AB5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C36611B"/>
    <w:multiLevelType w:val="hybridMultilevel"/>
    <w:tmpl w:val="0D12AB5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F285EF7"/>
    <w:multiLevelType w:val="hybridMultilevel"/>
    <w:tmpl w:val="E1460088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2163DF4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26" w15:restartNumberingAfterBreak="0">
    <w:nsid w:val="36743BE1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27" w15:restartNumberingAfterBreak="0">
    <w:nsid w:val="39D31A0A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28" w15:restartNumberingAfterBreak="0">
    <w:nsid w:val="3AEC2FBB"/>
    <w:multiLevelType w:val="hybridMultilevel"/>
    <w:tmpl w:val="B5005092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BC23BB8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30" w15:restartNumberingAfterBreak="0">
    <w:nsid w:val="3CF7210B"/>
    <w:multiLevelType w:val="hybridMultilevel"/>
    <w:tmpl w:val="0D12AB5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F044262"/>
    <w:multiLevelType w:val="hybridMultilevel"/>
    <w:tmpl w:val="E1460088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0A24A0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420443D0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34" w15:restartNumberingAfterBreak="0">
    <w:nsid w:val="432D4CF3"/>
    <w:multiLevelType w:val="singleLevel"/>
    <w:tmpl w:val="E5382C2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5" w15:restartNumberingAfterBreak="0">
    <w:nsid w:val="44C50CE0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36" w15:restartNumberingAfterBreak="0">
    <w:nsid w:val="45620AB3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37" w15:restartNumberingAfterBreak="0">
    <w:nsid w:val="46917DF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49767CE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4A8B795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4CDC4D6E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41" w15:restartNumberingAfterBreak="0">
    <w:nsid w:val="4D062206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42" w15:restartNumberingAfterBreak="0">
    <w:nsid w:val="4F176139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43" w15:restartNumberingAfterBreak="0">
    <w:nsid w:val="526D5AC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54F62DF5"/>
    <w:multiLevelType w:val="hybridMultilevel"/>
    <w:tmpl w:val="E1460088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CB56704"/>
    <w:multiLevelType w:val="hybridMultilevel"/>
    <w:tmpl w:val="B5005092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F8D69EB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47" w15:restartNumberingAfterBreak="0">
    <w:nsid w:val="61A9592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8" w15:restartNumberingAfterBreak="0">
    <w:nsid w:val="64414D6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9" w15:restartNumberingAfterBreak="0">
    <w:nsid w:val="6572245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0" w15:restartNumberingAfterBreak="0">
    <w:nsid w:val="698F543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1" w15:restartNumberingAfterBreak="0">
    <w:nsid w:val="6CB7701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2" w15:restartNumberingAfterBreak="0">
    <w:nsid w:val="6CE435AB"/>
    <w:multiLevelType w:val="multilevel"/>
    <w:tmpl w:val="BF2C6C58"/>
    <w:lvl w:ilvl="0">
      <w:start w:val="1"/>
      <w:numFmt w:val="decimal"/>
      <w:suff w:val="space"/>
      <w:lvlText w:val="%1."/>
      <w:lvlJc w:val="left"/>
      <w:pPr>
        <w:ind w:left="360" w:hanging="3"/>
      </w:pPr>
    </w:lvl>
    <w:lvl w:ilvl="1">
      <w:start w:val="1"/>
      <w:numFmt w:val="decimal"/>
      <w:suff w:val="space"/>
      <w:lvlText w:val="%1.%2."/>
      <w:lvlJc w:val="left"/>
      <w:pPr>
        <w:ind w:left="680" w:firstLine="0"/>
      </w:pPr>
    </w:lvl>
    <w:lvl w:ilvl="2">
      <w:start w:val="1"/>
      <w:numFmt w:val="decimal"/>
      <w:suff w:val="space"/>
      <w:lvlText w:val="%1.%2.%3."/>
      <w:lvlJc w:val="left"/>
      <w:pPr>
        <w:ind w:left="680" w:firstLine="397"/>
      </w:pPr>
    </w:lvl>
    <w:lvl w:ilvl="3">
      <w:start w:val="1"/>
      <w:numFmt w:val="decimal"/>
      <w:pStyle w:val="ListNumber4"/>
      <w:suff w:val="space"/>
      <w:lvlText w:val="%1.%2.%3.%4."/>
      <w:lvlJc w:val="left"/>
      <w:pPr>
        <w:ind w:left="1440" w:hanging="22"/>
      </w:pPr>
    </w:lvl>
    <w:lvl w:ilvl="4">
      <w:start w:val="1"/>
      <w:numFmt w:val="decimal"/>
      <w:pStyle w:val="ListNumber5"/>
      <w:suff w:val="space"/>
      <w:lvlText w:val="%1.%2.%3.%4.%5."/>
      <w:lvlJc w:val="left"/>
      <w:pPr>
        <w:ind w:left="1800" w:hanging="42"/>
      </w:pPr>
    </w:lvl>
    <w:lvl w:ilvl="5">
      <w:start w:val="1"/>
      <w:numFmt w:val="decimal"/>
      <w:lvlText w:val="%1.%2.%3.%4.%5.%6."/>
      <w:lvlJc w:val="left"/>
      <w:pPr>
        <w:tabs>
          <w:tab w:val="num" w:pos="3178"/>
        </w:tabs>
        <w:ind w:left="2160" w:hanging="62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53" w15:restartNumberingAfterBreak="0">
    <w:nsid w:val="6D470ED8"/>
    <w:multiLevelType w:val="hybridMultilevel"/>
    <w:tmpl w:val="0D12AB5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1117B4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5" w15:restartNumberingAfterBreak="0">
    <w:nsid w:val="71C01B49"/>
    <w:multiLevelType w:val="hybridMultilevel"/>
    <w:tmpl w:val="0D12AB5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4E00CB0"/>
    <w:multiLevelType w:val="multilevel"/>
    <w:tmpl w:val="E424D074"/>
    <w:lvl w:ilvl="0">
      <w:start w:val="1"/>
      <w:numFmt w:val="none"/>
      <w:pStyle w:val="Heading1"/>
      <w:lvlText w:val="%1"/>
      <w:lvlJc w:val="center"/>
      <w:pPr>
        <w:tabs>
          <w:tab w:val="num" w:pos="648"/>
        </w:tabs>
        <w:ind w:left="284" w:firstLine="4"/>
      </w:pPr>
    </w:lvl>
    <w:lvl w:ilvl="1">
      <w:start w:val="1"/>
      <w:numFmt w:val="decimal"/>
      <w:pStyle w:val="Heading2"/>
      <w:lvlText w:val="%1%2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Heading3"/>
      <w:lvlText w:val="%1%2.%3"/>
      <w:lvlJc w:val="left"/>
      <w:pPr>
        <w:tabs>
          <w:tab w:val="num" w:pos="720"/>
        </w:tabs>
        <w:ind w:left="567" w:hanging="567"/>
      </w:pPr>
    </w:lvl>
    <w:lvl w:ilvl="3">
      <w:start w:val="1"/>
      <w:numFmt w:val="decimal"/>
      <w:pStyle w:val="Heading4"/>
      <w:lvlText w:val="%1%2.%3.%4"/>
      <w:lvlJc w:val="left"/>
      <w:pPr>
        <w:tabs>
          <w:tab w:val="num" w:pos="1080"/>
        </w:tabs>
        <w:ind w:left="567" w:hanging="567"/>
      </w:pPr>
      <w:rPr>
        <w:b/>
        <w:bCs/>
        <w:i/>
        <w:iCs/>
      </w:rPr>
    </w:lvl>
    <w:lvl w:ilvl="4">
      <w:start w:val="1"/>
      <w:numFmt w:val="decimal"/>
      <w:pStyle w:val="Heading5"/>
      <w:lvlText w:val="%1%2.%3.%4.%5"/>
      <w:lvlJc w:val="left"/>
      <w:pPr>
        <w:tabs>
          <w:tab w:val="num" w:pos="1440"/>
        </w:tabs>
        <w:ind w:left="1008" w:hanging="1008"/>
      </w:pPr>
    </w:lvl>
    <w:lvl w:ilvl="5">
      <w:start w:val="1"/>
      <w:numFmt w:val="decimal"/>
      <w:pStyle w:val="Heading6"/>
      <w:lvlText w:val="%1%2.%3.%4.%5.%6"/>
      <w:lvlJc w:val="left"/>
      <w:pPr>
        <w:tabs>
          <w:tab w:val="num" w:pos="1800"/>
        </w:tabs>
        <w:ind w:left="1152" w:hanging="1152"/>
      </w:pPr>
    </w:lvl>
    <w:lvl w:ilvl="6">
      <w:start w:val="1"/>
      <w:numFmt w:val="decimal"/>
      <w:pStyle w:val="Heading7"/>
      <w:lvlText w:val="%1%2.%3.%4.%5.%6.%7"/>
      <w:lvlJc w:val="left"/>
      <w:pPr>
        <w:tabs>
          <w:tab w:val="num" w:pos="2160"/>
        </w:tabs>
        <w:ind w:left="1296" w:hanging="1296"/>
      </w:pPr>
    </w:lvl>
    <w:lvl w:ilvl="7">
      <w:start w:val="1"/>
      <w:numFmt w:val="decimal"/>
      <w:pStyle w:val="Heading8"/>
      <w:lvlText w:val="%1%2.%3.%4.%5.%6.%7.%8"/>
      <w:lvlJc w:val="left"/>
      <w:pPr>
        <w:tabs>
          <w:tab w:val="num" w:pos="2520"/>
        </w:tabs>
        <w:ind w:left="1440" w:hanging="1440"/>
      </w:pPr>
    </w:lvl>
    <w:lvl w:ilvl="8">
      <w:start w:val="1"/>
      <w:numFmt w:val="decimal"/>
      <w:pStyle w:val="Heading9"/>
      <w:lvlText w:val="%1%2.%3.%4.%5.%6.%7.%8.%9"/>
      <w:lvlJc w:val="left"/>
      <w:pPr>
        <w:tabs>
          <w:tab w:val="num" w:pos="2520"/>
        </w:tabs>
        <w:ind w:left="1584" w:hanging="1584"/>
      </w:pPr>
    </w:lvl>
  </w:abstractNum>
  <w:abstractNum w:abstractNumId="57" w15:restartNumberingAfterBreak="0">
    <w:nsid w:val="758960ED"/>
    <w:multiLevelType w:val="hybridMultilevel"/>
    <w:tmpl w:val="0D12AB5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5DE1C6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9" w15:restartNumberingAfterBreak="0">
    <w:nsid w:val="768815BA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60" w15:restartNumberingAfterBreak="0">
    <w:nsid w:val="788853A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1" w15:restartNumberingAfterBreak="0">
    <w:nsid w:val="78C203E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2" w15:restartNumberingAfterBreak="0">
    <w:nsid w:val="79E06C3C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63" w15:restartNumberingAfterBreak="0">
    <w:nsid w:val="7B4F62D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4" w15:restartNumberingAfterBreak="0">
    <w:nsid w:val="7C63479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5" w15:restartNumberingAfterBreak="0">
    <w:nsid w:val="7E17142C"/>
    <w:multiLevelType w:val="hybridMultilevel"/>
    <w:tmpl w:val="E1460088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FA942F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6"/>
  </w:num>
  <w:num w:numId="2">
    <w:abstractNumId w:val="52"/>
  </w:num>
  <w:num w:numId="3">
    <w:abstractNumId w:val="11"/>
  </w:num>
  <w:num w:numId="4">
    <w:abstractNumId w:val="34"/>
  </w:num>
  <w:num w:numId="5">
    <w:abstractNumId w:val="28"/>
  </w:num>
  <w:num w:numId="6">
    <w:abstractNumId w:val="22"/>
  </w:num>
  <w:num w:numId="7">
    <w:abstractNumId w:val="18"/>
  </w:num>
  <w:num w:numId="8">
    <w:abstractNumId w:val="51"/>
  </w:num>
  <w:num w:numId="9">
    <w:abstractNumId w:val="2"/>
  </w:num>
  <w:num w:numId="10">
    <w:abstractNumId w:val="24"/>
  </w:num>
  <w:num w:numId="11">
    <w:abstractNumId w:val="53"/>
  </w:num>
  <w:num w:numId="12">
    <w:abstractNumId w:val="19"/>
  </w:num>
  <w:num w:numId="13">
    <w:abstractNumId w:val="30"/>
  </w:num>
  <w:num w:numId="14">
    <w:abstractNumId w:val="38"/>
  </w:num>
  <w:num w:numId="15">
    <w:abstractNumId w:val="49"/>
  </w:num>
  <w:num w:numId="16">
    <w:abstractNumId w:val="1"/>
  </w:num>
  <w:num w:numId="17">
    <w:abstractNumId w:val="0"/>
  </w:num>
  <w:num w:numId="18">
    <w:abstractNumId w:val="47"/>
  </w:num>
  <w:num w:numId="19">
    <w:abstractNumId w:val="36"/>
  </w:num>
  <w:num w:numId="20">
    <w:abstractNumId w:val="45"/>
  </w:num>
  <w:num w:numId="21">
    <w:abstractNumId w:val="9"/>
  </w:num>
  <w:num w:numId="22">
    <w:abstractNumId w:val="29"/>
  </w:num>
  <w:num w:numId="23">
    <w:abstractNumId w:val="40"/>
  </w:num>
  <w:num w:numId="24">
    <w:abstractNumId w:val="4"/>
  </w:num>
  <w:num w:numId="25">
    <w:abstractNumId w:val="27"/>
  </w:num>
  <w:num w:numId="26">
    <w:abstractNumId w:val="5"/>
  </w:num>
  <w:num w:numId="27">
    <w:abstractNumId w:val="25"/>
  </w:num>
  <w:num w:numId="28">
    <w:abstractNumId w:val="26"/>
  </w:num>
  <w:num w:numId="29">
    <w:abstractNumId w:val="15"/>
  </w:num>
  <w:num w:numId="30">
    <w:abstractNumId w:val="48"/>
  </w:num>
  <w:num w:numId="31">
    <w:abstractNumId w:val="35"/>
  </w:num>
  <w:num w:numId="32">
    <w:abstractNumId w:val="17"/>
  </w:num>
  <w:num w:numId="33">
    <w:abstractNumId w:val="13"/>
  </w:num>
  <w:num w:numId="34">
    <w:abstractNumId w:val="58"/>
  </w:num>
  <w:num w:numId="35">
    <w:abstractNumId w:val="62"/>
  </w:num>
  <w:num w:numId="36">
    <w:abstractNumId w:val="61"/>
  </w:num>
  <w:num w:numId="37">
    <w:abstractNumId w:val="8"/>
  </w:num>
  <w:num w:numId="38">
    <w:abstractNumId w:val="42"/>
  </w:num>
  <w:num w:numId="39">
    <w:abstractNumId w:val="64"/>
  </w:num>
  <w:num w:numId="40">
    <w:abstractNumId w:val="3"/>
  </w:num>
  <w:num w:numId="41">
    <w:abstractNumId w:val="41"/>
  </w:num>
  <w:num w:numId="42">
    <w:abstractNumId w:val="59"/>
  </w:num>
  <w:num w:numId="43">
    <w:abstractNumId w:val="32"/>
  </w:num>
  <w:num w:numId="44">
    <w:abstractNumId w:val="50"/>
  </w:num>
  <w:num w:numId="45">
    <w:abstractNumId w:val="12"/>
  </w:num>
  <w:num w:numId="46">
    <w:abstractNumId w:val="20"/>
  </w:num>
  <w:num w:numId="47">
    <w:abstractNumId w:val="54"/>
  </w:num>
  <w:num w:numId="48">
    <w:abstractNumId w:val="7"/>
  </w:num>
  <w:num w:numId="49">
    <w:abstractNumId w:val="43"/>
  </w:num>
  <w:num w:numId="50">
    <w:abstractNumId w:val="37"/>
  </w:num>
  <w:num w:numId="51">
    <w:abstractNumId w:val="21"/>
  </w:num>
  <w:num w:numId="52">
    <w:abstractNumId w:val="33"/>
  </w:num>
  <w:num w:numId="53">
    <w:abstractNumId w:val="39"/>
  </w:num>
  <w:num w:numId="54">
    <w:abstractNumId w:val="60"/>
  </w:num>
  <w:num w:numId="55">
    <w:abstractNumId w:val="6"/>
  </w:num>
  <w:num w:numId="56">
    <w:abstractNumId w:val="63"/>
  </w:num>
  <w:num w:numId="57">
    <w:abstractNumId w:val="66"/>
  </w:num>
  <w:num w:numId="58">
    <w:abstractNumId w:val="46"/>
  </w:num>
  <w:num w:numId="59">
    <w:abstractNumId w:val="14"/>
  </w:num>
  <w:num w:numId="60">
    <w:abstractNumId w:val="16"/>
  </w:num>
  <w:num w:numId="61">
    <w:abstractNumId w:val="65"/>
  </w:num>
  <w:num w:numId="62">
    <w:abstractNumId w:val="23"/>
  </w:num>
  <w:num w:numId="63">
    <w:abstractNumId w:val="10"/>
  </w:num>
  <w:num w:numId="64">
    <w:abstractNumId w:val="31"/>
  </w:num>
  <w:num w:numId="65">
    <w:abstractNumId w:val="57"/>
  </w:num>
  <w:num w:numId="66">
    <w:abstractNumId w:val="44"/>
  </w:num>
  <w:num w:numId="67">
    <w:abstractNumId w:val="55"/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hyphenationZone w:val="425"/>
  <w:evenAndOddHeaders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PrinterMetrics/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04B71"/>
    <w:rsid w:val="0000073A"/>
    <w:rsid w:val="00000A43"/>
    <w:rsid w:val="0000138D"/>
    <w:rsid w:val="0000165E"/>
    <w:rsid w:val="0000275E"/>
    <w:rsid w:val="00006434"/>
    <w:rsid w:val="0000779A"/>
    <w:rsid w:val="00010CA4"/>
    <w:rsid w:val="00010F08"/>
    <w:rsid w:val="000115BF"/>
    <w:rsid w:val="00012D8E"/>
    <w:rsid w:val="00013A98"/>
    <w:rsid w:val="0001723D"/>
    <w:rsid w:val="0002380C"/>
    <w:rsid w:val="00031560"/>
    <w:rsid w:val="00035593"/>
    <w:rsid w:val="0003582B"/>
    <w:rsid w:val="00035A63"/>
    <w:rsid w:val="000417F0"/>
    <w:rsid w:val="00041C20"/>
    <w:rsid w:val="00043594"/>
    <w:rsid w:val="000436B6"/>
    <w:rsid w:val="00044A58"/>
    <w:rsid w:val="00046864"/>
    <w:rsid w:val="00047707"/>
    <w:rsid w:val="00050FD0"/>
    <w:rsid w:val="00051417"/>
    <w:rsid w:val="00053FAF"/>
    <w:rsid w:val="00054136"/>
    <w:rsid w:val="000549BA"/>
    <w:rsid w:val="00055301"/>
    <w:rsid w:val="00055A1F"/>
    <w:rsid w:val="000606B6"/>
    <w:rsid w:val="00060DD6"/>
    <w:rsid w:val="00060FE1"/>
    <w:rsid w:val="00061D6D"/>
    <w:rsid w:val="00063116"/>
    <w:rsid w:val="000639A3"/>
    <w:rsid w:val="00064B5A"/>
    <w:rsid w:val="00064D96"/>
    <w:rsid w:val="000654C2"/>
    <w:rsid w:val="00065A76"/>
    <w:rsid w:val="00071A4F"/>
    <w:rsid w:val="000731BD"/>
    <w:rsid w:val="00073229"/>
    <w:rsid w:val="0007430C"/>
    <w:rsid w:val="00082639"/>
    <w:rsid w:val="000827A0"/>
    <w:rsid w:val="00085473"/>
    <w:rsid w:val="0008643F"/>
    <w:rsid w:val="000867A3"/>
    <w:rsid w:val="000869AF"/>
    <w:rsid w:val="00086C4C"/>
    <w:rsid w:val="00090A74"/>
    <w:rsid w:val="00095598"/>
    <w:rsid w:val="00097A67"/>
    <w:rsid w:val="000A0BFA"/>
    <w:rsid w:val="000A0E86"/>
    <w:rsid w:val="000A15C3"/>
    <w:rsid w:val="000A1F71"/>
    <w:rsid w:val="000A29D0"/>
    <w:rsid w:val="000A4F44"/>
    <w:rsid w:val="000A6189"/>
    <w:rsid w:val="000A70F8"/>
    <w:rsid w:val="000B1BA9"/>
    <w:rsid w:val="000B28B4"/>
    <w:rsid w:val="000B3151"/>
    <w:rsid w:val="000B3689"/>
    <w:rsid w:val="000B59B4"/>
    <w:rsid w:val="000B7645"/>
    <w:rsid w:val="000C10C5"/>
    <w:rsid w:val="000C2FDB"/>
    <w:rsid w:val="000C484C"/>
    <w:rsid w:val="000C6E48"/>
    <w:rsid w:val="000C7043"/>
    <w:rsid w:val="000D03EF"/>
    <w:rsid w:val="000D17EE"/>
    <w:rsid w:val="000D28D5"/>
    <w:rsid w:val="000D5AC7"/>
    <w:rsid w:val="000D77FF"/>
    <w:rsid w:val="000E0053"/>
    <w:rsid w:val="000E16EB"/>
    <w:rsid w:val="000E1ECC"/>
    <w:rsid w:val="000E33BB"/>
    <w:rsid w:val="000F2A61"/>
    <w:rsid w:val="000F2F9E"/>
    <w:rsid w:val="000F3A5C"/>
    <w:rsid w:val="000F5067"/>
    <w:rsid w:val="000F6A20"/>
    <w:rsid w:val="000F7477"/>
    <w:rsid w:val="000F7EF1"/>
    <w:rsid w:val="00100D78"/>
    <w:rsid w:val="00100E53"/>
    <w:rsid w:val="00101746"/>
    <w:rsid w:val="00103660"/>
    <w:rsid w:val="0010524E"/>
    <w:rsid w:val="00106FFD"/>
    <w:rsid w:val="0011251F"/>
    <w:rsid w:val="00112F53"/>
    <w:rsid w:val="0011421D"/>
    <w:rsid w:val="00117446"/>
    <w:rsid w:val="001178CA"/>
    <w:rsid w:val="00120A4A"/>
    <w:rsid w:val="00123A27"/>
    <w:rsid w:val="00126793"/>
    <w:rsid w:val="00127C43"/>
    <w:rsid w:val="00130CF9"/>
    <w:rsid w:val="00133A6C"/>
    <w:rsid w:val="00133DD3"/>
    <w:rsid w:val="00135EAB"/>
    <w:rsid w:val="001375EE"/>
    <w:rsid w:val="0014073E"/>
    <w:rsid w:val="00140807"/>
    <w:rsid w:val="00142329"/>
    <w:rsid w:val="001446B8"/>
    <w:rsid w:val="00147418"/>
    <w:rsid w:val="00147DA3"/>
    <w:rsid w:val="0015151D"/>
    <w:rsid w:val="0015166D"/>
    <w:rsid w:val="00154848"/>
    <w:rsid w:val="00154CCD"/>
    <w:rsid w:val="00155398"/>
    <w:rsid w:val="00156BE5"/>
    <w:rsid w:val="0015722A"/>
    <w:rsid w:val="001575B4"/>
    <w:rsid w:val="00160471"/>
    <w:rsid w:val="001607DD"/>
    <w:rsid w:val="001616A9"/>
    <w:rsid w:val="001626D5"/>
    <w:rsid w:val="0016280D"/>
    <w:rsid w:val="00162D6D"/>
    <w:rsid w:val="001653F5"/>
    <w:rsid w:val="001662D2"/>
    <w:rsid w:val="0017292B"/>
    <w:rsid w:val="001738A7"/>
    <w:rsid w:val="001739CF"/>
    <w:rsid w:val="00177DCC"/>
    <w:rsid w:val="00183C52"/>
    <w:rsid w:val="00185FE6"/>
    <w:rsid w:val="00187708"/>
    <w:rsid w:val="00190E41"/>
    <w:rsid w:val="00191426"/>
    <w:rsid w:val="00191633"/>
    <w:rsid w:val="001916C8"/>
    <w:rsid w:val="00192242"/>
    <w:rsid w:val="00192EA1"/>
    <w:rsid w:val="00193BC0"/>
    <w:rsid w:val="00195D67"/>
    <w:rsid w:val="001A0FBC"/>
    <w:rsid w:val="001A14FD"/>
    <w:rsid w:val="001A2E34"/>
    <w:rsid w:val="001A52C9"/>
    <w:rsid w:val="001A5987"/>
    <w:rsid w:val="001A59BD"/>
    <w:rsid w:val="001A7DBA"/>
    <w:rsid w:val="001B1977"/>
    <w:rsid w:val="001B2F0A"/>
    <w:rsid w:val="001B3D34"/>
    <w:rsid w:val="001B6CF7"/>
    <w:rsid w:val="001C098B"/>
    <w:rsid w:val="001C23B3"/>
    <w:rsid w:val="001C4E05"/>
    <w:rsid w:val="001C55B0"/>
    <w:rsid w:val="001C62E7"/>
    <w:rsid w:val="001C7DE6"/>
    <w:rsid w:val="001D073E"/>
    <w:rsid w:val="001E1026"/>
    <w:rsid w:val="001E3CFF"/>
    <w:rsid w:val="001E43CE"/>
    <w:rsid w:val="001E59DC"/>
    <w:rsid w:val="001E693D"/>
    <w:rsid w:val="001E6DBD"/>
    <w:rsid w:val="001F0C6C"/>
    <w:rsid w:val="001F127B"/>
    <w:rsid w:val="001F1FAE"/>
    <w:rsid w:val="001F2DB4"/>
    <w:rsid w:val="001F36AA"/>
    <w:rsid w:val="001F4D70"/>
    <w:rsid w:val="001F4ED5"/>
    <w:rsid w:val="001F5EF0"/>
    <w:rsid w:val="001F6245"/>
    <w:rsid w:val="00200517"/>
    <w:rsid w:val="0020249E"/>
    <w:rsid w:val="002056F4"/>
    <w:rsid w:val="00207E78"/>
    <w:rsid w:val="00210E7F"/>
    <w:rsid w:val="00216F91"/>
    <w:rsid w:val="0021765D"/>
    <w:rsid w:val="00223455"/>
    <w:rsid w:val="002241DA"/>
    <w:rsid w:val="00225C87"/>
    <w:rsid w:val="002276C9"/>
    <w:rsid w:val="00227C33"/>
    <w:rsid w:val="00227F59"/>
    <w:rsid w:val="00230858"/>
    <w:rsid w:val="002309B7"/>
    <w:rsid w:val="0023113C"/>
    <w:rsid w:val="00231ECE"/>
    <w:rsid w:val="00232AA2"/>
    <w:rsid w:val="002331CF"/>
    <w:rsid w:val="00233C54"/>
    <w:rsid w:val="002346D9"/>
    <w:rsid w:val="002375DC"/>
    <w:rsid w:val="00240E9D"/>
    <w:rsid w:val="002423A5"/>
    <w:rsid w:val="002429E7"/>
    <w:rsid w:val="00253003"/>
    <w:rsid w:val="002530C8"/>
    <w:rsid w:val="00253258"/>
    <w:rsid w:val="0025589C"/>
    <w:rsid w:val="00255955"/>
    <w:rsid w:val="00255DCB"/>
    <w:rsid w:val="00257B9C"/>
    <w:rsid w:val="00260B69"/>
    <w:rsid w:val="002632A0"/>
    <w:rsid w:val="0026370C"/>
    <w:rsid w:val="00264CA0"/>
    <w:rsid w:val="00266811"/>
    <w:rsid w:val="00270246"/>
    <w:rsid w:val="00271F5B"/>
    <w:rsid w:val="00273C35"/>
    <w:rsid w:val="00275378"/>
    <w:rsid w:val="0027669E"/>
    <w:rsid w:val="0028006B"/>
    <w:rsid w:val="00280F6C"/>
    <w:rsid w:val="00281573"/>
    <w:rsid w:val="00282891"/>
    <w:rsid w:val="00283E95"/>
    <w:rsid w:val="00291723"/>
    <w:rsid w:val="002924BB"/>
    <w:rsid w:val="00295A73"/>
    <w:rsid w:val="002975D0"/>
    <w:rsid w:val="002A0F2B"/>
    <w:rsid w:val="002A1883"/>
    <w:rsid w:val="002A4BEB"/>
    <w:rsid w:val="002A57C3"/>
    <w:rsid w:val="002A686F"/>
    <w:rsid w:val="002A6AFB"/>
    <w:rsid w:val="002B0CAF"/>
    <w:rsid w:val="002B231A"/>
    <w:rsid w:val="002B3C3B"/>
    <w:rsid w:val="002B4CF8"/>
    <w:rsid w:val="002B71B8"/>
    <w:rsid w:val="002C2304"/>
    <w:rsid w:val="002C3897"/>
    <w:rsid w:val="002C4BCB"/>
    <w:rsid w:val="002C4DA4"/>
    <w:rsid w:val="002C57C7"/>
    <w:rsid w:val="002C6CD9"/>
    <w:rsid w:val="002C7532"/>
    <w:rsid w:val="002D08EB"/>
    <w:rsid w:val="002D1037"/>
    <w:rsid w:val="002D1158"/>
    <w:rsid w:val="002D17DC"/>
    <w:rsid w:val="002D199E"/>
    <w:rsid w:val="002D3DA7"/>
    <w:rsid w:val="002D4CE7"/>
    <w:rsid w:val="002D5010"/>
    <w:rsid w:val="002D50EB"/>
    <w:rsid w:val="002D7900"/>
    <w:rsid w:val="002E24A0"/>
    <w:rsid w:val="002E25A0"/>
    <w:rsid w:val="002E42E1"/>
    <w:rsid w:val="002E590E"/>
    <w:rsid w:val="002E69B4"/>
    <w:rsid w:val="002F1A71"/>
    <w:rsid w:val="002F53F5"/>
    <w:rsid w:val="002F5F08"/>
    <w:rsid w:val="002F688E"/>
    <w:rsid w:val="002F75E0"/>
    <w:rsid w:val="003014AB"/>
    <w:rsid w:val="0030308B"/>
    <w:rsid w:val="003036CF"/>
    <w:rsid w:val="00303A2B"/>
    <w:rsid w:val="0030577F"/>
    <w:rsid w:val="003057DF"/>
    <w:rsid w:val="00314AD6"/>
    <w:rsid w:val="00314DE0"/>
    <w:rsid w:val="00315338"/>
    <w:rsid w:val="00315379"/>
    <w:rsid w:val="00317993"/>
    <w:rsid w:val="0032012F"/>
    <w:rsid w:val="003211D1"/>
    <w:rsid w:val="003216D8"/>
    <w:rsid w:val="00322048"/>
    <w:rsid w:val="00323C3B"/>
    <w:rsid w:val="00324BDC"/>
    <w:rsid w:val="00325E10"/>
    <w:rsid w:val="00327DCB"/>
    <w:rsid w:val="00330438"/>
    <w:rsid w:val="0033103A"/>
    <w:rsid w:val="00331DEA"/>
    <w:rsid w:val="00335F91"/>
    <w:rsid w:val="00340D76"/>
    <w:rsid w:val="00345CC5"/>
    <w:rsid w:val="00346857"/>
    <w:rsid w:val="003474AE"/>
    <w:rsid w:val="00350694"/>
    <w:rsid w:val="003532A3"/>
    <w:rsid w:val="0035364D"/>
    <w:rsid w:val="0035387E"/>
    <w:rsid w:val="0036184E"/>
    <w:rsid w:val="00361A6A"/>
    <w:rsid w:val="0036760C"/>
    <w:rsid w:val="003715C2"/>
    <w:rsid w:val="00373983"/>
    <w:rsid w:val="00374976"/>
    <w:rsid w:val="00376ED0"/>
    <w:rsid w:val="00377CFC"/>
    <w:rsid w:val="0038014D"/>
    <w:rsid w:val="00381D7C"/>
    <w:rsid w:val="0038609A"/>
    <w:rsid w:val="00386D8B"/>
    <w:rsid w:val="00390AF8"/>
    <w:rsid w:val="003916EE"/>
    <w:rsid w:val="003933F4"/>
    <w:rsid w:val="00393E8C"/>
    <w:rsid w:val="003A105C"/>
    <w:rsid w:val="003A2694"/>
    <w:rsid w:val="003A2DAB"/>
    <w:rsid w:val="003A3B9C"/>
    <w:rsid w:val="003A4663"/>
    <w:rsid w:val="003A68F0"/>
    <w:rsid w:val="003B3A12"/>
    <w:rsid w:val="003B512A"/>
    <w:rsid w:val="003C3A6C"/>
    <w:rsid w:val="003C77E9"/>
    <w:rsid w:val="003D02A7"/>
    <w:rsid w:val="003D3085"/>
    <w:rsid w:val="003D351A"/>
    <w:rsid w:val="003D6D4A"/>
    <w:rsid w:val="003D7F67"/>
    <w:rsid w:val="003E09B1"/>
    <w:rsid w:val="003E1F4B"/>
    <w:rsid w:val="003E3B05"/>
    <w:rsid w:val="003E6475"/>
    <w:rsid w:val="003E736C"/>
    <w:rsid w:val="003F17E7"/>
    <w:rsid w:val="003F3BDF"/>
    <w:rsid w:val="003F469A"/>
    <w:rsid w:val="00400874"/>
    <w:rsid w:val="00401041"/>
    <w:rsid w:val="00401235"/>
    <w:rsid w:val="0040170A"/>
    <w:rsid w:val="00401F42"/>
    <w:rsid w:val="0040361F"/>
    <w:rsid w:val="00403B77"/>
    <w:rsid w:val="004049F7"/>
    <w:rsid w:val="00405722"/>
    <w:rsid w:val="0040781E"/>
    <w:rsid w:val="00411FFF"/>
    <w:rsid w:val="004141CF"/>
    <w:rsid w:val="0041428F"/>
    <w:rsid w:val="00414FA2"/>
    <w:rsid w:val="00415233"/>
    <w:rsid w:val="004153DD"/>
    <w:rsid w:val="00415822"/>
    <w:rsid w:val="004201C1"/>
    <w:rsid w:val="00422B5D"/>
    <w:rsid w:val="00422D31"/>
    <w:rsid w:val="00423967"/>
    <w:rsid w:val="00423B39"/>
    <w:rsid w:val="00423CCF"/>
    <w:rsid w:val="0042458F"/>
    <w:rsid w:val="00424A1B"/>
    <w:rsid w:val="00425E6D"/>
    <w:rsid w:val="00426DE9"/>
    <w:rsid w:val="00430238"/>
    <w:rsid w:val="00432DB8"/>
    <w:rsid w:val="00433E88"/>
    <w:rsid w:val="00433F36"/>
    <w:rsid w:val="00441D98"/>
    <w:rsid w:val="00442604"/>
    <w:rsid w:val="00446F8F"/>
    <w:rsid w:val="0044758F"/>
    <w:rsid w:val="004512A1"/>
    <w:rsid w:val="004512F7"/>
    <w:rsid w:val="00452132"/>
    <w:rsid w:val="00454E10"/>
    <w:rsid w:val="00455A07"/>
    <w:rsid w:val="0045658C"/>
    <w:rsid w:val="004579F9"/>
    <w:rsid w:val="00460535"/>
    <w:rsid w:val="00460765"/>
    <w:rsid w:val="00462D24"/>
    <w:rsid w:val="00463034"/>
    <w:rsid w:val="00463A77"/>
    <w:rsid w:val="004650FA"/>
    <w:rsid w:val="00466B94"/>
    <w:rsid w:val="00474918"/>
    <w:rsid w:val="00475A9C"/>
    <w:rsid w:val="00482A16"/>
    <w:rsid w:val="00482C51"/>
    <w:rsid w:val="00483CC6"/>
    <w:rsid w:val="00485D82"/>
    <w:rsid w:val="00487760"/>
    <w:rsid w:val="00487C49"/>
    <w:rsid w:val="00490767"/>
    <w:rsid w:val="00491A95"/>
    <w:rsid w:val="00492460"/>
    <w:rsid w:val="004950FE"/>
    <w:rsid w:val="00495C71"/>
    <w:rsid w:val="00497A24"/>
    <w:rsid w:val="004A06DC"/>
    <w:rsid w:val="004A1121"/>
    <w:rsid w:val="004A43CC"/>
    <w:rsid w:val="004A4FE2"/>
    <w:rsid w:val="004A501B"/>
    <w:rsid w:val="004A68D9"/>
    <w:rsid w:val="004A6E09"/>
    <w:rsid w:val="004B0227"/>
    <w:rsid w:val="004B2C3B"/>
    <w:rsid w:val="004B4455"/>
    <w:rsid w:val="004B4BBA"/>
    <w:rsid w:val="004B61B8"/>
    <w:rsid w:val="004B6EB1"/>
    <w:rsid w:val="004C041F"/>
    <w:rsid w:val="004C0CDD"/>
    <w:rsid w:val="004C0D80"/>
    <w:rsid w:val="004C1FE5"/>
    <w:rsid w:val="004C43F3"/>
    <w:rsid w:val="004C4C4C"/>
    <w:rsid w:val="004C4E4C"/>
    <w:rsid w:val="004C563B"/>
    <w:rsid w:val="004D19A2"/>
    <w:rsid w:val="004D2E1F"/>
    <w:rsid w:val="004D4EF7"/>
    <w:rsid w:val="004D5C16"/>
    <w:rsid w:val="004D7B97"/>
    <w:rsid w:val="004D7D33"/>
    <w:rsid w:val="004E1DEF"/>
    <w:rsid w:val="004E27AF"/>
    <w:rsid w:val="004E2BB3"/>
    <w:rsid w:val="004E2F52"/>
    <w:rsid w:val="004E36F2"/>
    <w:rsid w:val="004E4D45"/>
    <w:rsid w:val="004E5B35"/>
    <w:rsid w:val="004E6A8A"/>
    <w:rsid w:val="004E6AA7"/>
    <w:rsid w:val="004E7998"/>
    <w:rsid w:val="004F036A"/>
    <w:rsid w:val="004F4908"/>
    <w:rsid w:val="004F520F"/>
    <w:rsid w:val="00500C79"/>
    <w:rsid w:val="005039FA"/>
    <w:rsid w:val="00503F44"/>
    <w:rsid w:val="005060AE"/>
    <w:rsid w:val="00506C27"/>
    <w:rsid w:val="0051077F"/>
    <w:rsid w:val="00511222"/>
    <w:rsid w:val="00511B5E"/>
    <w:rsid w:val="005141F4"/>
    <w:rsid w:val="00514F2B"/>
    <w:rsid w:val="0051535F"/>
    <w:rsid w:val="00515E3F"/>
    <w:rsid w:val="00516A05"/>
    <w:rsid w:val="00520D15"/>
    <w:rsid w:val="00523034"/>
    <w:rsid w:val="005235B8"/>
    <w:rsid w:val="00523666"/>
    <w:rsid w:val="00523684"/>
    <w:rsid w:val="00525E15"/>
    <w:rsid w:val="00527066"/>
    <w:rsid w:val="005274D6"/>
    <w:rsid w:val="0052755B"/>
    <w:rsid w:val="00531395"/>
    <w:rsid w:val="00543D12"/>
    <w:rsid w:val="005441BA"/>
    <w:rsid w:val="00544C28"/>
    <w:rsid w:val="00551A0C"/>
    <w:rsid w:val="005529A8"/>
    <w:rsid w:val="00553FE7"/>
    <w:rsid w:val="00554A47"/>
    <w:rsid w:val="00554E58"/>
    <w:rsid w:val="0055507F"/>
    <w:rsid w:val="005559B3"/>
    <w:rsid w:val="00557665"/>
    <w:rsid w:val="005614D9"/>
    <w:rsid w:val="00564854"/>
    <w:rsid w:val="00565416"/>
    <w:rsid w:val="00565C20"/>
    <w:rsid w:val="00566F1C"/>
    <w:rsid w:val="005700F6"/>
    <w:rsid w:val="0057136D"/>
    <w:rsid w:val="005734BA"/>
    <w:rsid w:val="005738EF"/>
    <w:rsid w:val="00574185"/>
    <w:rsid w:val="0057467A"/>
    <w:rsid w:val="005751CF"/>
    <w:rsid w:val="00575781"/>
    <w:rsid w:val="00575C01"/>
    <w:rsid w:val="00577606"/>
    <w:rsid w:val="00581D50"/>
    <w:rsid w:val="00582A54"/>
    <w:rsid w:val="00582F2A"/>
    <w:rsid w:val="005840A6"/>
    <w:rsid w:val="0058611B"/>
    <w:rsid w:val="0059109F"/>
    <w:rsid w:val="00591206"/>
    <w:rsid w:val="00594154"/>
    <w:rsid w:val="00595486"/>
    <w:rsid w:val="00595580"/>
    <w:rsid w:val="00596BD8"/>
    <w:rsid w:val="00597156"/>
    <w:rsid w:val="005978C7"/>
    <w:rsid w:val="005A0942"/>
    <w:rsid w:val="005A0F43"/>
    <w:rsid w:val="005A1008"/>
    <w:rsid w:val="005A35F9"/>
    <w:rsid w:val="005A3F2C"/>
    <w:rsid w:val="005A5C2F"/>
    <w:rsid w:val="005B0DB5"/>
    <w:rsid w:val="005B37E0"/>
    <w:rsid w:val="005B4DAA"/>
    <w:rsid w:val="005B5501"/>
    <w:rsid w:val="005B5643"/>
    <w:rsid w:val="005B7D5F"/>
    <w:rsid w:val="005C1299"/>
    <w:rsid w:val="005C37F2"/>
    <w:rsid w:val="005C5584"/>
    <w:rsid w:val="005C58A1"/>
    <w:rsid w:val="005C7B3A"/>
    <w:rsid w:val="005D0974"/>
    <w:rsid w:val="005D0C2D"/>
    <w:rsid w:val="005D15EB"/>
    <w:rsid w:val="005D1E68"/>
    <w:rsid w:val="005D4170"/>
    <w:rsid w:val="005D69CE"/>
    <w:rsid w:val="005D7D5A"/>
    <w:rsid w:val="005D7E17"/>
    <w:rsid w:val="005D7F11"/>
    <w:rsid w:val="005E0F6C"/>
    <w:rsid w:val="005E2ECF"/>
    <w:rsid w:val="005E3EDA"/>
    <w:rsid w:val="005E4533"/>
    <w:rsid w:val="005F0F0D"/>
    <w:rsid w:val="005F1617"/>
    <w:rsid w:val="005F21B2"/>
    <w:rsid w:val="005F43F0"/>
    <w:rsid w:val="005F55B5"/>
    <w:rsid w:val="005F682A"/>
    <w:rsid w:val="005F7670"/>
    <w:rsid w:val="00603347"/>
    <w:rsid w:val="006071C5"/>
    <w:rsid w:val="006115D4"/>
    <w:rsid w:val="00613FA8"/>
    <w:rsid w:val="00617162"/>
    <w:rsid w:val="0061730C"/>
    <w:rsid w:val="0062064C"/>
    <w:rsid w:val="00624098"/>
    <w:rsid w:val="006278BE"/>
    <w:rsid w:val="00627B9D"/>
    <w:rsid w:val="00630481"/>
    <w:rsid w:val="006309C3"/>
    <w:rsid w:val="0063290D"/>
    <w:rsid w:val="00640E86"/>
    <w:rsid w:val="006414D3"/>
    <w:rsid w:val="00644766"/>
    <w:rsid w:val="00646049"/>
    <w:rsid w:val="006462E6"/>
    <w:rsid w:val="00646964"/>
    <w:rsid w:val="00650503"/>
    <w:rsid w:val="006512A0"/>
    <w:rsid w:val="0065156E"/>
    <w:rsid w:val="00652752"/>
    <w:rsid w:val="00652867"/>
    <w:rsid w:val="00653354"/>
    <w:rsid w:val="0065397D"/>
    <w:rsid w:val="00656ABF"/>
    <w:rsid w:val="00656EE6"/>
    <w:rsid w:val="00657893"/>
    <w:rsid w:val="00663A4E"/>
    <w:rsid w:val="00665071"/>
    <w:rsid w:val="0066585B"/>
    <w:rsid w:val="00665DB4"/>
    <w:rsid w:val="00666C40"/>
    <w:rsid w:val="00666CED"/>
    <w:rsid w:val="00667792"/>
    <w:rsid w:val="00667E4A"/>
    <w:rsid w:val="006702CA"/>
    <w:rsid w:val="0067088B"/>
    <w:rsid w:val="006708DB"/>
    <w:rsid w:val="00670971"/>
    <w:rsid w:val="00670B0F"/>
    <w:rsid w:val="006724E0"/>
    <w:rsid w:val="006743CF"/>
    <w:rsid w:val="0067526B"/>
    <w:rsid w:val="00676901"/>
    <w:rsid w:val="00680FF5"/>
    <w:rsid w:val="0068319D"/>
    <w:rsid w:val="006838E4"/>
    <w:rsid w:val="00685679"/>
    <w:rsid w:val="00691345"/>
    <w:rsid w:val="00691FBD"/>
    <w:rsid w:val="00692025"/>
    <w:rsid w:val="006930EE"/>
    <w:rsid w:val="00694A86"/>
    <w:rsid w:val="00695DFB"/>
    <w:rsid w:val="006971A8"/>
    <w:rsid w:val="006978B2"/>
    <w:rsid w:val="00697EFD"/>
    <w:rsid w:val="006A35F8"/>
    <w:rsid w:val="006A5F00"/>
    <w:rsid w:val="006A6BD8"/>
    <w:rsid w:val="006A78E0"/>
    <w:rsid w:val="006B058B"/>
    <w:rsid w:val="006B14C2"/>
    <w:rsid w:val="006B161D"/>
    <w:rsid w:val="006B3376"/>
    <w:rsid w:val="006B3B15"/>
    <w:rsid w:val="006B5F96"/>
    <w:rsid w:val="006C0EB5"/>
    <w:rsid w:val="006C1371"/>
    <w:rsid w:val="006C5A8A"/>
    <w:rsid w:val="006C5B92"/>
    <w:rsid w:val="006C6948"/>
    <w:rsid w:val="006C6F33"/>
    <w:rsid w:val="006C78D7"/>
    <w:rsid w:val="006D22BB"/>
    <w:rsid w:val="006D519F"/>
    <w:rsid w:val="006D5C55"/>
    <w:rsid w:val="006D789D"/>
    <w:rsid w:val="006D7D0D"/>
    <w:rsid w:val="006E0079"/>
    <w:rsid w:val="006E5F81"/>
    <w:rsid w:val="006E66B3"/>
    <w:rsid w:val="006F1642"/>
    <w:rsid w:val="006F28BC"/>
    <w:rsid w:val="006F44C7"/>
    <w:rsid w:val="006F6CA7"/>
    <w:rsid w:val="006F74E0"/>
    <w:rsid w:val="00700BE4"/>
    <w:rsid w:val="007027AD"/>
    <w:rsid w:val="00704477"/>
    <w:rsid w:val="00706C02"/>
    <w:rsid w:val="00707C83"/>
    <w:rsid w:val="00712AEE"/>
    <w:rsid w:val="00713854"/>
    <w:rsid w:val="007141F2"/>
    <w:rsid w:val="00714656"/>
    <w:rsid w:val="00715093"/>
    <w:rsid w:val="0071517D"/>
    <w:rsid w:val="00717160"/>
    <w:rsid w:val="00723EB1"/>
    <w:rsid w:val="007266B3"/>
    <w:rsid w:val="00726AD8"/>
    <w:rsid w:val="00727F3F"/>
    <w:rsid w:val="00730E24"/>
    <w:rsid w:val="007311BA"/>
    <w:rsid w:val="00731714"/>
    <w:rsid w:val="00731EBB"/>
    <w:rsid w:val="007326DE"/>
    <w:rsid w:val="00737601"/>
    <w:rsid w:val="00737C03"/>
    <w:rsid w:val="007419C6"/>
    <w:rsid w:val="007438D7"/>
    <w:rsid w:val="00744C3A"/>
    <w:rsid w:val="00745B3C"/>
    <w:rsid w:val="00745E96"/>
    <w:rsid w:val="007460DC"/>
    <w:rsid w:val="0074763A"/>
    <w:rsid w:val="00747C65"/>
    <w:rsid w:val="007513D7"/>
    <w:rsid w:val="00752634"/>
    <w:rsid w:val="00752FB3"/>
    <w:rsid w:val="007540D8"/>
    <w:rsid w:val="007549AB"/>
    <w:rsid w:val="0075558A"/>
    <w:rsid w:val="007574A4"/>
    <w:rsid w:val="00763F42"/>
    <w:rsid w:val="00764BEF"/>
    <w:rsid w:val="00765A58"/>
    <w:rsid w:val="00765CC0"/>
    <w:rsid w:val="00767C76"/>
    <w:rsid w:val="00770D96"/>
    <w:rsid w:val="0077162F"/>
    <w:rsid w:val="00771A6D"/>
    <w:rsid w:val="0077258D"/>
    <w:rsid w:val="00772766"/>
    <w:rsid w:val="00775A50"/>
    <w:rsid w:val="00780F66"/>
    <w:rsid w:val="0078192E"/>
    <w:rsid w:val="00781F83"/>
    <w:rsid w:val="007853B2"/>
    <w:rsid w:val="007862F8"/>
    <w:rsid w:val="0078662C"/>
    <w:rsid w:val="007909B7"/>
    <w:rsid w:val="00791752"/>
    <w:rsid w:val="0079625D"/>
    <w:rsid w:val="007962AF"/>
    <w:rsid w:val="00796677"/>
    <w:rsid w:val="00797FAE"/>
    <w:rsid w:val="007A0FEC"/>
    <w:rsid w:val="007A18C5"/>
    <w:rsid w:val="007A1A71"/>
    <w:rsid w:val="007A23B1"/>
    <w:rsid w:val="007A23D5"/>
    <w:rsid w:val="007A3FB4"/>
    <w:rsid w:val="007A4467"/>
    <w:rsid w:val="007A4923"/>
    <w:rsid w:val="007A52D6"/>
    <w:rsid w:val="007A5891"/>
    <w:rsid w:val="007A6642"/>
    <w:rsid w:val="007A6850"/>
    <w:rsid w:val="007A6C4A"/>
    <w:rsid w:val="007A7B19"/>
    <w:rsid w:val="007B0559"/>
    <w:rsid w:val="007B0FED"/>
    <w:rsid w:val="007B1960"/>
    <w:rsid w:val="007B19E8"/>
    <w:rsid w:val="007B248F"/>
    <w:rsid w:val="007B3C5E"/>
    <w:rsid w:val="007B5559"/>
    <w:rsid w:val="007B7BE5"/>
    <w:rsid w:val="007C272E"/>
    <w:rsid w:val="007C35A6"/>
    <w:rsid w:val="007C3962"/>
    <w:rsid w:val="007C3B51"/>
    <w:rsid w:val="007C5227"/>
    <w:rsid w:val="007C5D9C"/>
    <w:rsid w:val="007D203D"/>
    <w:rsid w:val="007D22EF"/>
    <w:rsid w:val="007D2738"/>
    <w:rsid w:val="007D3CA4"/>
    <w:rsid w:val="007D5140"/>
    <w:rsid w:val="007D6487"/>
    <w:rsid w:val="007E16C3"/>
    <w:rsid w:val="007E30D0"/>
    <w:rsid w:val="007E4A5B"/>
    <w:rsid w:val="007E67B1"/>
    <w:rsid w:val="007F204E"/>
    <w:rsid w:val="007F328C"/>
    <w:rsid w:val="007F7A42"/>
    <w:rsid w:val="00802A76"/>
    <w:rsid w:val="008039AC"/>
    <w:rsid w:val="0080536F"/>
    <w:rsid w:val="008063A7"/>
    <w:rsid w:val="00807557"/>
    <w:rsid w:val="008131F9"/>
    <w:rsid w:val="008136DE"/>
    <w:rsid w:val="00816C42"/>
    <w:rsid w:val="0082187F"/>
    <w:rsid w:val="00822749"/>
    <w:rsid w:val="00823305"/>
    <w:rsid w:val="008238D7"/>
    <w:rsid w:val="00823B40"/>
    <w:rsid w:val="00825FF5"/>
    <w:rsid w:val="00826C0F"/>
    <w:rsid w:val="00827060"/>
    <w:rsid w:val="00830BE9"/>
    <w:rsid w:val="008343CF"/>
    <w:rsid w:val="0083650E"/>
    <w:rsid w:val="008367BD"/>
    <w:rsid w:val="00837367"/>
    <w:rsid w:val="00837D28"/>
    <w:rsid w:val="00837D52"/>
    <w:rsid w:val="008407EE"/>
    <w:rsid w:val="00841C5F"/>
    <w:rsid w:val="00842484"/>
    <w:rsid w:val="0084288C"/>
    <w:rsid w:val="00845C0D"/>
    <w:rsid w:val="00846707"/>
    <w:rsid w:val="00850804"/>
    <w:rsid w:val="00850A56"/>
    <w:rsid w:val="0085316A"/>
    <w:rsid w:val="0085388C"/>
    <w:rsid w:val="00854C94"/>
    <w:rsid w:val="00855449"/>
    <w:rsid w:val="00855DE0"/>
    <w:rsid w:val="00860253"/>
    <w:rsid w:val="00861DEA"/>
    <w:rsid w:val="008632CC"/>
    <w:rsid w:val="00867D50"/>
    <w:rsid w:val="00871DA2"/>
    <w:rsid w:val="0087390F"/>
    <w:rsid w:val="0087391F"/>
    <w:rsid w:val="00873C6A"/>
    <w:rsid w:val="00875582"/>
    <w:rsid w:val="008756F8"/>
    <w:rsid w:val="0087579F"/>
    <w:rsid w:val="00882421"/>
    <w:rsid w:val="0088390F"/>
    <w:rsid w:val="008854C1"/>
    <w:rsid w:val="00886BDD"/>
    <w:rsid w:val="00887530"/>
    <w:rsid w:val="008953CA"/>
    <w:rsid w:val="00896F6E"/>
    <w:rsid w:val="008A2E86"/>
    <w:rsid w:val="008A3BF9"/>
    <w:rsid w:val="008A41E0"/>
    <w:rsid w:val="008A4615"/>
    <w:rsid w:val="008A47E3"/>
    <w:rsid w:val="008A794E"/>
    <w:rsid w:val="008A7A27"/>
    <w:rsid w:val="008A7F84"/>
    <w:rsid w:val="008B5A36"/>
    <w:rsid w:val="008B6705"/>
    <w:rsid w:val="008B7B6C"/>
    <w:rsid w:val="008C01E9"/>
    <w:rsid w:val="008C417C"/>
    <w:rsid w:val="008C4B6A"/>
    <w:rsid w:val="008C5698"/>
    <w:rsid w:val="008C636C"/>
    <w:rsid w:val="008D1DBF"/>
    <w:rsid w:val="008D1E48"/>
    <w:rsid w:val="008D20BB"/>
    <w:rsid w:val="008D217F"/>
    <w:rsid w:val="008D28C9"/>
    <w:rsid w:val="008D2F2C"/>
    <w:rsid w:val="008D3A97"/>
    <w:rsid w:val="008D50BF"/>
    <w:rsid w:val="008D6A6A"/>
    <w:rsid w:val="008E5784"/>
    <w:rsid w:val="008F17E2"/>
    <w:rsid w:val="008F38B4"/>
    <w:rsid w:val="008F45B4"/>
    <w:rsid w:val="008F4891"/>
    <w:rsid w:val="008F49EC"/>
    <w:rsid w:val="008F551A"/>
    <w:rsid w:val="008F658E"/>
    <w:rsid w:val="008F66BE"/>
    <w:rsid w:val="008F7F9A"/>
    <w:rsid w:val="0090277A"/>
    <w:rsid w:val="00904973"/>
    <w:rsid w:val="00904F5E"/>
    <w:rsid w:val="009059F7"/>
    <w:rsid w:val="009062B0"/>
    <w:rsid w:val="00907EA9"/>
    <w:rsid w:val="00911355"/>
    <w:rsid w:val="00912540"/>
    <w:rsid w:val="009232E7"/>
    <w:rsid w:val="009235E7"/>
    <w:rsid w:val="00925D43"/>
    <w:rsid w:val="00925FB3"/>
    <w:rsid w:val="00927923"/>
    <w:rsid w:val="009303A3"/>
    <w:rsid w:val="00930A64"/>
    <w:rsid w:val="00931AF7"/>
    <w:rsid w:val="00931CBA"/>
    <w:rsid w:val="00933FB7"/>
    <w:rsid w:val="0093505A"/>
    <w:rsid w:val="00935A95"/>
    <w:rsid w:val="00935DB9"/>
    <w:rsid w:val="009368AB"/>
    <w:rsid w:val="00940A4B"/>
    <w:rsid w:val="00940E5D"/>
    <w:rsid w:val="0095053C"/>
    <w:rsid w:val="0095080E"/>
    <w:rsid w:val="00950827"/>
    <w:rsid w:val="0095139D"/>
    <w:rsid w:val="00951735"/>
    <w:rsid w:val="00952E8F"/>
    <w:rsid w:val="0095743B"/>
    <w:rsid w:val="009614D0"/>
    <w:rsid w:val="00965DE7"/>
    <w:rsid w:val="00967B78"/>
    <w:rsid w:val="009704A3"/>
    <w:rsid w:val="00970517"/>
    <w:rsid w:val="009716DD"/>
    <w:rsid w:val="00973B42"/>
    <w:rsid w:val="00974AF5"/>
    <w:rsid w:val="00974B2A"/>
    <w:rsid w:val="00975A82"/>
    <w:rsid w:val="00975E82"/>
    <w:rsid w:val="00976228"/>
    <w:rsid w:val="00980038"/>
    <w:rsid w:val="009803D7"/>
    <w:rsid w:val="00980576"/>
    <w:rsid w:val="00980963"/>
    <w:rsid w:val="00980AF2"/>
    <w:rsid w:val="0098131B"/>
    <w:rsid w:val="009822C5"/>
    <w:rsid w:val="00986919"/>
    <w:rsid w:val="00990846"/>
    <w:rsid w:val="009925CE"/>
    <w:rsid w:val="0099319F"/>
    <w:rsid w:val="009933E6"/>
    <w:rsid w:val="0099493A"/>
    <w:rsid w:val="00995149"/>
    <w:rsid w:val="009955D8"/>
    <w:rsid w:val="009976D5"/>
    <w:rsid w:val="009A4A69"/>
    <w:rsid w:val="009A6DDB"/>
    <w:rsid w:val="009A6EB7"/>
    <w:rsid w:val="009A7CEA"/>
    <w:rsid w:val="009B1B57"/>
    <w:rsid w:val="009B2615"/>
    <w:rsid w:val="009B5A85"/>
    <w:rsid w:val="009B7B6E"/>
    <w:rsid w:val="009C03E0"/>
    <w:rsid w:val="009C18F6"/>
    <w:rsid w:val="009C1C06"/>
    <w:rsid w:val="009C1EB2"/>
    <w:rsid w:val="009C2491"/>
    <w:rsid w:val="009C427A"/>
    <w:rsid w:val="009C4E58"/>
    <w:rsid w:val="009C5E6D"/>
    <w:rsid w:val="009C7EBD"/>
    <w:rsid w:val="009D1061"/>
    <w:rsid w:val="009D1DE0"/>
    <w:rsid w:val="009D327C"/>
    <w:rsid w:val="009D34D1"/>
    <w:rsid w:val="009D41F2"/>
    <w:rsid w:val="009D4E5B"/>
    <w:rsid w:val="009D70D9"/>
    <w:rsid w:val="009E06AA"/>
    <w:rsid w:val="009E0975"/>
    <w:rsid w:val="009E0FBC"/>
    <w:rsid w:val="009E3569"/>
    <w:rsid w:val="009E3B7C"/>
    <w:rsid w:val="009E4682"/>
    <w:rsid w:val="009E4A0A"/>
    <w:rsid w:val="009F123E"/>
    <w:rsid w:val="009F1C02"/>
    <w:rsid w:val="009F34E8"/>
    <w:rsid w:val="009F655B"/>
    <w:rsid w:val="009F6A71"/>
    <w:rsid w:val="00A02440"/>
    <w:rsid w:val="00A02A03"/>
    <w:rsid w:val="00A03615"/>
    <w:rsid w:val="00A05E83"/>
    <w:rsid w:val="00A15EB0"/>
    <w:rsid w:val="00A244C4"/>
    <w:rsid w:val="00A2534B"/>
    <w:rsid w:val="00A26B04"/>
    <w:rsid w:val="00A26B6F"/>
    <w:rsid w:val="00A27A4D"/>
    <w:rsid w:val="00A31A76"/>
    <w:rsid w:val="00A32058"/>
    <w:rsid w:val="00A33512"/>
    <w:rsid w:val="00A33EDE"/>
    <w:rsid w:val="00A37183"/>
    <w:rsid w:val="00A41D9F"/>
    <w:rsid w:val="00A43AB8"/>
    <w:rsid w:val="00A445C0"/>
    <w:rsid w:val="00A44C37"/>
    <w:rsid w:val="00A45AD9"/>
    <w:rsid w:val="00A472C2"/>
    <w:rsid w:val="00A5354A"/>
    <w:rsid w:val="00A53A47"/>
    <w:rsid w:val="00A546CD"/>
    <w:rsid w:val="00A554D9"/>
    <w:rsid w:val="00A55B54"/>
    <w:rsid w:val="00A567A6"/>
    <w:rsid w:val="00A56B98"/>
    <w:rsid w:val="00A57023"/>
    <w:rsid w:val="00A64ECB"/>
    <w:rsid w:val="00A6666F"/>
    <w:rsid w:val="00A66EB3"/>
    <w:rsid w:val="00A67B10"/>
    <w:rsid w:val="00A703AF"/>
    <w:rsid w:val="00A71FE9"/>
    <w:rsid w:val="00A7695E"/>
    <w:rsid w:val="00A82B77"/>
    <w:rsid w:val="00A832B1"/>
    <w:rsid w:val="00A8541B"/>
    <w:rsid w:val="00A854A2"/>
    <w:rsid w:val="00A85B61"/>
    <w:rsid w:val="00A87FD0"/>
    <w:rsid w:val="00A9160E"/>
    <w:rsid w:val="00A91A5B"/>
    <w:rsid w:val="00A94B3D"/>
    <w:rsid w:val="00A952BE"/>
    <w:rsid w:val="00A95CDC"/>
    <w:rsid w:val="00A96155"/>
    <w:rsid w:val="00AA5E59"/>
    <w:rsid w:val="00AA78BD"/>
    <w:rsid w:val="00AA7E85"/>
    <w:rsid w:val="00AB2DB7"/>
    <w:rsid w:val="00AC4692"/>
    <w:rsid w:val="00AC6910"/>
    <w:rsid w:val="00AC7054"/>
    <w:rsid w:val="00AC7985"/>
    <w:rsid w:val="00AD2294"/>
    <w:rsid w:val="00AD3993"/>
    <w:rsid w:val="00AD3F80"/>
    <w:rsid w:val="00AD49AE"/>
    <w:rsid w:val="00AD5C51"/>
    <w:rsid w:val="00AE081B"/>
    <w:rsid w:val="00AE1BE7"/>
    <w:rsid w:val="00AE32D3"/>
    <w:rsid w:val="00AE3A34"/>
    <w:rsid w:val="00AE3BAE"/>
    <w:rsid w:val="00AE4D34"/>
    <w:rsid w:val="00AE6618"/>
    <w:rsid w:val="00AE7F3B"/>
    <w:rsid w:val="00AF03DB"/>
    <w:rsid w:val="00AF176B"/>
    <w:rsid w:val="00AF20FC"/>
    <w:rsid w:val="00AF3DA7"/>
    <w:rsid w:val="00AF55B3"/>
    <w:rsid w:val="00B01077"/>
    <w:rsid w:val="00B03BE7"/>
    <w:rsid w:val="00B03DF3"/>
    <w:rsid w:val="00B119A9"/>
    <w:rsid w:val="00B13C56"/>
    <w:rsid w:val="00B22A4F"/>
    <w:rsid w:val="00B23BF4"/>
    <w:rsid w:val="00B259B2"/>
    <w:rsid w:val="00B26086"/>
    <w:rsid w:val="00B30645"/>
    <w:rsid w:val="00B31343"/>
    <w:rsid w:val="00B323B0"/>
    <w:rsid w:val="00B33F58"/>
    <w:rsid w:val="00B33FAA"/>
    <w:rsid w:val="00B4267C"/>
    <w:rsid w:val="00B4293D"/>
    <w:rsid w:val="00B42B0E"/>
    <w:rsid w:val="00B43C90"/>
    <w:rsid w:val="00B44BC9"/>
    <w:rsid w:val="00B464A8"/>
    <w:rsid w:val="00B52471"/>
    <w:rsid w:val="00B52AF3"/>
    <w:rsid w:val="00B5353E"/>
    <w:rsid w:val="00B53D80"/>
    <w:rsid w:val="00B55A6D"/>
    <w:rsid w:val="00B566DB"/>
    <w:rsid w:val="00B566FC"/>
    <w:rsid w:val="00B61504"/>
    <w:rsid w:val="00B6157D"/>
    <w:rsid w:val="00B62304"/>
    <w:rsid w:val="00B62C5F"/>
    <w:rsid w:val="00B6314A"/>
    <w:rsid w:val="00B63767"/>
    <w:rsid w:val="00B65004"/>
    <w:rsid w:val="00B6618D"/>
    <w:rsid w:val="00B66AA7"/>
    <w:rsid w:val="00B67F7E"/>
    <w:rsid w:val="00B70DA6"/>
    <w:rsid w:val="00B73C82"/>
    <w:rsid w:val="00B73FE9"/>
    <w:rsid w:val="00B8547A"/>
    <w:rsid w:val="00B86665"/>
    <w:rsid w:val="00B8718E"/>
    <w:rsid w:val="00B91118"/>
    <w:rsid w:val="00B9144A"/>
    <w:rsid w:val="00B92F6D"/>
    <w:rsid w:val="00B93312"/>
    <w:rsid w:val="00B94B5E"/>
    <w:rsid w:val="00B94DF0"/>
    <w:rsid w:val="00B975CE"/>
    <w:rsid w:val="00BA0BA4"/>
    <w:rsid w:val="00BA40A7"/>
    <w:rsid w:val="00BA5891"/>
    <w:rsid w:val="00BA6559"/>
    <w:rsid w:val="00BB0A31"/>
    <w:rsid w:val="00BB0C7D"/>
    <w:rsid w:val="00BB130F"/>
    <w:rsid w:val="00BB22BB"/>
    <w:rsid w:val="00BB3AE8"/>
    <w:rsid w:val="00BB67F3"/>
    <w:rsid w:val="00BB71A6"/>
    <w:rsid w:val="00BB7A53"/>
    <w:rsid w:val="00BC0617"/>
    <w:rsid w:val="00BC09F6"/>
    <w:rsid w:val="00BC1D48"/>
    <w:rsid w:val="00BC2352"/>
    <w:rsid w:val="00BC2665"/>
    <w:rsid w:val="00BC2671"/>
    <w:rsid w:val="00BC4BEB"/>
    <w:rsid w:val="00BD00D1"/>
    <w:rsid w:val="00BD1736"/>
    <w:rsid w:val="00BD1E7D"/>
    <w:rsid w:val="00BD332E"/>
    <w:rsid w:val="00BD3B18"/>
    <w:rsid w:val="00BE0222"/>
    <w:rsid w:val="00BE1519"/>
    <w:rsid w:val="00BE2B73"/>
    <w:rsid w:val="00BE2F5A"/>
    <w:rsid w:val="00BE7A02"/>
    <w:rsid w:val="00BF1E87"/>
    <w:rsid w:val="00BF2AE6"/>
    <w:rsid w:val="00BF5F1B"/>
    <w:rsid w:val="00BF64E2"/>
    <w:rsid w:val="00C00093"/>
    <w:rsid w:val="00C00D8D"/>
    <w:rsid w:val="00C023B8"/>
    <w:rsid w:val="00C03C00"/>
    <w:rsid w:val="00C04EA2"/>
    <w:rsid w:val="00C05D66"/>
    <w:rsid w:val="00C1032E"/>
    <w:rsid w:val="00C12116"/>
    <w:rsid w:val="00C12D88"/>
    <w:rsid w:val="00C13656"/>
    <w:rsid w:val="00C16E83"/>
    <w:rsid w:val="00C17715"/>
    <w:rsid w:val="00C214A5"/>
    <w:rsid w:val="00C2229D"/>
    <w:rsid w:val="00C236FF"/>
    <w:rsid w:val="00C26714"/>
    <w:rsid w:val="00C276F5"/>
    <w:rsid w:val="00C27856"/>
    <w:rsid w:val="00C30F1F"/>
    <w:rsid w:val="00C32D56"/>
    <w:rsid w:val="00C335AD"/>
    <w:rsid w:val="00C34FB8"/>
    <w:rsid w:val="00C3506A"/>
    <w:rsid w:val="00C358F9"/>
    <w:rsid w:val="00C3619D"/>
    <w:rsid w:val="00C43017"/>
    <w:rsid w:val="00C452A5"/>
    <w:rsid w:val="00C52C82"/>
    <w:rsid w:val="00C54DA4"/>
    <w:rsid w:val="00C62B72"/>
    <w:rsid w:val="00C64B68"/>
    <w:rsid w:val="00C66F20"/>
    <w:rsid w:val="00C6725F"/>
    <w:rsid w:val="00C70408"/>
    <w:rsid w:val="00C71DE9"/>
    <w:rsid w:val="00C73C53"/>
    <w:rsid w:val="00C7648C"/>
    <w:rsid w:val="00C81073"/>
    <w:rsid w:val="00C8162E"/>
    <w:rsid w:val="00C81BBC"/>
    <w:rsid w:val="00C82484"/>
    <w:rsid w:val="00C83422"/>
    <w:rsid w:val="00C83D2C"/>
    <w:rsid w:val="00C84F2E"/>
    <w:rsid w:val="00C86E8C"/>
    <w:rsid w:val="00C87838"/>
    <w:rsid w:val="00C90A6D"/>
    <w:rsid w:val="00C91A97"/>
    <w:rsid w:val="00C92530"/>
    <w:rsid w:val="00C92E3A"/>
    <w:rsid w:val="00C93B0E"/>
    <w:rsid w:val="00C959CE"/>
    <w:rsid w:val="00C965E8"/>
    <w:rsid w:val="00C96B7C"/>
    <w:rsid w:val="00C97F17"/>
    <w:rsid w:val="00CA0183"/>
    <w:rsid w:val="00CA05EF"/>
    <w:rsid w:val="00CA1CDF"/>
    <w:rsid w:val="00CA36EE"/>
    <w:rsid w:val="00CA635B"/>
    <w:rsid w:val="00CA7C01"/>
    <w:rsid w:val="00CB29FB"/>
    <w:rsid w:val="00CB3337"/>
    <w:rsid w:val="00CB394E"/>
    <w:rsid w:val="00CB6314"/>
    <w:rsid w:val="00CC0332"/>
    <w:rsid w:val="00CC156A"/>
    <w:rsid w:val="00CC2B6B"/>
    <w:rsid w:val="00CC3B6C"/>
    <w:rsid w:val="00CC4D4C"/>
    <w:rsid w:val="00CC5A88"/>
    <w:rsid w:val="00CC6AE1"/>
    <w:rsid w:val="00CC7171"/>
    <w:rsid w:val="00CD0B19"/>
    <w:rsid w:val="00CD3074"/>
    <w:rsid w:val="00CD4294"/>
    <w:rsid w:val="00CD4535"/>
    <w:rsid w:val="00CD57E3"/>
    <w:rsid w:val="00CD5B81"/>
    <w:rsid w:val="00CE0FF4"/>
    <w:rsid w:val="00CE2EB7"/>
    <w:rsid w:val="00CE3A59"/>
    <w:rsid w:val="00CE4CF6"/>
    <w:rsid w:val="00CE7341"/>
    <w:rsid w:val="00CF0887"/>
    <w:rsid w:val="00CF2C33"/>
    <w:rsid w:val="00CF2CC2"/>
    <w:rsid w:val="00D01650"/>
    <w:rsid w:val="00D057FA"/>
    <w:rsid w:val="00D07089"/>
    <w:rsid w:val="00D071CE"/>
    <w:rsid w:val="00D1048A"/>
    <w:rsid w:val="00D108E3"/>
    <w:rsid w:val="00D115AA"/>
    <w:rsid w:val="00D117A0"/>
    <w:rsid w:val="00D1229E"/>
    <w:rsid w:val="00D14F81"/>
    <w:rsid w:val="00D15320"/>
    <w:rsid w:val="00D2134B"/>
    <w:rsid w:val="00D2432A"/>
    <w:rsid w:val="00D2555A"/>
    <w:rsid w:val="00D265BF"/>
    <w:rsid w:val="00D30BE9"/>
    <w:rsid w:val="00D3415C"/>
    <w:rsid w:val="00D34AE4"/>
    <w:rsid w:val="00D34FEC"/>
    <w:rsid w:val="00D35592"/>
    <w:rsid w:val="00D35BB4"/>
    <w:rsid w:val="00D35F11"/>
    <w:rsid w:val="00D365B3"/>
    <w:rsid w:val="00D41722"/>
    <w:rsid w:val="00D423FB"/>
    <w:rsid w:val="00D4250B"/>
    <w:rsid w:val="00D42584"/>
    <w:rsid w:val="00D44E79"/>
    <w:rsid w:val="00D45E95"/>
    <w:rsid w:val="00D466A1"/>
    <w:rsid w:val="00D4754A"/>
    <w:rsid w:val="00D54FE3"/>
    <w:rsid w:val="00D550F7"/>
    <w:rsid w:val="00D558DD"/>
    <w:rsid w:val="00D563DB"/>
    <w:rsid w:val="00D56710"/>
    <w:rsid w:val="00D567F0"/>
    <w:rsid w:val="00D57DEC"/>
    <w:rsid w:val="00D608D0"/>
    <w:rsid w:val="00D60BF7"/>
    <w:rsid w:val="00D63589"/>
    <w:rsid w:val="00D63637"/>
    <w:rsid w:val="00D639A8"/>
    <w:rsid w:val="00D6582F"/>
    <w:rsid w:val="00D66FCE"/>
    <w:rsid w:val="00D7084B"/>
    <w:rsid w:val="00D716B2"/>
    <w:rsid w:val="00D7207F"/>
    <w:rsid w:val="00D723CE"/>
    <w:rsid w:val="00D73AF5"/>
    <w:rsid w:val="00D77F30"/>
    <w:rsid w:val="00D82966"/>
    <w:rsid w:val="00D83E9C"/>
    <w:rsid w:val="00D868DB"/>
    <w:rsid w:val="00D86E15"/>
    <w:rsid w:val="00D92124"/>
    <w:rsid w:val="00D93586"/>
    <w:rsid w:val="00D941C4"/>
    <w:rsid w:val="00D94AB7"/>
    <w:rsid w:val="00D94D4C"/>
    <w:rsid w:val="00D95857"/>
    <w:rsid w:val="00D96F8C"/>
    <w:rsid w:val="00D97A2B"/>
    <w:rsid w:val="00DA1E9C"/>
    <w:rsid w:val="00DA334F"/>
    <w:rsid w:val="00DA3F7C"/>
    <w:rsid w:val="00DA5006"/>
    <w:rsid w:val="00DA62BE"/>
    <w:rsid w:val="00DA66D3"/>
    <w:rsid w:val="00DA72E2"/>
    <w:rsid w:val="00DB0C18"/>
    <w:rsid w:val="00DB1EAA"/>
    <w:rsid w:val="00DB2751"/>
    <w:rsid w:val="00DB2984"/>
    <w:rsid w:val="00DB5193"/>
    <w:rsid w:val="00DB5CEC"/>
    <w:rsid w:val="00DB7C32"/>
    <w:rsid w:val="00DC279B"/>
    <w:rsid w:val="00DC3960"/>
    <w:rsid w:val="00DD20EC"/>
    <w:rsid w:val="00DD34C2"/>
    <w:rsid w:val="00DD482F"/>
    <w:rsid w:val="00DD5578"/>
    <w:rsid w:val="00DD64DA"/>
    <w:rsid w:val="00DE15FD"/>
    <w:rsid w:val="00DE37D2"/>
    <w:rsid w:val="00DE6270"/>
    <w:rsid w:val="00DE678D"/>
    <w:rsid w:val="00DE7927"/>
    <w:rsid w:val="00DE797D"/>
    <w:rsid w:val="00DF52D4"/>
    <w:rsid w:val="00E01881"/>
    <w:rsid w:val="00E02652"/>
    <w:rsid w:val="00E02C15"/>
    <w:rsid w:val="00E05DF1"/>
    <w:rsid w:val="00E06AB9"/>
    <w:rsid w:val="00E105B7"/>
    <w:rsid w:val="00E11C63"/>
    <w:rsid w:val="00E12DFD"/>
    <w:rsid w:val="00E1367A"/>
    <w:rsid w:val="00E13D80"/>
    <w:rsid w:val="00E154CA"/>
    <w:rsid w:val="00E20D5B"/>
    <w:rsid w:val="00E2478F"/>
    <w:rsid w:val="00E248A7"/>
    <w:rsid w:val="00E24F95"/>
    <w:rsid w:val="00E26964"/>
    <w:rsid w:val="00E26E40"/>
    <w:rsid w:val="00E27FAE"/>
    <w:rsid w:val="00E30982"/>
    <w:rsid w:val="00E31099"/>
    <w:rsid w:val="00E313F3"/>
    <w:rsid w:val="00E31ADC"/>
    <w:rsid w:val="00E341F1"/>
    <w:rsid w:val="00E40CC3"/>
    <w:rsid w:val="00E42DE5"/>
    <w:rsid w:val="00E4480A"/>
    <w:rsid w:val="00E44AD4"/>
    <w:rsid w:val="00E44C95"/>
    <w:rsid w:val="00E44EAA"/>
    <w:rsid w:val="00E4773F"/>
    <w:rsid w:val="00E50C20"/>
    <w:rsid w:val="00E51127"/>
    <w:rsid w:val="00E5266D"/>
    <w:rsid w:val="00E53006"/>
    <w:rsid w:val="00E540DE"/>
    <w:rsid w:val="00E57F52"/>
    <w:rsid w:val="00E610AC"/>
    <w:rsid w:val="00E61450"/>
    <w:rsid w:val="00E63E4A"/>
    <w:rsid w:val="00E650A3"/>
    <w:rsid w:val="00E651B2"/>
    <w:rsid w:val="00E67B69"/>
    <w:rsid w:val="00E70558"/>
    <w:rsid w:val="00E733B4"/>
    <w:rsid w:val="00E741CA"/>
    <w:rsid w:val="00E770E7"/>
    <w:rsid w:val="00E7792F"/>
    <w:rsid w:val="00E77E4A"/>
    <w:rsid w:val="00E82D79"/>
    <w:rsid w:val="00E834DE"/>
    <w:rsid w:val="00E83661"/>
    <w:rsid w:val="00E900BA"/>
    <w:rsid w:val="00E90222"/>
    <w:rsid w:val="00E907BA"/>
    <w:rsid w:val="00E90D67"/>
    <w:rsid w:val="00E9213E"/>
    <w:rsid w:val="00E950B4"/>
    <w:rsid w:val="00E967AC"/>
    <w:rsid w:val="00E9726D"/>
    <w:rsid w:val="00EA1340"/>
    <w:rsid w:val="00EA1971"/>
    <w:rsid w:val="00EA19FA"/>
    <w:rsid w:val="00EA2061"/>
    <w:rsid w:val="00EA3CB6"/>
    <w:rsid w:val="00EA4C58"/>
    <w:rsid w:val="00EA7AD4"/>
    <w:rsid w:val="00EB01FB"/>
    <w:rsid w:val="00EB142C"/>
    <w:rsid w:val="00EB2085"/>
    <w:rsid w:val="00EB59BA"/>
    <w:rsid w:val="00EB76E8"/>
    <w:rsid w:val="00EC223D"/>
    <w:rsid w:val="00EC27C9"/>
    <w:rsid w:val="00EC6D57"/>
    <w:rsid w:val="00EC7F2E"/>
    <w:rsid w:val="00ED1069"/>
    <w:rsid w:val="00ED290C"/>
    <w:rsid w:val="00ED363A"/>
    <w:rsid w:val="00ED51E0"/>
    <w:rsid w:val="00EE1B98"/>
    <w:rsid w:val="00EE281C"/>
    <w:rsid w:val="00EE328F"/>
    <w:rsid w:val="00EE384F"/>
    <w:rsid w:val="00EE3D56"/>
    <w:rsid w:val="00EE4A53"/>
    <w:rsid w:val="00EE6494"/>
    <w:rsid w:val="00EE744A"/>
    <w:rsid w:val="00EE76D1"/>
    <w:rsid w:val="00EF0914"/>
    <w:rsid w:val="00EF0B9E"/>
    <w:rsid w:val="00EF1CEB"/>
    <w:rsid w:val="00EF6EB6"/>
    <w:rsid w:val="00EF7D36"/>
    <w:rsid w:val="00F0105C"/>
    <w:rsid w:val="00F03533"/>
    <w:rsid w:val="00F0389D"/>
    <w:rsid w:val="00F04352"/>
    <w:rsid w:val="00F04B71"/>
    <w:rsid w:val="00F0581F"/>
    <w:rsid w:val="00F05FF8"/>
    <w:rsid w:val="00F0647D"/>
    <w:rsid w:val="00F07DAA"/>
    <w:rsid w:val="00F1056D"/>
    <w:rsid w:val="00F108DE"/>
    <w:rsid w:val="00F151C7"/>
    <w:rsid w:val="00F15E58"/>
    <w:rsid w:val="00F15ED4"/>
    <w:rsid w:val="00F169AD"/>
    <w:rsid w:val="00F22C01"/>
    <w:rsid w:val="00F236B4"/>
    <w:rsid w:val="00F23A97"/>
    <w:rsid w:val="00F24A82"/>
    <w:rsid w:val="00F2508E"/>
    <w:rsid w:val="00F30FE2"/>
    <w:rsid w:val="00F32F52"/>
    <w:rsid w:val="00F36DD7"/>
    <w:rsid w:val="00F3707B"/>
    <w:rsid w:val="00F40423"/>
    <w:rsid w:val="00F40C72"/>
    <w:rsid w:val="00F41244"/>
    <w:rsid w:val="00F43059"/>
    <w:rsid w:val="00F44DEA"/>
    <w:rsid w:val="00F45B2A"/>
    <w:rsid w:val="00F46CBE"/>
    <w:rsid w:val="00F505BC"/>
    <w:rsid w:val="00F51211"/>
    <w:rsid w:val="00F5130E"/>
    <w:rsid w:val="00F514C1"/>
    <w:rsid w:val="00F51565"/>
    <w:rsid w:val="00F54125"/>
    <w:rsid w:val="00F54152"/>
    <w:rsid w:val="00F56160"/>
    <w:rsid w:val="00F574A3"/>
    <w:rsid w:val="00F6049B"/>
    <w:rsid w:val="00F60F02"/>
    <w:rsid w:val="00F61197"/>
    <w:rsid w:val="00F61CA2"/>
    <w:rsid w:val="00F62088"/>
    <w:rsid w:val="00F62CA1"/>
    <w:rsid w:val="00F62F21"/>
    <w:rsid w:val="00F6385B"/>
    <w:rsid w:val="00F6414F"/>
    <w:rsid w:val="00F64379"/>
    <w:rsid w:val="00F64619"/>
    <w:rsid w:val="00F649BD"/>
    <w:rsid w:val="00F64B58"/>
    <w:rsid w:val="00F732CD"/>
    <w:rsid w:val="00F7611F"/>
    <w:rsid w:val="00F76163"/>
    <w:rsid w:val="00F76CA2"/>
    <w:rsid w:val="00F81406"/>
    <w:rsid w:val="00F8335D"/>
    <w:rsid w:val="00F877CB"/>
    <w:rsid w:val="00F87814"/>
    <w:rsid w:val="00F961E4"/>
    <w:rsid w:val="00FA12F8"/>
    <w:rsid w:val="00FA23FA"/>
    <w:rsid w:val="00FA4059"/>
    <w:rsid w:val="00FA586F"/>
    <w:rsid w:val="00FA5BCD"/>
    <w:rsid w:val="00FA5F46"/>
    <w:rsid w:val="00FA7EF5"/>
    <w:rsid w:val="00FB032B"/>
    <w:rsid w:val="00FB0530"/>
    <w:rsid w:val="00FB2905"/>
    <w:rsid w:val="00FB52CA"/>
    <w:rsid w:val="00FB61A6"/>
    <w:rsid w:val="00FB6C7A"/>
    <w:rsid w:val="00FC0CEE"/>
    <w:rsid w:val="00FC3A5D"/>
    <w:rsid w:val="00FC62C8"/>
    <w:rsid w:val="00FC6686"/>
    <w:rsid w:val="00FD0ACE"/>
    <w:rsid w:val="00FD1D87"/>
    <w:rsid w:val="00FD2367"/>
    <w:rsid w:val="00FD4E83"/>
    <w:rsid w:val="00FE0111"/>
    <w:rsid w:val="00FE221A"/>
    <w:rsid w:val="00FE23B7"/>
    <w:rsid w:val="00FE2D3D"/>
    <w:rsid w:val="00FE3141"/>
    <w:rsid w:val="00FE585D"/>
    <w:rsid w:val="00FE5C2F"/>
    <w:rsid w:val="00FE6946"/>
    <w:rsid w:val="00FE6C1F"/>
    <w:rsid w:val="00FF4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26F711D"/>
  <w15:chartTrackingRefBased/>
  <w15:docId w15:val="{7E1394C4-18D2-4791-9A8D-48EDC1427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A7"/>
  </w:style>
  <w:style w:type="paragraph" w:styleId="Heading1">
    <w:name w:val="heading 1"/>
    <w:basedOn w:val="Normal"/>
    <w:next w:val="BodyText"/>
    <w:qFormat/>
    <w:pPr>
      <w:keepNext/>
      <w:keepLines/>
      <w:pageBreakBefore/>
      <w:numPr>
        <w:numId w:val="1"/>
      </w:numPr>
      <w:spacing w:before="320" w:after="320"/>
      <w:jc w:val="center"/>
      <w:outlineLvl w:val="0"/>
    </w:pPr>
    <w:rPr>
      <w:rFonts w:ascii="Arial" w:hAnsi="Arial"/>
      <w:b/>
      <w:kern w:val="28"/>
      <w:sz w:val="36"/>
    </w:rPr>
  </w:style>
  <w:style w:type="paragraph" w:styleId="Heading2">
    <w:name w:val="heading 2"/>
    <w:basedOn w:val="Normal"/>
    <w:next w:val="BodyText"/>
    <w:qFormat/>
    <w:pPr>
      <w:keepNext/>
      <w:numPr>
        <w:ilvl w:val="1"/>
        <w:numId w:val="1"/>
      </w:numPr>
      <w:spacing w:before="240" w:after="240"/>
      <w:outlineLvl w:val="1"/>
    </w:pPr>
    <w:rPr>
      <w:rFonts w:ascii="Arial" w:hAnsi="Arial"/>
      <w:b/>
      <w:i/>
      <w:kern w:val="28"/>
      <w:sz w:val="28"/>
    </w:rPr>
  </w:style>
  <w:style w:type="paragraph" w:styleId="Heading3">
    <w:name w:val="heading 3"/>
    <w:basedOn w:val="Normal"/>
    <w:next w:val="BodyText"/>
    <w:qFormat/>
    <w:pPr>
      <w:keepNext/>
      <w:numPr>
        <w:ilvl w:val="2"/>
        <w:numId w:val="1"/>
      </w:numPr>
      <w:spacing w:before="160" w:after="160"/>
      <w:outlineLvl w:val="2"/>
    </w:pPr>
    <w:rPr>
      <w:b/>
      <w:kern w:val="28"/>
      <w:sz w:val="24"/>
    </w:rPr>
  </w:style>
  <w:style w:type="paragraph" w:styleId="Heading4">
    <w:name w:val="heading 4"/>
    <w:basedOn w:val="Normal"/>
    <w:next w:val="BodyText"/>
    <w:link w:val="Heading4Char"/>
    <w:qFormat/>
    <w:pPr>
      <w:keepNext/>
      <w:numPr>
        <w:ilvl w:val="3"/>
        <w:numId w:val="1"/>
      </w:numPr>
      <w:spacing w:before="120" w:after="120"/>
      <w:outlineLvl w:val="3"/>
    </w:pPr>
    <w:rPr>
      <w:b/>
      <w:i/>
      <w:kern w:val="28"/>
      <w:sz w:val="24"/>
    </w:rPr>
  </w:style>
  <w:style w:type="paragraph" w:styleId="Heading5">
    <w:name w:val="heading 5"/>
    <w:basedOn w:val="Normal"/>
    <w:next w:val="BodyText"/>
    <w:link w:val="Heading5Char"/>
    <w:qFormat/>
    <w:pPr>
      <w:keepNext/>
      <w:numPr>
        <w:ilvl w:val="4"/>
        <w:numId w:val="1"/>
      </w:numPr>
      <w:spacing w:before="120" w:after="80"/>
      <w:outlineLvl w:val="4"/>
    </w:pPr>
    <w:rPr>
      <w:rFonts w:ascii="Arial" w:hAnsi="Arial"/>
      <w:b/>
      <w:kern w:val="28"/>
    </w:rPr>
  </w:style>
  <w:style w:type="paragraph" w:styleId="Heading6">
    <w:name w:val="heading 6"/>
    <w:basedOn w:val="Normal"/>
    <w:next w:val="BodyText"/>
    <w:link w:val="Heading6Char"/>
    <w:qFormat/>
    <w:pPr>
      <w:keepNext/>
      <w:numPr>
        <w:ilvl w:val="5"/>
        <w:numId w:val="1"/>
      </w:numPr>
      <w:spacing w:before="80" w:after="80"/>
      <w:outlineLvl w:val="5"/>
    </w:pPr>
    <w:rPr>
      <w:rFonts w:ascii="Arial" w:hAnsi="Arial"/>
      <w:b/>
      <w:i/>
      <w:kern w:val="28"/>
    </w:rPr>
  </w:style>
  <w:style w:type="paragraph" w:styleId="Heading7">
    <w:name w:val="heading 7"/>
    <w:basedOn w:val="Normal"/>
    <w:next w:val="BodyText"/>
    <w:qFormat/>
    <w:pPr>
      <w:keepNext/>
      <w:numPr>
        <w:ilvl w:val="6"/>
        <w:numId w:val="1"/>
      </w:numPr>
      <w:spacing w:before="80" w:after="60"/>
      <w:outlineLvl w:val="6"/>
    </w:pPr>
    <w:rPr>
      <w:b/>
      <w:kern w:val="28"/>
    </w:rPr>
  </w:style>
  <w:style w:type="paragraph" w:styleId="Heading8">
    <w:name w:val="heading 8"/>
    <w:basedOn w:val="Normal"/>
    <w:next w:val="BodyText"/>
    <w:qFormat/>
    <w:pPr>
      <w:keepNext/>
      <w:numPr>
        <w:ilvl w:val="7"/>
        <w:numId w:val="1"/>
      </w:numPr>
      <w:spacing w:before="80" w:after="60"/>
      <w:outlineLvl w:val="7"/>
    </w:pPr>
    <w:rPr>
      <w:b/>
      <w:i/>
      <w:kern w:val="28"/>
    </w:rPr>
  </w:style>
  <w:style w:type="paragraph" w:styleId="Heading9">
    <w:name w:val="heading 9"/>
    <w:basedOn w:val="Normal"/>
    <w:next w:val="BodyText"/>
    <w:qFormat/>
    <w:pPr>
      <w:keepNext/>
      <w:numPr>
        <w:ilvl w:val="8"/>
        <w:numId w:val="1"/>
      </w:numPr>
      <w:spacing w:before="80" w:after="60"/>
      <w:outlineLvl w:val="8"/>
    </w:pPr>
    <w:rPr>
      <w:b/>
      <w:i/>
      <w:kern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autoRedefine/>
    <w:rsid w:val="00A37183"/>
    <w:pPr>
      <w:keepLines/>
      <w:spacing w:before="80" w:after="80"/>
    </w:pPr>
    <w:rPr>
      <w:sz w:val="24"/>
      <w:szCs w:val="24"/>
    </w:rPr>
  </w:style>
  <w:style w:type="character" w:styleId="FootnoteReference">
    <w:name w:val="footnote reference"/>
    <w:semiHidden/>
    <w:rPr>
      <w:vertAlign w:val="superscript"/>
    </w:rPr>
  </w:style>
  <w:style w:type="character" w:styleId="PageNumber">
    <w:name w:val="page number"/>
    <w:rPr>
      <w:b/>
    </w:rPr>
  </w:style>
  <w:style w:type="paragraph" w:customStyle="1" w:styleId="cabealho-capa">
    <w:name w:val="cabeçalho-capa"/>
    <w:basedOn w:val="Heading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ttulo">
    <w:name w:val="capa-título"/>
    <w:basedOn w:val="Heading1"/>
    <w:pPr>
      <w:numPr>
        <w:numId w:val="0"/>
      </w:numPr>
      <w:outlineLvl w:val="9"/>
    </w:pPr>
  </w:style>
  <w:style w:type="paragraph" w:customStyle="1" w:styleId="capa-autor">
    <w:name w:val="capa-autor"/>
    <w:basedOn w:val="Heading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local">
    <w:name w:val="capa-local"/>
    <w:basedOn w:val="Heading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data">
    <w:name w:val="capa-data"/>
    <w:basedOn w:val="Heading1"/>
    <w:pPr>
      <w:numPr>
        <w:numId w:val="0"/>
      </w:numPr>
      <w:outlineLvl w:val="9"/>
    </w:pPr>
    <w:rPr>
      <w:i/>
      <w:noProof/>
      <w:kern w:val="0"/>
      <w:sz w:val="24"/>
    </w:rPr>
  </w:style>
  <w:style w:type="paragraph" w:styleId="ListBullet">
    <w:name w:val="List Bullet"/>
    <w:basedOn w:val="List"/>
    <w:autoRedefine/>
    <w:pPr>
      <w:numPr>
        <w:numId w:val="4"/>
      </w:numPr>
      <w:tabs>
        <w:tab w:val="clear" w:pos="720"/>
      </w:tabs>
      <w:spacing w:after="160"/>
    </w:pPr>
  </w:style>
  <w:style w:type="paragraph" w:styleId="List">
    <w:name w:val="List"/>
    <w:basedOn w:val="BodyText"/>
    <w:pPr>
      <w:tabs>
        <w:tab w:val="left" w:pos="720"/>
      </w:tabs>
      <w:ind w:left="720" w:hanging="360"/>
    </w:pPr>
  </w:style>
  <w:style w:type="paragraph" w:styleId="Caption">
    <w:name w:val="caption"/>
    <w:basedOn w:val="Normal"/>
    <w:next w:val="BodyText"/>
    <w:qFormat/>
    <w:pPr>
      <w:spacing w:before="120" w:after="160"/>
      <w:jc w:val="center"/>
    </w:pPr>
    <w:rPr>
      <w:i/>
      <w:sz w:val="18"/>
    </w:rPr>
  </w:style>
  <w:style w:type="paragraph" w:styleId="ListNumber">
    <w:name w:val="List Number"/>
    <w:basedOn w:val="List"/>
    <w:autoRedefine/>
    <w:pPr>
      <w:numPr>
        <w:numId w:val="3"/>
      </w:numPr>
      <w:tabs>
        <w:tab w:val="clear" w:pos="720"/>
      </w:tabs>
      <w:spacing w:after="160"/>
      <w:ind w:left="720"/>
    </w:pPr>
  </w:style>
  <w:style w:type="paragraph" w:customStyle="1" w:styleId="Figura">
    <w:name w:val="Figura"/>
    <w:basedOn w:val="BodyText"/>
    <w:next w:val="Caption"/>
    <w:pPr>
      <w:jc w:val="center"/>
    </w:pPr>
  </w:style>
  <w:style w:type="paragraph" w:styleId="ListBullet2">
    <w:name w:val="List Bullet 2"/>
    <w:basedOn w:val="ListBullet"/>
    <w:pPr>
      <w:ind w:left="1080"/>
    </w:pPr>
  </w:style>
  <w:style w:type="paragraph" w:styleId="FootnoteText">
    <w:name w:val="foot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customStyle="1" w:styleId="FootnoteBase">
    <w:name w:val="Footnote Base"/>
    <w:basedOn w:val="Normal"/>
    <w:pPr>
      <w:tabs>
        <w:tab w:val="left" w:pos="187"/>
      </w:tabs>
      <w:spacing w:line="220" w:lineRule="exact"/>
      <w:ind w:left="187" w:hanging="187"/>
    </w:pPr>
    <w:rPr>
      <w:sz w:val="18"/>
    </w:rPr>
  </w:style>
  <w:style w:type="paragraph" w:styleId="Footer">
    <w:name w:val="footer"/>
    <w:basedOn w:val="Normal"/>
    <w:pPr>
      <w:keepLines/>
      <w:tabs>
        <w:tab w:val="center" w:pos="4320"/>
        <w:tab w:val="right" w:pos="8640"/>
      </w:tabs>
    </w:pPr>
  </w:style>
  <w:style w:type="paragraph" w:styleId="TOC1">
    <w:name w:val="toc 1"/>
    <w:basedOn w:val="Normal"/>
    <w:next w:val="Normal"/>
    <w:uiPriority w:val="39"/>
  </w:style>
  <w:style w:type="paragraph" w:styleId="TOC2">
    <w:name w:val="toc 2"/>
    <w:basedOn w:val="Normal"/>
    <w:next w:val="Normal"/>
    <w:uiPriority w:val="39"/>
    <w:pPr>
      <w:ind w:left="200"/>
    </w:pPr>
  </w:style>
  <w:style w:type="paragraph" w:styleId="TOC3">
    <w:name w:val="toc 3"/>
    <w:basedOn w:val="Normal"/>
    <w:next w:val="Normal"/>
    <w:uiPriority w:val="39"/>
    <w:pPr>
      <w:ind w:left="400"/>
    </w:pPr>
  </w:style>
  <w:style w:type="paragraph" w:styleId="TOC4">
    <w:name w:val="toc 4"/>
    <w:basedOn w:val="Normal"/>
    <w:next w:val="Normal"/>
    <w:uiPriority w:val="39"/>
    <w:pPr>
      <w:ind w:left="600"/>
    </w:pPr>
  </w:style>
  <w:style w:type="paragraph" w:styleId="TOC5">
    <w:name w:val="toc 5"/>
    <w:basedOn w:val="Normal"/>
    <w:next w:val="Normal"/>
    <w:uiPriority w:val="39"/>
    <w:pPr>
      <w:ind w:left="800"/>
    </w:pPr>
  </w:style>
  <w:style w:type="paragraph" w:styleId="TOC6">
    <w:name w:val="toc 6"/>
    <w:basedOn w:val="Normal"/>
    <w:next w:val="Normal"/>
    <w:uiPriority w:val="39"/>
    <w:pPr>
      <w:ind w:left="1000"/>
    </w:pPr>
  </w:style>
  <w:style w:type="paragraph" w:styleId="TOC7">
    <w:name w:val="toc 7"/>
    <w:basedOn w:val="Normal"/>
    <w:next w:val="Normal"/>
    <w:uiPriority w:val="39"/>
    <w:pPr>
      <w:ind w:left="1200"/>
    </w:pPr>
  </w:style>
  <w:style w:type="paragraph" w:styleId="TOC8">
    <w:name w:val="toc 8"/>
    <w:basedOn w:val="Normal"/>
    <w:next w:val="Normal"/>
    <w:uiPriority w:val="39"/>
    <w:pPr>
      <w:ind w:left="1400"/>
    </w:pPr>
  </w:style>
  <w:style w:type="paragraph" w:styleId="TOC9">
    <w:name w:val="toc 9"/>
    <w:basedOn w:val="Normal"/>
    <w:next w:val="Normal"/>
    <w:uiPriority w:val="39"/>
    <w:pPr>
      <w:ind w:left="1600"/>
    </w:pPr>
  </w:style>
  <w:style w:type="paragraph" w:styleId="Title">
    <w:name w:val="Title"/>
    <w:basedOn w:val="Normal"/>
    <w:qFormat/>
    <w:pPr>
      <w:keepNext/>
      <w:keepLines/>
      <w:pageBreakBefore/>
      <w:spacing w:before="360" w:after="160"/>
      <w:jc w:val="center"/>
    </w:pPr>
    <w:rPr>
      <w:rFonts w:ascii="Arial" w:hAnsi="Arial"/>
      <w:b/>
      <w:kern w:val="28"/>
      <w:sz w:val="72"/>
    </w:rPr>
  </w:style>
  <w:style w:type="paragraph" w:styleId="Header">
    <w:name w:val="header"/>
    <w:basedOn w:val="Normal"/>
    <w:pPr>
      <w:tabs>
        <w:tab w:val="center" w:pos="4419"/>
        <w:tab w:val="right" w:pos="8838"/>
      </w:tabs>
    </w:pPr>
  </w:style>
  <w:style w:type="paragraph" w:customStyle="1" w:styleId="Titulo">
    <w:name w:val="Titulo"/>
    <w:basedOn w:val="Normal"/>
    <w:next w:val="BodyText"/>
    <w:pPr>
      <w:spacing w:after="240"/>
      <w:jc w:val="center"/>
    </w:pPr>
    <w:rPr>
      <w:b/>
      <w:sz w:val="36"/>
    </w:rPr>
  </w:style>
  <w:style w:type="paragraph" w:customStyle="1" w:styleId="ColorfulGrid-Accent11">
    <w:name w:val="Colorful Grid - Accent 11"/>
    <w:basedOn w:val="BodyText"/>
    <w:qFormat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left="432" w:right="432"/>
    </w:pPr>
  </w:style>
  <w:style w:type="character" w:customStyle="1" w:styleId="Negrito">
    <w:name w:val="Negrito"/>
    <w:rPr>
      <w:rFonts w:ascii="Arial" w:hAnsi="Arial"/>
      <w:b/>
      <w:sz w:val="24"/>
    </w:rPr>
  </w:style>
  <w:style w:type="paragraph" w:customStyle="1" w:styleId="Item">
    <w:name w:val="Item"/>
    <w:basedOn w:val="BodyText"/>
    <w:pPr>
      <w:ind w:left="715" w:hanging="284"/>
    </w:pPr>
  </w:style>
  <w:style w:type="paragraph" w:customStyle="1" w:styleId="parag-item">
    <w:name w:val="parag-item"/>
    <w:basedOn w:val="Item"/>
    <w:pPr>
      <w:ind w:left="680" w:firstLine="0"/>
    </w:pPr>
  </w:style>
  <w:style w:type="paragraph" w:customStyle="1" w:styleId="Descrio">
    <w:name w:val="Descrição"/>
    <w:basedOn w:val="Normal"/>
    <w:next w:val="BodyText"/>
    <w:pPr>
      <w:spacing w:before="60" w:after="60"/>
      <w:ind w:left="864" w:hanging="432"/>
    </w:p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autoRedefine/>
    <w:semiHidden/>
    <w:pPr>
      <w:tabs>
        <w:tab w:val="left" w:pos="187"/>
      </w:tabs>
      <w:spacing w:after="120" w:line="220" w:lineRule="exact"/>
      <w:ind w:left="187" w:hanging="187"/>
    </w:pPr>
  </w:style>
  <w:style w:type="paragraph" w:styleId="ListNumber2">
    <w:name w:val="List Number 2"/>
    <w:basedOn w:val="ListNumber"/>
    <w:pPr>
      <w:numPr>
        <w:ilvl w:val="1"/>
      </w:numPr>
      <w:tabs>
        <w:tab w:val="clear" w:pos="1080"/>
      </w:tabs>
      <w:ind w:left="1080" w:hanging="360"/>
    </w:pPr>
  </w:style>
  <w:style w:type="paragraph" w:styleId="Subtitle">
    <w:name w:val="Subtitle"/>
    <w:basedOn w:val="Title"/>
    <w:next w:val="BodyText"/>
    <w:qFormat/>
    <w:pPr>
      <w:spacing w:before="480" w:after="480"/>
    </w:pPr>
    <w:rPr>
      <w:b w:val="0"/>
      <w:i/>
      <w:sz w:val="28"/>
    </w:rPr>
  </w:style>
  <w:style w:type="paragraph" w:customStyle="1" w:styleId="Autor">
    <w:name w:val="Autor"/>
    <w:basedOn w:val="Normal"/>
    <w:pPr>
      <w:keepNext/>
      <w:keepLines/>
      <w:spacing w:before="760" w:after="360"/>
      <w:jc w:val="center"/>
    </w:pPr>
    <w:rPr>
      <w:rFonts w:ascii="Arial" w:hAnsi="Arial"/>
      <w:kern w:val="28"/>
      <w:sz w:val="32"/>
    </w:rPr>
  </w:style>
  <w:style w:type="paragraph" w:styleId="Date">
    <w:name w:val="Date"/>
    <w:basedOn w:val="Normal"/>
    <w:next w:val="Normal"/>
  </w:style>
  <w:style w:type="paragraph" w:customStyle="1" w:styleId="Cdigo">
    <w:name w:val="Código"/>
    <w:basedOn w:val="BodyText"/>
    <w:rPr>
      <w:rFonts w:ascii="Courier New" w:hAnsi="Courier New"/>
      <w:noProof/>
    </w:rPr>
  </w:style>
  <w:style w:type="paragraph" w:customStyle="1" w:styleId="Livre">
    <w:name w:val="Livre"/>
    <w:rPr>
      <w:noProof/>
    </w:rPr>
  </w:style>
  <w:style w:type="paragraph" w:customStyle="1" w:styleId="sumrio">
    <w:name w:val="sumário"/>
    <w:basedOn w:val="Heading1"/>
    <w:pPr>
      <w:numPr>
        <w:numId w:val="0"/>
      </w:numPr>
      <w:tabs>
        <w:tab w:val="num" w:pos="648"/>
      </w:tabs>
      <w:ind w:left="284" w:firstLine="6"/>
    </w:pPr>
    <w:rPr>
      <w:i/>
      <w:sz w:val="28"/>
    </w:rPr>
  </w:style>
  <w:style w:type="paragraph" w:customStyle="1" w:styleId="TOCBase">
    <w:name w:val="TOC Base"/>
    <w:basedOn w:val="Normal"/>
    <w:pPr>
      <w:tabs>
        <w:tab w:val="right" w:leader="dot" w:pos="8640"/>
      </w:tabs>
    </w:pPr>
  </w:style>
  <w:style w:type="paragraph" w:customStyle="1" w:styleId="Ttulodecaptulo">
    <w:name w:val="Título de capítulo"/>
    <w:basedOn w:val="Normal"/>
    <w:next w:val="Normal"/>
    <w:pPr>
      <w:keepNext/>
      <w:keepLines/>
      <w:pageBreakBefore/>
      <w:spacing w:before="480" w:after="720"/>
      <w:jc w:val="center"/>
    </w:pPr>
    <w:rPr>
      <w:rFonts w:ascii="Arial" w:hAnsi="Arial"/>
      <w:b/>
      <w:kern w:val="28"/>
      <w:sz w:val="44"/>
    </w:rPr>
  </w:style>
  <w:style w:type="paragraph" w:customStyle="1" w:styleId="Interface1">
    <w:name w:val="Interface 1"/>
    <w:basedOn w:val="BodyText"/>
    <w:pPr>
      <w:spacing w:after="0"/>
      <w:jc w:val="center"/>
    </w:pPr>
    <w:rPr>
      <w:rFonts w:ascii="Arial" w:hAnsi="Arial"/>
      <w:b/>
      <w:sz w:val="20"/>
    </w:rPr>
  </w:style>
  <w:style w:type="paragraph" w:customStyle="1" w:styleId="Interface2">
    <w:name w:val="Interface 2"/>
    <w:basedOn w:val="Interface1"/>
    <w:rPr>
      <w:b w:val="0"/>
    </w:rPr>
  </w:style>
  <w:style w:type="paragraph" w:styleId="BodyTextIndent">
    <w:name w:val="Body Text Indent"/>
    <w:basedOn w:val="BodyText"/>
    <w:pPr>
      <w:ind w:left="360"/>
    </w:pPr>
  </w:style>
  <w:style w:type="character" w:styleId="EndnoteReference">
    <w:name w:val="endnote reference"/>
    <w:semiHidden/>
    <w:rPr>
      <w:vertAlign w:val="superscript"/>
    </w:rPr>
  </w:style>
  <w:style w:type="paragraph" w:styleId="EndnoteText">
    <w:name w:val="end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List2">
    <w:name w:val="List 2"/>
    <w:basedOn w:val="List"/>
    <w:pPr>
      <w:tabs>
        <w:tab w:val="clear" w:pos="720"/>
        <w:tab w:val="left" w:pos="1080"/>
      </w:tabs>
      <w:ind w:left="1080"/>
    </w:pPr>
  </w:style>
  <w:style w:type="paragraph" w:styleId="List3">
    <w:name w:val="List 3"/>
    <w:basedOn w:val="List"/>
    <w:pPr>
      <w:tabs>
        <w:tab w:val="clear" w:pos="720"/>
        <w:tab w:val="left" w:pos="1440"/>
      </w:tabs>
      <w:ind w:left="1440"/>
    </w:pPr>
  </w:style>
  <w:style w:type="paragraph" w:styleId="ListBullet3">
    <w:name w:val="List Bullet 3"/>
    <w:basedOn w:val="ListBullet"/>
    <w:autoRedefine/>
    <w:pPr>
      <w:ind w:left="1440"/>
    </w:pPr>
  </w:style>
  <w:style w:type="paragraph" w:styleId="ListContinue">
    <w:name w:val="List Continue"/>
    <w:basedOn w:val="List"/>
    <w:pPr>
      <w:tabs>
        <w:tab w:val="clear" w:pos="720"/>
      </w:tabs>
      <w:spacing w:after="160"/>
    </w:pPr>
  </w:style>
  <w:style w:type="paragraph" w:styleId="ListContinue2">
    <w:name w:val="List Continue 2"/>
    <w:basedOn w:val="ListContinue"/>
    <w:pPr>
      <w:ind w:left="1080"/>
    </w:pPr>
  </w:style>
  <w:style w:type="paragraph" w:styleId="ListContinue3">
    <w:name w:val="List Continue 3"/>
    <w:basedOn w:val="ListContinue"/>
    <w:pPr>
      <w:ind w:left="1440"/>
    </w:pPr>
  </w:style>
  <w:style w:type="paragraph" w:styleId="ListNumber3">
    <w:name w:val="List Number 3"/>
    <w:basedOn w:val="ListNumber"/>
    <w:pPr>
      <w:numPr>
        <w:ilvl w:val="2"/>
      </w:numPr>
      <w:tabs>
        <w:tab w:val="clear" w:pos="1800"/>
      </w:tabs>
      <w:ind w:left="1440" w:hanging="360"/>
    </w:pPr>
  </w:style>
  <w:style w:type="paragraph" w:styleId="MacroText">
    <w:name w:val="macro"/>
    <w:basedOn w:val="BodyText"/>
    <w:semiHidden/>
    <w:pPr>
      <w:spacing w:after="120"/>
    </w:pPr>
    <w:rPr>
      <w:rFonts w:ascii="Courier New" w:hAnsi="Courier New"/>
    </w:rPr>
  </w:style>
  <w:style w:type="paragraph" w:styleId="NormalIndent">
    <w:name w:val="Normal Indent"/>
    <w:basedOn w:val="Normal"/>
    <w:pPr>
      <w:ind w:left="1080"/>
    </w:pPr>
  </w:style>
  <w:style w:type="paragraph" w:customStyle="1" w:styleId="Tabela">
    <w:name w:val="Tabela"/>
    <w:basedOn w:val="BodyText"/>
    <w:pPr>
      <w:keepNext/>
      <w:spacing w:before="40" w:after="40"/>
    </w:pPr>
  </w:style>
  <w:style w:type="paragraph" w:customStyle="1" w:styleId="Caso">
    <w:name w:val="Caso"/>
    <w:basedOn w:val="Normal"/>
    <w:pPr>
      <w:ind w:left="600" w:right="600"/>
      <w:jc w:val="both"/>
    </w:pPr>
    <w:rPr>
      <w:rFonts w:ascii="Book Antiqua" w:hAnsi="Book Antiqua"/>
    </w:rPr>
  </w:style>
  <w:style w:type="paragraph" w:customStyle="1" w:styleId="Cdigo-exemplo">
    <w:name w:val="Código-exemplo"/>
    <w:basedOn w:val="Cdigo"/>
    <w:pPr>
      <w:keepNext/>
      <w:spacing w:before="0" w:after="0"/>
    </w:pPr>
    <w:rPr>
      <w:sz w:val="18"/>
    </w:rPr>
  </w:style>
  <w:style w:type="paragraph" w:customStyle="1" w:styleId="Ttulodecapa">
    <w:name w:val="Título de capa"/>
    <w:basedOn w:val="Title"/>
    <w:rPr>
      <w:sz w:val="96"/>
    </w:rPr>
  </w:style>
  <w:style w:type="paragraph" w:styleId="ListNumber4">
    <w:name w:val="List Number 4"/>
    <w:basedOn w:val="ListNumber"/>
    <w:pPr>
      <w:numPr>
        <w:ilvl w:val="3"/>
        <w:numId w:val="2"/>
      </w:numPr>
      <w:tabs>
        <w:tab w:val="num" w:pos="2520"/>
      </w:tabs>
      <w:spacing w:before="0"/>
      <w:ind w:left="1728" w:hanging="648"/>
    </w:pPr>
  </w:style>
  <w:style w:type="paragraph" w:styleId="ListNumber5">
    <w:name w:val="List Number 5"/>
    <w:basedOn w:val="ListNumber"/>
    <w:pPr>
      <w:numPr>
        <w:ilvl w:val="4"/>
        <w:numId w:val="2"/>
      </w:numPr>
      <w:tabs>
        <w:tab w:val="num" w:pos="3240"/>
      </w:tabs>
      <w:spacing w:before="0"/>
      <w:ind w:left="2232" w:hanging="792"/>
    </w:pPr>
  </w:style>
  <w:style w:type="paragraph" w:customStyle="1" w:styleId="Pginaembranco">
    <w:name w:val="Página em branco"/>
    <w:basedOn w:val="Title"/>
    <w:rPr>
      <w:color w:val="C0C0C0"/>
    </w:rPr>
  </w:style>
  <w:style w:type="paragraph" w:customStyle="1" w:styleId="Tabelareduzida">
    <w:name w:val="Tabela reduzida"/>
    <w:basedOn w:val="Tabela"/>
    <w:rPr>
      <w:sz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550F7"/>
    <w:pPr>
      <w:tabs>
        <w:tab w:val="clear" w:pos="187"/>
      </w:tabs>
      <w:spacing w:after="0" w:line="240" w:lineRule="auto"/>
      <w:ind w:left="0" w:firstLine="0"/>
    </w:pPr>
    <w:rPr>
      <w:b/>
      <w:bCs/>
    </w:rPr>
  </w:style>
  <w:style w:type="character" w:customStyle="1" w:styleId="CommentTextChar">
    <w:name w:val="Comment Text Char"/>
    <w:link w:val="CommentText"/>
    <w:semiHidden/>
    <w:rsid w:val="00D550F7"/>
    <w:rPr>
      <w:lang w:val="pt-BR" w:eastAsia="pt-BR"/>
    </w:rPr>
  </w:style>
  <w:style w:type="character" w:customStyle="1" w:styleId="CommentSubjectChar">
    <w:name w:val="Comment Subject Char"/>
    <w:link w:val="CommentSubject"/>
    <w:rsid w:val="00D550F7"/>
    <w:rPr>
      <w:lang w:val="pt-BR" w:eastAsia="pt-B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50F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550F7"/>
    <w:rPr>
      <w:rFonts w:ascii="Tahoma" w:hAnsi="Tahoma" w:cs="Tahoma"/>
      <w:sz w:val="16"/>
      <w:szCs w:val="16"/>
      <w:lang w:val="pt-BR" w:eastAsia="pt-BR"/>
    </w:rPr>
  </w:style>
  <w:style w:type="table" w:styleId="TableGrid">
    <w:name w:val="Table Grid"/>
    <w:basedOn w:val="TableNormal"/>
    <w:uiPriority w:val="59"/>
    <w:rsid w:val="00D8296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ColorfulList-Accent11">
    <w:name w:val="Colorful List - Accent 11"/>
    <w:basedOn w:val="Normal"/>
    <w:uiPriority w:val="34"/>
    <w:qFormat/>
    <w:rsid w:val="00CB29FB"/>
    <w:pPr>
      <w:ind w:left="708"/>
    </w:pPr>
  </w:style>
  <w:style w:type="character" w:customStyle="1" w:styleId="Heading5Char">
    <w:name w:val="Heading 5 Char"/>
    <w:link w:val="Heading5"/>
    <w:rsid w:val="00C05D66"/>
    <w:rPr>
      <w:rFonts w:ascii="Arial" w:hAnsi="Arial"/>
      <w:b/>
      <w:kern w:val="28"/>
    </w:rPr>
  </w:style>
  <w:style w:type="character" w:customStyle="1" w:styleId="BodyTextChar">
    <w:name w:val="Body Text Char"/>
    <w:link w:val="BodyText"/>
    <w:rsid w:val="00951735"/>
    <w:rPr>
      <w:sz w:val="24"/>
      <w:szCs w:val="24"/>
    </w:rPr>
  </w:style>
  <w:style w:type="character" w:customStyle="1" w:styleId="Heading6Char">
    <w:name w:val="Heading 6 Char"/>
    <w:link w:val="Heading6"/>
    <w:rsid w:val="008063A7"/>
    <w:rPr>
      <w:rFonts w:ascii="Arial" w:hAnsi="Arial"/>
      <w:b/>
      <w:i/>
      <w:kern w:val="28"/>
    </w:rPr>
  </w:style>
  <w:style w:type="character" w:customStyle="1" w:styleId="markedcontent">
    <w:name w:val="markedcontent"/>
    <w:basedOn w:val="DefaultParagraphFont"/>
    <w:rsid w:val="008136DE"/>
  </w:style>
  <w:style w:type="character" w:styleId="UnresolvedMention">
    <w:name w:val="Unresolved Mention"/>
    <w:uiPriority w:val="99"/>
    <w:semiHidden/>
    <w:unhideWhenUsed/>
    <w:rsid w:val="000115BF"/>
    <w:rPr>
      <w:color w:val="605E5C"/>
      <w:shd w:val="clear" w:color="auto" w:fill="E1DFDD"/>
    </w:rPr>
  </w:style>
  <w:style w:type="character" w:customStyle="1" w:styleId="Heading4Char">
    <w:name w:val="Heading 4 Char"/>
    <w:link w:val="Heading4"/>
    <w:rsid w:val="0032012F"/>
    <w:rPr>
      <w:b/>
      <w:i/>
      <w:kern w:val="28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768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2.bin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4.bin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jects\Siapso%20System\Documentos\ERSw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463059-5C28-294C-AB14-F724A99BA5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ERSw.dot</Template>
  <TotalTime>753</TotalTime>
  <Pages>38</Pages>
  <Words>4230</Words>
  <Characters>22847</Characters>
  <Application>Microsoft Office Word</Application>
  <DocSecurity>0</DocSecurity>
  <Lines>190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Especificação de Requisitos de Software</vt:lpstr>
    </vt:vector>
  </TitlesOfParts>
  <Manager>Wilson Padua</Manager>
  <Company>Praxis</Company>
  <LinksUpToDate>false</LinksUpToDate>
  <CharactersWithSpaces>27023</CharactersWithSpaces>
  <SharedDoc>false</SharedDoc>
  <HLinks>
    <vt:vector size="216" baseType="variant">
      <vt:variant>
        <vt:i4>2031673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_Toc10987161</vt:lpwstr>
      </vt:variant>
      <vt:variant>
        <vt:i4>1966137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_Toc10987160</vt:lpwstr>
      </vt:variant>
      <vt:variant>
        <vt:i4>1507386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_Toc10987159</vt:lpwstr>
      </vt:variant>
      <vt:variant>
        <vt:i4>1441850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_Toc10987158</vt:lpwstr>
      </vt:variant>
      <vt:variant>
        <vt:i4>1638458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_Toc10987157</vt:lpwstr>
      </vt:variant>
      <vt:variant>
        <vt:i4>1572922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_Toc10987156</vt:lpwstr>
      </vt:variant>
      <vt:variant>
        <vt:i4>1769530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_Toc10987155</vt:lpwstr>
      </vt:variant>
      <vt:variant>
        <vt:i4>1703994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_Toc10987154</vt:lpwstr>
      </vt:variant>
      <vt:variant>
        <vt:i4>1900602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_Toc10987153</vt:lpwstr>
      </vt:variant>
      <vt:variant>
        <vt:i4>1835066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_Toc10987152</vt:lpwstr>
      </vt:variant>
      <vt:variant>
        <vt:i4>2031674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_Toc10987151</vt:lpwstr>
      </vt:variant>
      <vt:variant>
        <vt:i4>1966138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_Toc10987150</vt:lpwstr>
      </vt:variant>
      <vt:variant>
        <vt:i4>1507387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_Toc10987149</vt:lpwstr>
      </vt:variant>
      <vt:variant>
        <vt:i4>1441851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_Toc10987148</vt:lpwstr>
      </vt:variant>
      <vt:variant>
        <vt:i4>1638459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_Toc10987147</vt:lpwstr>
      </vt:variant>
      <vt:variant>
        <vt:i4>1572923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_Toc10987146</vt:lpwstr>
      </vt:variant>
      <vt:variant>
        <vt:i4>1769531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_Toc10987145</vt:lpwstr>
      </vt:variant>
      <vt:variant>
        <vt:i4>1703995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_Toc10987144</vt:lpwstr>
      </vt:variant>
      <vt:variant>
        <vt:i4>1900603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_Toc10987143</vt:lpwstr>
      </vt:variant>
      <vt:variant>
        <vt:i4>1835067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_Toc10987142</vt:lpwstr>
      </vt:variant>
      <vt:variant>
        <vt:i4>2031675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_Toc10987141</vt:lpwstr>
      </vt:variant>
      <vt:variant>
        <vt:i4>1966139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_Toc10987140</vt:lpwstr>
      </vt:variant>
      <vt:variant>
        <vt:i4>1507388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_Toc10987139</vt:lpwstr>
      </vt:variant>
      <vt:variant>
        <vt:i4>1441852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_Toc10987138</vt:lpwstr>
      </vt:variant>
      <vt:variant>
        <vt:i4>1638460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_Toc10987137</vt:lpwstr>
      </vt:variant>
      <vt:variant>
        <vt:i4>1572924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_Toc10987136</vt:lpwstr>
      </vt:variant>
      <vt:variant>
        <vt:i4>1769532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_Toc10987135</vt:lpwstr>
      </vt:variant>
      <vt:variant>
        <vt:i4>1703996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_Toc10987134</vt:lpwstr>
      </vt:variant>
      <vt:variant>
        <vt:i4>1900604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_Toc10987133</vt:lpwstr>
      </vt:variant>
      <vt:variant>
        <vt:i4>1835068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_Toc10987132</vt:lpwstr>
      </vt:variant>
      <vt:variant>
        <vt:i4>2031676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_Toc10987131</vt:lpwstr>
      </vt:variant>
      <vt:variant>
        <vt:i4>1966140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_Toc10987130</vt:lpwstr>
      </vt:variant>
      <vt:variant>
        <vt:i4>1507389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_Toc10987129</vt:lpwstr>
      </vt:variant>
      <vt:variant>
        <vt:i4>1441853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_Toc10987128</vt:lpwstr>
      </vt:variant>
      <vt:variant>
        <vt:i4>1638461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_Toc10987127</vt:lpwstr>
      </vt:variant>
      <vt:variant>
        <vt:i4>1572925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_Toc10987126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de Requisitos de Software</dc:title>
  <dc:subject>Praxis 2.0</dc:subject>
  <dc:creator>Geidivan</dc:creator>
  <cp:keywords/>
  <dc:description>Gabarito para Especificação de Requisitos de Software</dc:description>
  <cp:lastModifiedBy>Caio Souza</cp:lastModifiedBy>
  <cp:revision>220</cp:revision>
  <cp:lastPrinted>1900-01-01T02:00:00Z</cp:lastPrinted>
  <dcterms:created xsi:type="dcterms:W3CDTF">2021-07-05T14:00:00Z</dcterms:created>
  <dcterms:modified xsi:type="dcterms:W3CDTF">2021-07-30T16:29:00Z</dcterms:modified>
</cp:coreProperties>
</file>